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C8A7E" w14:textId="77777777" w:rsidR="00184953" w:rsidRDefault="00182FDF" w:rsidP="00785F1E">
      <w:bookmarkStart w:id="0" w:name="_top"/>
      <w:bookmarkStart w:id="1" w:name="Contents"/>
      <w:bookmarkEnd w:id="0"/>
      <w:bookmarkEnd w:id="1"/>
      <w:r>
        <w:rPr>
          <w:noProof/>
        </w:rPr>
        <w:drawing>
          <wp:anchor distT="0" distB="0" distL="114300" distR="114300" simplePos="0" relativeHeight="251658240" behindDoc="0" locked="0" layoutInCell="1" allowOverlap="1" wp14:anchorId="23A245DC" wp14:editId="235EC3F8">
            <wp:simplePos x="0" y="0"/>
            <wp:positionH relativeFrom="column">
              <wp:posOffset>0</wp:posOffset>
            </wp:positionH>
            <wp:positionV relativeFrom="paragraph">
              <wp:posOffset>0</wp:posOffset>
            </wp:positionV>
            <wp:extent cx="2745170" cy="582804"/>
            <wp:effectExtent l="0" t="0" r="0" b="1905"/>
            <wp:wrapNone/>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5170" cy="582804"/>
                    </a:xfrm>
                    <a:prstGeom prst="rect">
                      <a:avLst/>
                    </a:prstGeom>
                  </pic:spPr>
                </pic:pic>
              </a:graphicData>
            </a:graphic>
            <wp14:sizeRelH relativeFrom="page">
              <wp14:pctWidth>0</wp14:pctWidth>
            </wp14:sizeRelH>
            <wp14:sizeRelV relativeFrom="page">
              <wp14:pctHeight>0</wp14:pctHeight>
            </wp14:sizeRelV>
          </wp:anchor>
        </w:drawing>
      </w:r>
    </w:p>
    <w:p w14:paraId="0E09FCF0" w14:textId="77777777" w:rsidR="00184953" w:rsidRDefault="00184953" w:rsidP="00C529C8"/>
    <w:p w14:paraId="30392BBA" w14:textId="77777777" w:rsidR="00184953" w:rsidRDefault="00184953" w:rsidP="00C529C8"/>
    <w:p w14:paraId="1C4F3C50" w14:textId="77777777" w:rsidR="00C529C8" w:rsidRDefault="00C529C8" w:rsidP="00C529C8"/>
    <w:p w14:paraId="26C99651" w14:textId="77777777" w:rsidR="00C529C8" w:rsidRDefault="00C529C8" w:rsidP="00C529C8"/>
    <w:p w14:paraId="1E985F52" w14:textId="77777777" w:rsidR="00C529C8" w:rsidRDefault="00C529C8" w:rsidP="00C529C8"/>
    <w:p w14:paraId="568D819D" w14:textId="77777777" w:rsidR="00C529C8" w:rsidRDefault="00C529C8" w:rsidP="00C529C8"/>
    <w:p w14:paraId="0DB2400D" w14:textId="77777777" w:rsidR="00C529C8" w:rsidRDefault="00C529C8" w:rsidP="00C529C8"/>
    <w:p w14:paraId="0A4FE84D" w14:textId="77777777" w:rsidR="00C529C8" w:rsidRDefault="00C529C8" w:rsidP="00C529C8"/>
    <w:p w14:paraId="368F8094" w14:textId="77777777" w:rsidR="00C529C8" w:rsidRDefault="00C529C8" w:rsidP="00C529C8"/>
    <w:p w14:paraId="3A4486DB" w14:textId="77777777" w:rsidR="00C529C8" w:rsidRDefault="00C529C8" w:rsidP="00C529C8"/>
    <w:p w14:paraId="71F65845" w14:textId="77777777" w:rsidR="00C529C8" w:rsidRDefault="00C529C8" w:rsidP="00C529C8"/>
    <w:p w14:paraId="12A551AB" w14:textId="77777777" w:rsidR="00C529C8" w:rsidRDefault="00C529C8" w:rsidP="00C529C8"/>
    <w:p w14:paraId="6B3AD7AC" w14:textId="77777777" w:rsidR="00C529C8" w:rsidRDefault="00C529C8" w:rsidP="00C529C8"/>
    <w:p w14:paraId="4B70D76C" w14:textId="402B134B" w:rsidR="00AD4D0B" w:rsidRPr="00D8533D" w:rsidRDefault="00C71506" w:rsidP="7AE1A897">
      <w:pPr>
        <w:pStyle w:val="Title"/>
        <w:rPr>
          <w:b/>
        </w:rPr>
      </w:pPr>
      <w:commentRangeStart w:id="2"/>
      <w:r>
        <w:rPr>
          <w:b/>
        </w:rPr>
        <w:t>Formulating Success</w:t>
      </w:r>
    </w:p>
    <w:p w14:paraId="36BBC4C8" w14:textId="24C5242A" w:rsidR="003913CB" w:rsidRDefault="00E8506E" w:rsidP="006758F4">
      <w:r w:rsidRPr="00E8506E">
        <w:rPr>
          <w:i/>
          <w:iCs/>
          <w:sz w:val="30"/>
          <w:szCs w:val="30"/>
          <w:lang w:val="en-US"/>
        </w:rPr>
        <w:t>A Primer on Outcomes-Based Funding for Higher Education</w:t>
      </w:r>
      <w:commentRangeEnd w:id="2"/>
      <w:r w:rsidR="00AD1F62">
        <w:rPr>
          <w:rStyle w:val="CommentReference"/>
        </w:rPr>
        <w:commentReference w:id="2"/>
      </w:r>
    </w:p>
    <w:p w14:paraId="5C790C0A" w14:textId="77777777" w:rsidR="00182FDF" w:rsidRDefault="00182FDF" w:rsidP="006758F4"/>
    <w:p w14:paraId="2ACFBE3D" w14:textId="77777777" w:rsidR="00182FDF" w:rsidRDefault="00182FDF" w:rsidP="006758F4"/>
    <w:p w14:paraId="7EC2057F" w14:textId="77777777" w:rsidR="00182FDF" w:rsidRDefault="00182FDF" w:rsidP="006758F4"/>
    <w:p w14:paraId="7459C315" w14:textId="77777777" w:rsidR="00182FDF" w:rsidRDefault="00182FDF" w:rsidP="006758F4"/>
    <w:p w14:paraId="329DF6D7" w14:textId="77777777" w:rsidR="00182FDF" w:rsidRDefault="00182FDF" w:rsidP="006758F4"/>
    <w:p w14:paraId="71135378" w14:textId="77777777" w:rsidR="00182FDF" w:rsidRDefault="00182FDF" w:rsidP="006758F4"/>
    <w:p w14:paraId="0D7619BC" w14:textId="77777777" w:rsidR="00182FDF" w:rsidRDefault="00182FDF" w:rsidP="006758F4">
      <w:r>
        <w:rPr>
          <w:noProof/>
        </w:rPr>
        <mc:AlternateContent>
          <mc:Choice Requires="wps">
            <w:drawing>
              <wp:anchor distT="0" distB="0" distL="114300" distR="114300" simplePos="0" relativeHeight="251658241" behindDoc="0" locked="0" layoutInCell="1" allowOverlap="1" wp14:anchorId="0590B9AB" wp14:editId="1C2F8DEB">
                <wp:simplePos x="0" y="0"/>
                <wp:positionH relativeFrom="column">
                  <wp:posOffset>0</wp:posOffset>
                </wp:positionH>
                <wp:positionV relativeFrom="paragraph">
                  <wp:posOffset>104531</wp:posOffset>
                </wp:positionV>
                <wp:extent cx="492369" cy="45719"/>
                <wp:effectExtent l="0" t="0" r="3175" b="5715"/>
                <wp:wrapNone/>
                <wp:docPr id="1005479986" name="Rectangle 1"/>
                <wp:cNvGraphicFramePr/>
                <a:graphic xmlns:a="http://schemas.openxmlformats.org/drawingml/2006/main">
                  <a:graphicData uri="http://schemas.microsoft.com/office/word/2010/wordprocessingShape">
                    <wps:wsp>
                      <wps:cNvSpPr/>
                      <wps:spPr>
                        <a:xfrm>
                          <a:off x="0" y="0"/>
                          <a:ext cx="492369" cy="45719"/>
                        </a:xfrm>
                        <a:prstGeom prst="rect">
                          <a:avLst/>
                        </a:prstGeom>
                        <a:solidFill>
                          <a:schemeClr val="bg2"/>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v:rect id="Rectangle 1" style="position:absolute;margin-left:0;margin-top:8.25pt;width:38.75pt;height:3.6pt;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6d1e49 [3214]" stroked="f" strokeweight="2pt" w14:anchorId="2C5AFA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"/>
            </w:pict>
          </mc:Fallback>
        </mc:AlternateContent>
      </w:r>
    </w:p>
    <w:p w14:paraId="06C5ED95" w14:textId="77777777" w:rsidR="00182FDF" w:rsidRDefault="00182FDF" w:rsidP="006758F4"/>
    <w:p w14:paraId="72382E04" w14:textId="2DED3091" w:rsidR="0084239D" w:rsidRPr="00723D97" w:rsidRDefault="00182FDF" w:rsidP="006758F4">
      <w:r w:rsidRPr="00723D97">
        <w:t xml:space="preserve">By </w:t>
      </w:r>
      <w:r w:rsidR="00E52DF1">
        <w:t>Marisa Mission, Hailly T.N. Korman, Nick Lee</w:t>
      </w:r>
      <w:r w:rsidR="00B17831">
        <w:t>, and Colleen Campbell</w:t>
      </w:r>
    </w:p>
    <w:p w14:paraId="704A34D4" w14:textId="77777777" w:rsidR="00182FDF" w:rsidRPr="00723D97" w:rsidRDefault="00182FDF" w:rsidP="006758F4"/>
    <w:p w14:paraId="69D9A013" w14:textId="22DDD541" w:rsidR="00184953" w:rsidRPr="00723D97" w:rsidRDefault="00E52DF1" w:rsidP="27AEEC4E">
      <w:pPr>
        <w:rPr>
          <w:b/>
          <w:bCs/>
          <w:color w:val="FF0000"/>
        </w:rPr>
      </w:pPr>
      <w:r>
        <w:t>January 2026</w:t>
      </w:r>
      <w:r w:rsidR="12CCF46E">
        <w:t xml:space="preserve"> </w:t>
      </w:r>
      <w:commentRangeStart w:id="3"/>
      <w:r w:rsidR="12CCF46E" w:rsidRPr="27AEEC4E">
        <w:rPr>
          <w:b/>
          <w:bCs/>
          <w:color w:val="FF0000"/>
        </w:rPr>
        <w:t>| FOR SUPER COPY EDITORS – 2025-11-17</w:t>
      </w:r>
      <w:commentRangeEnd w:id="3"/>
      <w:r>
        <w:rPr>
          <w:rStyle w:val="CommentReference"/>
        </w:rPr>
        <w:commentReference w:id="3"/>
      </w:r>
    </w:p>
    <w:p w14:paraId="5CDEEADE" w14:textId="77777777" w:rsidR="00184953" w:rsidRDefault="00184953" w:rsidP="006758F4">
      <w:r>
        <w:br w:type="page"/>
      </w:r>
    </w:p>
    <w:sdt>
      <w:sdtPr>
        <w:rPr>
          <w:rFonts w:eastAsia="Arial" w:cs="Arial"/>
          <w:b w:val="0"/>
          <w:bCs w:val="0"/>
          <w:color w:val="000000" w:themeColor="text1"/>
          <w:sz w:val="20"/>
          <w:szCs w:val="20"/>
          <w:lang w:val="en"/>
        </w:rPr>
        <w:id w:val="-1808463004"/>
        <w:docPartObj>
          <w:docPartGallery w:val="Table of Contents"/>
          <w:docPartUnique/>
        </w:docPartObj>
      </w:sdtPr>
      <w:sdtEndPr>
        <w:rPr>
          <w:noProof/>
        </w:rPr>
      </w:sdtEndPr>
      <w:sdtContent>
        <w:p w14:paraId="6EE52B0D" w14:textId="77777777" w:rsidR="006A0BAE" w:rsidRPr="00723D97" w:rsidRDefault="006A0BAE" w:rsidP="00185689">
          <w:pPr>
            <w:pStyle w:val="TOCHeading"/>
          </w:pPr>
          <w:r w:rsidRPr="00723D97">
            <w:t>Contents</w:t>
          </w:r>
        </w:p>
        <w:p w14:paraId="6DAD6742" w14:textId="1FBCCA23" w:rsidR="002A5627" w:rsidRDefault="006A0BAE">
          <w:pPr>
            <w:pStyle w:val="TOC1"/>
            <w:rPr>
              <w:rFonts w:asciiTheme="minorHAnsi" w:eastAsiaTheme="minorEastAsia" w:hAnsiTheme="minorHAnsi" w:cstheme="minorBidi"/>
              <w:bCs w:val="0"/>
              <w:iCs w:val="0"/>
              <w:color w:val="auto"/>
              <w:kern w:val="2"/>
              <w:sz w:val="24"/>
              <w:lang w:val="en-US" w:eastAsia="zh-CN"/>
              <w14:ligatures w14:val="standardContextual"/>
            </w:rPr>
          </w:pPr>
          <w:r>
            <w:fldChar w:fldCharType="begin"/>
          </w:r>
          <w:r>
            <w:instrText xml:space="preserve"> TOC \o "1-3" \h \z \u </w:instrText>
          </w:r>
          <w:r>
            <w:fldChar w:fldCharType="separate"/>
          </w:r>
          <w:hyperlink w:anchor="_Toc214278116" w:history="1">
            <w:r w:rsidR="002A5627" w:rsidRPr="003915E1">
              <w:rPr>
                <w:rStyle w:val="Hyperlink"/>
              </w:rPr>
              <w:t>Introduction</w:t>
            </w:r>
            <w:r w:rsidR="002A5627">
              <w:rPr>
                <w:webHidden/>
              </w:rPr>
              <w:tab/>
            </w:r>
            <w:r w:rsidR="002A5627">
              <w:rPr>
                <w:webHidden/>
              </w:rPr>
              <w:fldChar w:fldCharType="begin"/>
            </w:r>
            <w:r w:rsidR="002A5627">
              <w:rPr>
                <w:webHidden/>
              </w:rPr>
              <w:instrText xml:space="preserve"> PAGEREF _Toc214278116 \h </w:instrText>
            </w:r>
            <w:r w:rsidR="002A5627">
              <w:rPr>
                <w:webHidden/>
              </w:rPr>
            </w:r>
            <w:r w:rsidR="002A5627">
              <w:rPr>
                <w:webHidden/>
              </w:rPr>
              <w:fldChar w:fldCharType="separate"/>
            </w:r>
            <w:r w:rsidR="00884A2F">
              <w:rPr>
                <w:webHidden/>
              </w:rPr>
              <w:t>1</w:t>
            </w:r>
            <w:r w:rsidR="002A5627">
              <w:rPr>
                <w:webHidden/>
              </w:rPr>
              <w:fldChar w:fldCharType="end"/>
            </w:r>
          </w:hyperlink>
        </w:p>
        <w:p w14:paraId="305F34A8" w14:textId="1478581F" w:rsidR="002A5627" w:rsidRDefault="002A5627">
          <w:pPr>
            <w:pStyle w:val="TOC1"/>
            <w:rPr>
              <w:rFonts w:asciiTheme="minorHAnsi" w:eastAsiaTheme="minorEastAsia" w:hAnsiTheme="minorHAnsi" w:cstheme="minorBidi"/>
              <w:bCs w:val="0"/>
              <w:iCs w:val="0"/>
              <w:color w:val="auto"/>
              <w:kern w:val="2"/>
              <w:sz w:val="24"/>
              <w:lang w:val="en-US" w:eastAsia="zh-CN"/>
              <w14:ligatures w14:val="standardContextual"/>
            </w:rPr>
          </w:pPr>
          <w:hyperlink w:anchor="_Toc214278117" w:history="1">
            <w:r w:rsidRPr="003915E1">
              <w:rPr>
                <w:rStyle w:val="Hyperlink"/>
              </w:rPr>
              <w:t>Reasons States Consider Outcomes-Based Funding</w:t>
            </w:r>
            <w:r>
              <w:rPr>
                <w:webHidden/>
              </w:rPr>
              <w:tab/>
            </w:r>
            <w:r>
              <w:rPr>
                <w:webHidden/>
              </w:rPr>
              <w:fldChar w:fldCharType="begin"/>
            </w:r>
            <w:r>
              <w:rPr>
                <w:webHidden/>
              </w:rPr>
              <w:instrText xml:space="preserve"> PAGEREF _Toc214278117 \h </w:instrText>
            </w:r>
            <w:r>
              <w:rPr>
                <w:webHidden/>
              </w:rPr>
            </w:r>
            <w:r>
              <w:rPr>
                <w:webHidden/>
              </w:rPr>
              <w:fldChar w:fldCharType="separate"/>
            </w:r>
            <w:r w:rsidR="00884A2F">
              <w:rPr>
                <w:webHidden/>
              </w:rPr>
              <w:t>2</w:t>
            </w:r>
            <w:r>
              <w:rPr>
                <w:webHidden/>
              </w:rPr>
              <w:fldChar w:fldCharType="end"/>
            </w:r>
          </w:hyperlink>
        </w:p>
        <w:p w14:paraId="4F73D73D" w14:textId="16D2F625" w:rsidR="002A5627" w:rsidRDefault="002A5627">
          <w:pPr>
            <w:pStyle w:val="TOC2"/>
            <w:rPr>
              <w:rFonts w:asciiTheme="minorHAnsi" w:eastAsiaTheme="minorEastAsia" w:hAnsiTheme="minorHAnsi" w:cstheme="minorBidi"/>
              <w:bCs w:val="0"/>
              <w:color w:val="auto"/>
              <w:kern w:val="2"/>
              <w:szCs w:val="24"/>
              <w:lang w:val="en-US" w:eastAsia="zh-CN"/>
              <w14:ligatures w14:val="standardContextual"/>
            </w:rPr>
          </w:pPr>
          <w:r>
            <w:fldChar w:fldCharType="begin"/>
          </w:r>
          <w:r>
            <w:instrText>HYPERLINK \l "_Toc214278118"</w:instrText>
          </w:r>
          <w:r>
            <w:fldChar w:fldCharType="separate"/>
          </w:r>
          <w:r w:rsidRPr="003915E1">
            <w:rPr>
              <w:rStyle w:val="Hyperlink"/>
            </w:rPr>
            <w:t>Outcomes-based funding models differ significantly from traditional models</w:t>
          </w:r>
          <w:del w:id="4" w:author="IR" w:date="2025-11-17T18:03:00Z" w16du:dateUtc="2025-11-17T23:03:00Z">
            <w:r w:rsidRPr="003915E1" w:rsidDel="00FA4461">
              <w:rPr>
                <w:rStyle w:val="Hyperlink"/>
              </w:rPr>
              <w:delText>.</w:delText>
            </w:r>
          </w:del>
          <w:r>
            <w:rPr>
              <w:webHidden/>
            </w:rPr>
            <w:tab/>
          </w:r>
          <w:r>
            <w:rPr>
              <w:webHidden/>
            </w:rPr>
            <w:fldChar w:fldCharType="begin"/>
          </w:r>
          <w:r>
            <w:rPr>
              <w:webHidden/>
            </w:rPr>
            <w:instrText xml:space="preserve"> PAGEREF _Toc214278118 \h </w:instrText>
          </w:r>
          <w:r>
            <w:rPr>
              <w:webHidden/>
            </w:rPr>
          </w:r>
          <w:r>
            <w:rPr>
              <w:webHidden/>
            </w:rPr>
            <w:fldChar w:fldCharType="separate"/>
          </w:r>
          <w:r w:rsidR="00884A2F">
            <w:rPr>
              <w:webHidden/>
            </w:rPr>
            <w:t>2</w:t>
          </w:r>
          <w:r>
            <w:rPr>
              <w:webHidden/>
            </w:rPr>
            <w:fldChar w:fldCharType="end"/>
          </w:r>
          <w:r>
            <w:fldChar w:fldCharType="end"/>
          </w:r>
        </w:p>
        <w:p w14:paraId="2A152092" w14:textId="474AA7DB" w:rsidR="002A5627" w:rsidRDefault="002A5627">
          <w:pPr>
            <w:pStyle w:val="TOC2"/>
            <w:rPr>
              <w:rFonts w:asciiTheme="minorHAnsi" w:eastAsiaTheme="minorEastAsia" w:hAnsiTheme="minorHAnsi" w:cstheme="minorBidi"/>
              <w:bCs w:val="0"/>
              <w:color w:val="auto"/>
              <w:kern w:val="2"/>
              <w:szCs w:val="24"/>
              <w:lang w:val="en-US" w:eastAsia="zh-CN"/>
              <w14:ligatures w14:val="standardContextual"/>
            </w:rPr>
          </w:pPr>
          <w:r>
            <w:fldChar w:fldCharType="begin"/>
          </w:r>
          <w:r>
            <w:instrText>HYPERLINK \l "_Toc214278119"</w:instrText>
          </w:r>
          <w:r>
            <w:fldChar w:fldCharType="separate"/>
          </w:r>
          <w:r w:rsidRPr="003915E1">
            <w:rPr>
              <w:rStyle w:val="Hyperlink"/>
            </w:rPr>
            <w:t xml:space="preserve">Policymakers interested in outcomes-based funding often </w:t>
          </w:r>
          <w:ins w:id="5" w:author="IR" w:date="2025-11-17T18:03:00Z" w16du:dateUtc="2025-11-17T23:03:00Z">
            <w:r w:rsidR="00FA4461">
              <w:rPr>
                <w:rStyle w:val="Hyperlink"/>
              </w:rPr>
              <w:t>have</w:t>
            </w:r>
          </w:ins>
          <w:del w:id="6" w:author="IR" w:date="2025-11-17T18:03:00Z" w16du:dateUtc="2025-11-17T23:03:00Z">
            <w:r w:rsidRPr="003915E1" w:rsidDel="00FA4461">
              <w:rPr>
                <w:rStyle w:val="Hyperlink"/>
              </w:rPr>
              <w:delText>hold</w:delText>
            </w:r>
          </w:del>
          <w:r w:rsidRPr="003915E1">
            <w:rPr>
              <w:rStyle w:val="Hyperlink"/>
            </w:rPr>
            <w:t xml:space="preserve"> common goals</w:t>
          </w:r>
          <w:del w:id="7" w:author="IR" w:date="2025-11-17T18:03:00Z" w16du:dateUtc="2025-11-17T23:03:00Z">
            <w:r w:rsidRPr="003915E1" w:rsidDel="00FA4461">
              <w:rPr>
                <w:rStyle w:val="Hyperlink"/>
              </w:rPr>
              <w:delText>.</w:delText>
            </w:r>
          </w:del>
          <w:r>
            <w:rPr>
              <w:webHidden/>
            </w:rPr>
            <w:tab/>
          </w:r>
          <w:r>
            <w:rPr>
              <w:webHidden/>
            </w:rPr>
            <w:fldChar w:fldCharType="begin"/>
          </w:r>
          <w:r>
            <w:rPr>
              <w:webHidden/>
            </w:rPr>
            <w:instrText xml:space="preserve"> PAGEREF _Toc214278119 \h </w:instrText>
          </w:r>
          <w:r>
            <w:rPr>
              <w:webHidden/>
            </w:rPr>
          </w:r>
          <w:r>
            <w:rPr>
              <w:webHidden/>
            </w:rPr>
            <w:fldChar w:fldCharType="separate"/>
          </w:r>
          <w:r w:rsidR="00884A2F">
            <w:rPr>
              <w:webHidden/>
            </w:rPr>
            <w:t>3</w:t>
          </w:r>
          <w:r>
            <w:rPr>
              <w:webHidden/>
            </w:rPr>
            <w:fldChar w:fldCharType="end"/>
          </w:r>
          <w:r>
            <w:fldChar w:fldCharType="end"/>
          </w:r>
        </w:p>
        <w:p w14:paraId="078F399D" w14:textId="00B4D74B" w:rsidR="002A5627" w:rsidRDefault="002A5627">
          <w:pPr>
            <w:pStyle w:val="TOC2"/>
            <w:rPr>
              <w:rFonts w:asciiTheme="minorHAnsi" w:eastAsiaTheme="minorEastAsia" w:hAnsiTheme="minorHAnsi" w:cstheme="minorBidi"/>
              <w:bCs w:val="0"/>
              <w:color w:val="auto"/>
              <w:kern w:val="2"/>
              <w:szCs w:val="24"/>
              <w:lang w:val="en-US" w:eastAsia="zh-CN"/>
              <w14:ligatures w14:val="standardContextual"/>
            </w:rPr>
          </w:pPr>
          <w:r>
            <w:fldChar w:fldCharType="begin"/>
          </w:r>
          <w:r>
            <w:instrText>HYPERLINK \l "_Toc214278120"</w:instrText>
          </w:r>
          <w:r>
            <w:fldChar w:fldCharType="separate"/>
          </w:r>
          <w:r w:rsidRPr="003915E1">
            <w:rPr>
              <w:rStyle w:val="Hyperlink"/>
              <w:lang w:val="en-US"/>
            </w:rPr>
            <w:t>Evidence on the effectiveness of these models</w:t>
          </w:r>
          <w:del w:id="8" w:author="IR" w:date="2025-11-17T18:03:00Z" w16du:dateUtc="2025-11-17T23:03:00Z">
            <w:r w:rsidRPr="003915E1" w:rsidDel="00FA4461">
              <w:rPr>
                <w:rStyle w:val="Hyperlink"/>
                <w:lang w:val="en-US"/>
              </w:rPr>
              <w:delText>, however,</w:delText>
            </w:r>
          </w:del>
          <w:r w:rsidRPr="003915E1">
            <w:rPr>
              <w:rStyle w:val="Hyperlink"/>
              <w:lang w:val="en-US"/>
            </w:rPr>
            <w:t xml:space="preserve"> remains mixed across different designs and implementations</w:t>
          </w:r>
          <w:del w:id="9" w:author="IR" w:date="2025-11-17T18:03:00Z" w16du:dateUtc="2025-11-17T23:03:00Z">
            <w:r w:rsidRPr="003915E1" w:rsidDel="00FA4461">
              <w:rPr>
                <w:rStyle w:val="Hyperlink"/>
                <w:lang w:val="en-US"/>
              </w:rPr>
              <w:delText>.</w:delText>
            </w:r>
          </w:del>
          <w:r>
            <w:rPr>
              <w:webHidden/>
            </w:rPr>
            <w:tab/>
          </w:r>
          <w:r>
            <w:rPr>
              <w:webHidden/>
            </w:rPr>
            <w:fldChar w:fldCharType="begin"/>
          </w:r>
          <w:r>
            <w:rPr>
              <w:webHidden/>
            </w:rPr>
            <w:instrText xml:space="preserve"> PAGEREF _Toc214278120 \h </w:instrText>
          </w:r>
          <w:r>
            <w:rPr>
              <w:webHidden/>
            </w:rPr>
          </w:r>
          <w:r>
            <w:rPr>
              <w:webHidden/>
            </w:rPr>
            <w:fldChar w:fldCharType="separate"/>
          </w:r>
          <w:r w:rsidR="00884A2F">
            <w:rPr>
              <w:webHidden/>
            </w:rPr>
            <w:t>3</w:t>
          </w:r>
          <w:r>
            <w:rPr>
              <w:webHidden/>
            </w:rPr>
            <w:fldChar w:fldCharType="end"/>
          </w:r>
          <w:r>
            <w:fldChar w:fldCharType="end"/>
          </w:r>
        </w:p>
        <w:p w14:paraId="1CA1F4D5" w14:textId="7752AAFC" w:rsidR="002A5627" w:rsidRDefault="002A5627">
          <w:pPr>
            <w:pStyle w:val="TOC2"/>
            <w:rPr>
              <w:rFonts w:asciiTheme="minorHAnsi" w:eastAsiaTheme="minorEastAsia" w:hAnsiTheme="minorHAnsi" w:cstheme="minorBidi"/>
              <w:bCs w:val="0"/>
              <w:color w:val="auto"/>
              <w:kern w:val="2"/>
              <w:szCs w:val="24"/>
              <w:lang w:val="en-US" w:eastAsia="zh-CN"/>
              <w14:ligatures w14:val="standardContextual"/>
            </w:rPr>
          </w:pPr>
          <w:r>
            <w:fldChar w:fldCharType="begin"/>
          </w:r>
          <w:r>
            <w:instrText>HYPERLINK \l "_Toc214278121"</w:instrText>
          </w:r>
          <w:r>
            <w:fldChar w:fldCharType="separate"/>
          </w:r>
          <w:r w:rsidRPr="003915E1">
            <w:rPr>
              <w:rStyle w:val="Hyperlink"/>
            </w:rPr>
            <w:t>Outcomes-based funding may still play a key role for state policymakers in ensuring “returns” on public investments</w:t>
          </w:r>
          <w:del w:id="10" w:author="IR" w:date="2025-11-17T18:04:00Z" w16du:dateUtc="2025-11-17T23:04:00Z">
            <w:r w:rsidRPr="003915E1" w:rsidDel="00FA4461">
              <w:rPr>
                <w:rStyle w:val="Hyperlink"/>
              </w:rPr>
              <w:delText>.</w:delText>
            </w:r>
          </w:del>
          <w:r>
            <w:rPr>
              <w:webHidden/>
            </w:rPr>
            <w:tab/>
          </w:r>
          <w:r>
            <w:rPr>
              <w:webHidden/>
            </w:rPr>
            <w:fldChar w:fldCharType="begin"/>
          </w:r>
          <w:r>
            <w:rPr>
              <w:webHidden/>
            </w:rPr>
            <w:instrText xml:space="preserve"> PAGEREF _Toc214278121 \h </w:instrText>
          </w:r>
          <w:r>
            <w:rPr>
              <w:webHidden/>
            </w:rPr>
          </w:r>
          <w:r>
            <w:rPr>
              <w:webHidden/>
            </w:rPr>
            <w:fldChar w:fldCharType="separate"/>
          </w:r>
          <w:r w:rsidR="00884A2F">
            <w:rPr>
              <w:webHidden/>
            </w:rPr>
            <w:t>4</w:t>
          </w:r>
          <w:r>
            <w:rPr>
              <w:webHidden/>
            </w:rPr>
            <w:fldChar w:fldCharType="end"/>
          </w:r>
          <w:r>
            <w:fldChar w:fldCharType="end"/>
          </w:r>
        </w:p>
        <w:p w14:paraId="0C3A5D15" w14:textId="4B0BE12A" w:rsidR="002A5627" w:rsidRDefault="002A5627">
          <w:pPr>
            <w:pStyle w:val="TOC1"/>
            <w:rPr>
              <w:rFonts w:asciiTheme="minorHAnsi" w:eastAsiaTheme="minorEastAsia" w:hAnsiTheme="minorHAnsi" w:cstheme="minorBidi"/>
              <w:bCs w:val="0"/>
              <w:iCs w:val="0"/>
              <w:color w:val="auto"/>
              <w:kern w:val="2"/>
              <w:sz w:val="24"/>
              <w:lang w:val="en-US" w:eastAsia="zh-CN"/>
              <w14:ligatures w14:val="standardContextual"/>
            </w:rPr>
          </w:pPr>
          <w:r>
            <w:fldChar w:fldCharType="begin"/>
          </w:r>
          <w:r>
            <w:instrText>HYPERLINK \l "_Toc214278122"</w:instrText>
          </w:r>
          <w:r>
            <w:fldChar w:fldCharType="separate"/>
          </w:r>
          <w:r w:rsidRPr="003915E1">
            <w:rPr>
              <w:rStyle w:val="Hyperlink"/>
              <w:lang w:val="en-US"/>
            </w:rPr>
            <w:t xml:space="preserve">Design Considerations </w:t>
          </w:r>
          <w:ins w:id="11" w:author="IR" w:date="2025-11-17T18:04:00Z" w16du:dateUtc="2025-11-17T23:04:00Z">
            <w:r w:rsidR="00FA4461">
              <w:rPr>
                <w:rStyle w:val="Hyperlink"/>
                <w:lang w:val="en-US"/>
              </w:rPr>
              <w:t>f</w:t>
            </w:r>
          </w:ins>
          <w:del w:id="12" w:author="IR" w:date="2025-11-17T18:04:00Z" w16du:dateUtc="2025-11-17T23:04:00Z">
            <w:r w:rsidRPr="003915E1" w:rsidDel="00FA4461">
              <w:rPr>
                <w:rStyle w:val="Hyperlink"/>
                <w:lang w:val="en-US"/>
              </w:rPr>
              <w:delText>F</w:delText>
            </w:r>
          </w:del>
          <w:r w:rsidRPr="003915E1">
            <w:rPr>
              <w:rStyle w:val="Hyperlink"/>
              <w:lang w:val="en-US"/>
            </w:rPr>
            <w:t>or Outcomes-Based Models</w:t>
          </w:r>
          <w:r>
            <w:rPr>
              <w:webHidden/>
            </w:rPr>
            <w:tab/>
          </w:r>
          <w:r>
            <w:rPr>
              <w:webHidden/>
            </w:rPr>
            <w:fldChar w:fldCharType="begin"/>
          </w:r>
          <w:r>
            <w:rPr>
              <w:webHidden/>
            </w:rPr>
            <w:instrText xml:space="preserve"> PAGEREF _Toc214278122 \h </w:instrText>
          </w:r>
          <w:r>
            <w:rPr>
              <w:webHidden/>
            </w:rPr>
          </w:r>
          <w:r>
            <w:rPr>
              <w:webHidden/>
            </w:rPr>
            <w:fldChar w:fldCharType="separate"/>
          </w:r>
          <w:r w:rsidR="00884A2F">
            <w:rPr>
              <w:webHidden/>
            </w:rPr>
            <w:t>5</w:t>
          </w:r>
          <w:r>
            <w:rPr>
              <w:webHidden/>
            </w:rPr>
            <w:fldChar w:fldCharType="end"/>
          </w:r>
          <w:r>
            <w:fldChar w:fldCharType="end"/>
          </w:r>
        </w:p>
        <w:p w14:paraId="3611AFF8" w14:textId="4ACD7930" w:rsidR="002A5627" w:rsidRDefault="002A5627">
          <w:pPr>
            <w:pStyle w:val="TOC2"/>
            <w:rPr>
              <w:rFonts w:asciiTheme="minorHAnsi" w:eastAsiaTheme="minorEastAsia" w:hAnsiTheme="minorHAnsi" w:cstheme="minorBidi"/>
              <w:bCs w:val="0"/>
              <w:color w:val="auto"/>
              <w:kern w:val="2"/>
              <w:szCs w:val="24"/>
              <w:lang w:val="en-US" w:eastAsia="zh-CN"/>
              <w14:ligatures w14:val="standardContextual"/>
            </w:rPr>
          </w:pPr>
          <w:r>
            <w:fldChar w:fldCharType="begin"/>
          </w:r>
          <w:r>
            <w:instrText>HYPERLINK \l "_Toc214278123"</w:instrText>
          </w:r>
          <w:r>
            <w:fldChar w:fldCharType="separate"/>
          </w:r>
          <w:r w:rsidRPr="003915E1">
            <w:rPr>
              <w:rStyle w:val="Hyperlink"/>
              <w:lang w:val="en-US"/>
            </w:rPr>
            <w:t>Outcomes can span traditional metrics, state-specific priorities, and creative measures that reflect a fuller picture of higher education’s value</w:t>
          </w:r>
          <w:del w:id="13" w:author="IR" w:date="2025-11-17T18:04:00Z" w16du:dateUtc="2025-11-17T23:04:00Z">
            <w:r w:rsidRPr="003915E1" w:rsidDel="00FA4461">
              <w:rPr>
                <w:rStyle w:val="Hyperlink"/>
                <w:lang w:val="en-US"/>
              </w:rPr>
              <w:delText>.</w:delText>
            </w:r>
          </w:del>
          <w:r>
            <w:rPr>
              <w:webHidden/>
            </w:rPr>
            <w:tab/>
          </w:r>
          <w:r>
            <w:rPr>
              <w:webHidden/>
            </w:rPr>
            <w:fldChar w:fldCharType="begin"/>
          </w:r>
          <w:r>
            <w:rPr>
              <w:webHidden/>
            </w:rPr>
            <w:instrText xml:space="preserve"> PAGEREF _Toc214278123 \h </w:instrText>
          </w:r>
          <w:r>
            <w:rPr>
              <w:webHidden/>
            </w:rPr>
          </w:r>
          <w:r>
            <w:rPr>
              <w:webHidden/>
            </w:rPr>
            <w:fldChar w:fldCharType="separate"/>
          </w:r>
          <w:r w:rsidR="00884A2F">
            <w:rPr>
              <w:webHidden/>
            </w:rPr>
            <w:t>6</w:t>
          </w:r>
          <w:r>
            <w:rPr>
              <w:webHidden/>
            </w:rPr>
            <w:fldChar w:fldCharType="end"/>
          </w:r>
          <w:r>
            <w:fldChar w:fldCharType="end"/>
          </w:r>
        </w:p>
        <w:p w14:paraId="5F987F8E" w14:textId="1D68AF76" w:rsidR="002A5627" w:rsidRDefault="002A5627">
          <w:pPr>
            <w:pStyle w:val="TOC2"/>
            <w:rPr>
              <w:rFonts w:asciiTheme="minorHAnsi" w:eastAsiaTheme="minorEastAsia" w:hAnsiTheme="minorHAnsi" w:cstheme="minorBidi"/>
              <w:bCs w:val="0"/>
              <w:color w:val="auto"/>
              <w:kern w:val="2"/>
              <w:szCs w:val="24"/>
              <w:lang w:val="en-US" w:eastAsia="zh-CN"/>
              <w14:ligatures w14:val="standardContextual"/>
            </w:rPr>
          </w:pPr>
          <w:r>
            <w:fldChar w:fldCharType="begin"/>
          </w:r>
          <w:r>
            <w:instrText>HYPERLINK \l "_Toc214278124"</w:instrText>
          </w:r>
          <w:r>
            <w:fldChar w:fldCharType="separate"/>
          </w:r>
          <w:r w:rsidRPr="003915E1">
            <w:rPr>
              <w:rStyle w:val="Hyperlink"/>
              <w:lang w:val="en-US"/>
            </w:rPr>
            <w:t>Different ways of calculating and distributing funding can also shape institutional behavior</w:t>
          </w:r>
          <w:del w:id="14" w:author="IR" w:date="2025-11-17T18:04:00Z" w16du:dateUtc="2025-11-17T23:04:00Z">
            <w:r w:rsidRPr="003915E1" w:rsidDel="00FA4461">
              <w:rPr>
                <w:rStyle w:val="Hyperlink"/>
                <w:lang w:val="en-US"/>
              </w:rPr>
              <w:delText>.</w:delText>
            </w:r>
          </w:del>
          <w:r>
            <w:rPr>
              <w:webHidden/>
            </w:rPr>
            <w:tab/>
          </w:r>
          <w:r>
            <w:rPr>
              <w:webHidden/>
            </w:rPr>
            <w:fldChar w:fldCharType="begin"/>
          </w:r>
          <w:r>
            <w:rPr>
              <w:webHidden/>
            </w:rPr>
            <w:instrText xml:space="preserve"> PAGEREF _Toc214278124 \h </w:instrText>
          </w:r>
          <w:r>
            <w:rPr>
              <w:webHidden/>
            </w:rPr>
          </w:r>
          <w:r>
            <w:rPr>
              <w:webHidden/>
            </w:rPr>
            <w:fldChar w:fldCharType="separate"/>
          </w:r>
          <w:r w:rsidR="00884A2F">
            <w:rPr>
              <w:webHidden/>
            </w:rPr>
            <w:t>8</w:t>
          </w:r>
          <w:r>
            <w:rPr>
              <w:webHidden/>
            </w:rPr>
            <w:fldChar w:fldCharType="end"/>
          </w:r>
          <w:r>
            <w:fldChar w:fldCharType="end"/>
          </w:r>
        </w:p>
        <w:p w14:paraId="786248D8" w14:textId="6C69BC3A" w:rsidR="002A5627" w:rsidRDefault="002A5627">
          <w:pPr>
            <w:pStyle w:val="TOC2"/>
            <w:rPr>
              <w:rFonts w:asciiTheme="minorHAnsi" w:eastAsiaTheme="minorEastAsia" w:hAnsiTheme="minorHAnsi" w:cstheme="minorBidi"/>
              <w:bCs w:val="0"/>
              <w:color w:val="auto"/>
              <w:kern w:val="2"/>
              <w:szCs w:val="24"/>
              <w:lang w:val="en-US" w:eastAsia="zh-CN"/>
              <w14:ligatures w14:val="standardContextual"/>
            </w:rPr>
          </w:pPr>
          <w:hyperlink w:anchor="_Toc214278125" w:history="1">
            <w:r w:rsidRPr="003915E1">
              <w:rPr>
                <w:rStyle w:val="Hyperlink"/>
                <w:lang w:val="en-US"/>
              </w:rPr>
              <w:t>Considering practical implementation strategies is crucial for mitigating risks and facilitating success.</w:t>
            </w:r>
            <w:r>
              <w:rPr>
                <w:webHidden/>
              </w:rPr>
              <w:tab/>
            </w:r>
            <w:r>
              <w:rPr>
                <w:webHidden/>
              </w:rPr>
              <w:fldChar w:fldCharType="begin"/>
            </w:r>
            <w:r>
              <w:rPr>
                <w:webHidden/>
              </w:rPr>
              <w:instrText xml:space="preserve"> PAGEREF _Toc214278125 \h </w:instrText>
            </w:r>
            <w:r>
              <w:rPr>
                <w:webHidden/>
              </w:rPr>
            </w:r>
            <w:r>
              <w:rPr>
                <w:webHidden/>
              </w:rPr>
              <w:fldChar w:fldCharType="separate"/>
            </w:r>
            <w:r w:rsidR="00884A2F">
              <w:rPr>
                <w:webHidden/>
              </w:rPr>
              <w:t>9</w:t>
            </w:r>
            <w:r>
              <w:rPr>
                <w:webHidden/>
              </w:rPr>
              <w:fldChar w:fldCharType="end"/>
            </w:r>
          </w:hyperlink>
        </w:p>
        <w:p w14:paraId="6D9173A3" w14:textId="04162356" w:rsidR="002A5627" w:rsidRDefault="002A5627">
          <w:pPr>
            <w:pStyle w:val="TOC2"/>
            <w:rPr>
              <w:rFonts w:asciiTheme="minorHAnsi" w:eastAsiaTheme="minorEastAsia" w:hAnsiTheme="minorHAnsi" w:cstheme="minorBidi"/>
              <w:bCs w:val="0"/>
              <w:color w:val="auto"/>
              <w:kern w:val="2"/>
              <w:szCs w:val="24"/>
              <w:lang w:val="en-US" w:eastAsia="zh-CN"/>
              <w14:ligatures w14:val="standardContextual"/>
            </w:rPr>
          </w:pPr>
          <w:r>
            <w:fldChar w:fldCharType="begin"/>
          </w:r>
          <w:r>
            <w:instrText>HYPERLINK \l "_Toc214278126"</w:instrText>
          </w:r>
          <w:r>
            <w:fldChar w:fldCharType="separate"/>
          </w:r>
          <w:r w:rsidRPr="003915E1">
            <w:rPr>
              <w:rStyle w:val="Hyperlink"/>
            </w:rPr>
            <w:t xml:space="preserve">Questions to </w:t>
          </w:r>
          <w:ins w:id="15" w:author="IR" w:date="2025-11-17T18:04:00Z" w16du:dateUtc="2025-11-17T23:04:00Z">
            <w:r w:rsidR="00FA4461">
              <w:rPr>
                <w:rStyle w:val="Hyperlink"/>
              </w:rPr>
              <w:t>c</w:t>
            </w:r>
          </w:ins>
          <w:del w:id="16" w:author="IR" w:date="2025-11-17T18:04:00Z" w16du:dateUtc="2025-11-17T23:04:00Z">
            <w:r w:rsidRPr="003915E1" w:rsidDel="00FA4461">
              <w:rPr>
                <w:rStyle w:val="Hyperlink"/>
              </w:rPr>
              <w:delText>C</w:delText>
            </w:r>
          </w:del>
          <w:r w:rsidRPr="003915E1">
            <w:rPr>
              <w:rStyle w:val="Hyperlink"/>
            </w:rPr>
            <w:t>onsider</w:t>
          </w:r>
          <w:r>
            <w:rPr>
              <w:webHidden/>
            </w:rPr>
            <w:tab/>
          </w:r>
          <w:r>
            <w:rPr>
              <w:webHidden/>
            </w:rPr>
            <w:fldChar w:fldCharType="begin"/>
          </w:r>
          <w:r>
            <w:rPr>
              <w:webHidden/>
            </w:rPr>
            <w:instrText xml:space="preserve"> PAGEREF _Toc214278126 \h </w:instrText>
          </w:r>
          <w:r>
            <w:rPr>
              <w:webHidden/>
            </w:rPr>
          </w:r>
          <w:r>
            <w:rPr>
              <w:webHidden/>
            </w:rPr>
            <w:fldChar w:fldCharType="separate"/>
          </w:r>
          <w:r w:rsidR="00884A2F">
            <w:rPr>
              <w:webHidden/>
            </w:rPr>
            <w:t>10</w:t>
          </w:r>
          <w:r>
            <w:rPr>
              <w:webHidden/>
            </w:rPr>
            <w:fldChar w:fldCharType="end"/>
          </w:r>
          <w:r>
            <w:fldChar w:fldCharType="end"/>
          </w:r>
        </w:p>
        <w:p w14:paraId="000E2716" w14:textId="2C1F2A78" w:rsidR="002A5627" w:rsidRDefault="002A5627">
          <w:pPr>
            <w:pStyle w:val="TOC1"/>
            <w:rPr>
              <w:rFonts w:asciiTheme="minorHAnsi" w:eastAsiaTheme="minorEastAsia" w:hAnsiTheme="minorHAnsi" w:cstheme="minorBidi"/>
              <w:bCs w:val="0"/>
              <w:iCs w:val="0"/>
              <w:color w:val="auto"/>
              <w:kern w:val="2"/>
              <w:sz w:val="24"/>
              <w:lang w:val="en-US" w:eastAsia="zh-CN"/>
              <w14:ligatures w14:val="standardContextual"/>
            </w:rPr>
          </w:pPr>
          <w:hyperlink w:anchor="_Toc214278127" w:history="1">
            <w:r w:rsidRPr="003915E1">
              <w:rPr>
                <w:rStyle w:val="Hyperlink"/>
              </w:rPr>
              <w:t>Conclusion</w:t>
            </w:r>
            <w:r>
              <w:rPr>
                <w:webHidden/>
              </w:rPr>
              <w:tab/>
            </w:r>
            <w:r>
              <w:rPr>
                <w:webHidden/>
              </w:rPr>
              <w:fldChar w:fldCharType="begin"/>
            </w:r>
            <w:r>
              <w:rPr>
                <w:webHidden/>
              </w:rPr>
              <w:instrText xml:space="preserve"> PAGEREF _Toc214278127 \h </w:instrText>
            </w:r>
            <w:r>
              <w:rPr>
                <w:webHidden/>
              </w:rPr>
            </w:r>
            <w:r>
              <w:rPr>
                <w:webHidden/>
              </w:rPr>
              <w:fldChar w:fldCharType="separate"/>
            </w:r>
            <w:r w:rsidR="00884A2F">
              <w:rPr>
                <w:webHidden/>
              </w:rPr>
              <w:t>11</w:t>
            </w:r>
            <w:r>
              <w:rPr>
                <w:webHidden/>
              </w:rPr>
              <w:fldChar w:fldCharType="end"/>
            </w:r>
          </w:hyperlink>
        </w:p>
        <w:p w14:paraId="39FE15A3" w14:textId="03B9A266" w:rsidR="002A5627" w:rsidRDefault="002A5627">
          <w:pPr>
            <w:pStyle w:val="TOC1"/>
            <w:rPr>
              <w:rFonts w:asciiTheme="minorHAnsi" w:eastAsiaTheme="minorEastAsia" w:hAnsiTheme="minorHAnsi" w:cstheme="minorBidi"/>
              <w:bCs w:val="0"/>
              <w:iCs w:val="0"/>
              <w:color w:val="auto"/>
              <w:kern w:val="2"/>
              <w:sz w:val="24"/>
              <w:lang w:val="en-US" w:eastAsia="zh-CN"/>
              <w14:ligatures w14:val="standardContextual"/>
            </w:rPr>
          </w:pPr>
          <w:hyperlink w:anchor="_Toc214278128" w:history="1">
            <w:r w:rsidRPr="003915E1">
              <w:rPr>
                <w:rStyle w:val="Hyperlink"/>
              </w:rPr>
              <w:t>Acknowledgments</w:t>
            </w:r>
            <w:r>
              <w:rPr>
                <w:webHidden/>
              </w:rPr>
              <w:tab/>
            </w:r>
            <w:r>
              <w:rPr>
                <w:webHidden/>
              </w:rPr>
              <w:fldChar w:fldCharType="begin"/>
            </w:r>
            <w:r>
              <w:rPr>
                <w:webHidden/>
              </w:rPr>
              <w:instrText xml:space="preserve"> PAGEREF _Toc214278128 \h </w:instrText>
            </w:r>
            <w:r>
              <w:rPr>
                <w:webHidden/>
              </w:rPr>
            </w:r>
            <w:r>
              <w:rPr>
                <w:webHidden/>
              </w:rPr>
              <w:fldChar w:fldCharType="separate"/>
            </w:r>
            <w:r w:rsidR="00884A2F">
              <w:rPr>
                <w:webHidden/>
              </w:rPr>
              <w:t>12</w:t>
            </w:r>
            <w:r>
              <w:rPr>
                <w:webHidden/>
              </w:rPr>
              <w:fldChar w:fldCharType="end"/>
            </w:r>
          </w:hyperlink>
        </w:p>
        <w:p w14:paraId="6390F338" w14:textId="73A36A5A" w:rsidR="002A5627" w:rsidRDefault="002A5627">
          <w:pPr>
            <w:pStyle w:val="TOC1"/>
            <w:rPr>
              <w:rFonts w:asciiTheme="minorHAnsi" w:eastAsiaTheme="minorEastAsia" w:hAnsiTheme="minorHAnsi" w:cstheme="minorBidi"/>
              <w:bCs w:val="0"/>
              <w:iCs w:val="0"/>
              <w:color w:val="auto"/>
              <w:kern w:val="2"/>
              <w:sz w:val="24"/>
              <w:lang w:val="en-US" w:eastAsia="zh-CN"/>
              <w14:ligatures w14:val="standardContextual"/>
            </w:rPr>
          </w:pPr>
          <w:hyperlink w:anchor="_Toc214278129" w:history="1">
            <w:r w:rsidRPr="003915E1">
              <w:rPr>
                <w:rStyle w:val="Hyperlink"/>
              </w:rPr>
              <w:t>About the Authors</w:t>
            </w:r>
            <w:r>
              <w:rPr>
                <w:webHidden/>
              </w:rPr>
              <w:tab/>
            </w:r>
            <w:r>
              <w:rPr>
                <w:webHidden/>
              </w:rPr>
              <w:fldChar w:fldCharType="begin"/>
            </w:r>
            <w:r>
              <w:rPr>
                <w:webHidden/>
              </w:rPr>
              <w:instrText xml:space="preserve"> PAGEREF _Toc214278129 \h </w:instrText>
            </w:r>
            <w:r>
              <w:rPr>
                <w:webHidden/>
              </w:rPr>
            </w:r>
            <w:r>
              <w:rPr>
                <w:webHidden/>
              </w:rPr>
              <w:fldChar w:fldCharType="separate"/>
            </w:r>
            <w:r w:rsidR="00884A2F">
              <w:rPr>
                <w:webHidden/>
              </w:rPr>
              <w:t>12</w:t>
            </w:r>
            <w:r>
              <w:rPr>
                <w:webHidden/>
              </w:rPr>
              <w:fldChar w:fldCharType="end"/>
            </w:r>
          </w:hyperlink>
        </w:p>
        <w:p w14:paraId="4ACF8D20" w14:textId="6556F6E0" w:rsidR="002A5627" w:rsidRDefault="002A5627">
          <w:pPr>
            <w:pStyle w:val="TOC1"/>
            <w:rPr>
              <w:rFonts w:asciiTheme="minorHAnsi" w:eastAsiaTheme="minorEastAsia" w:hAnsiTheme="minorHAnsi" w:cstheme="minorBidi"/>
              <w:bCs w:val="0"/>
              <w:iCs w:val="0"/>
              <w:color w:val="auto"/>
              <w:kern w:val="2"/>
              <w:sz w:val="24"/>
              <w:lang w:val="en-US" w:eastAsia="zh-CN"/>
              <w14:ligatures w14:val="standardContextual"/>
            </w:rPr>
          </w:pPr>
          <w:hyperlink w:anchor="_Toc214278130" w:history="1">
            <w:r w:rsidRPr="003915E1">
              <w:rPr>
                <w:rStyle w:val="Hyperlink"/>
              </w:rPr>
              <w:t>About Bellwether</w:t>
            </w:r>
            <w:r>
              <w:rPr>
                <w:webHidden/>
              </w:rPr>
              <w:tab/>
            </w:r>
            <w:r>
              <w:rPr>
                <w:webHidden/>
              </w:rPr>
              <w:fldChar w:fldCharType="begin"/>
            </w:r>
            <w:r>
              <w:rPr>
                <w:webHidden/>
              </w:rPr>
              <w:instrText xml:space="preserve"> PAGEREF _Toc214278130 \h </w:instrText>
            </w:r>
            <w:r>
              <w:rPr>
                <w:webHidden/>
              </w:rPr>
            </w:r>
            <w:r>
              <w:rPr>
                <w:webHidden/>
              </w:rPr>
              <w:fldChar w:fldCharType="separate"/>
            </w:r>
            <w:r w:rsidR="00884A2F">
              <w:rPr>
                <w:webHidden/>
              </w:rPr>
              <w:t>13</w:t>
            </w:r>
            <w:r>
              <w:rPr>
                <w:webHidden/>
              </w:rPr>
              <w:fldChar w:fldCharType="end"/>
            </w:r>
          </w:hyperlink>
        </w:p>
        <w:p w14:paraId="1765E00A" w14:textId="2DF571F0" w:rsidR="002A5627" w:rsidRDefault="002A5627">
          <w:pPr>
            <w:pStyle w:val="TOC1"/>
            <w:rPr>
              <w:rFonts w:asciiTheme="minorHAnsi" w:eastAsiaTheme="minorEastAsia" w:hAnsiTheme="minorHAnsi" w:cstheme="minorBidi"/>
              <w:bCs w:val="0"/>
              <w:iCs w:val="0"/>
              <w:color w:val="auto"/>
              <w:kern w:val="2"/>
              <w:sz w:val="24"/>
              <w:lang w:val="en-US" w:eastAsia="zh-CN"/>
              <w14:ligatures w14:val="standardContextual"/>
            </w:rPr>
          </w:pPr>
          <w:hyperlink w:anchor="_Toc214278131" w:history="1">
            <w:r w:rsidRPr="003915E1">
              <w:rPr>
                <w:rStyle w:val="Hyperlink"/>
              </w:rPr>
              <w:t>Creative Commons</w:t>
            </w:r>
            <w:r>
              <w:rPr>
                <w:webHidden/>
              </w:rPr>
              <w:tab/>
            </w:r>
            <w:r>
              <w:rPr>
                <w:webHidden/>
              </w:rPr>
              <w:fldChar w:fldCharType="begin"/>
            </w:r>
            <w:r>
              <w:rPr>
                <w:webHidden/>
              </w:rPr>
              <w:instrText xml:space="preserve"> PAGEREF _Toc214278131 \h </w:instrText>
            </w:r>
            <w:r>
              <w:rPr>
                <w:webHidden/>
              </w:rPr>
            </w:r>
            <w:r>
              <w:rPr>
                <w:webHidden/>
              </w:rPr>
              <w:fldChar w:fldCharType="separate"/>
            </w:r>
            <w:r w:rsidR="00884A2F">
              <w:rPr>
                <w:webHidden/>
              </w:rPr>
              <w:t>13</w:t>
            </w:r>
            <w:r>
              <w:rPr>
                <w:webHidden/>
              </w:rPr>
              <w:fldChar w:fldCharType="end"/>
            </w:r>
          </w:hyperlink>
        </w:p>
        <w:p w14:paraId="3A50AA30" w14:textId="5268B5EF" w:rsidR="002A5627" w:rsidRDefault="002A5627">
          <w:pPr>
            <w:pStyle w:val="TOC1"/>
            <w:rPr>
              <w:rFonts w:asciiTheme="minorHAnsi" w:eastAsiaTheme="minorEastAsia" w:hAnsiTheme="minorHAnsi" w:cstheme="minorBidi"/>
              <w:bCs w:val="0"/>
              <w:iCs w:val="0"/>
              <w:color w:val="auto"/>
              <w:kern w:val="2"/>
              <w:sz w:val="24"/>
              <w:lang w:val="en-US" w:eastAsia="zh-CN"/>
              <w14:ligatures w14:val="standardContextual"/>
            </w:rPr>
          </w:pPr>
          <w:hyperlink w:anchor="_Toc214278132" w:history="1">
            <w:r w:rsidRPr="003915E1">
              <w:rPr>
                <w:rStyle w:val="Hyperlink"/>
              </w:rPr>
              <w:t>Endnotes</w:t>
            </w:r>
            <w:r>
              <w:rPr>
                <w:webHidden/>
              </w:rPr>
              <w:tab/>
            </w:r>
            <w:r>
              <w:rPr>
                <w:webHidden/>
              </w:rPr>
              <w:fldChar w:fldCharType="begin"/>
            </w:r>
            <w:r>
              <w:rPr>
                <w:webHidden/>
              </w:rPr>
              <w:instrText xml:space="preserve"> PAGEREF _Toc214278132 \h </w:instrText>
            </w:r>
            <w:r>
              <w:rPr>
                <w:webHidden/>
              </w:rPr>
            </w:r>
            <w:r>
              <w:rPr>
                <w:webHidden/>
              </w:rPr>
              <w:fldChar w:fldCharType="separate"/>
            </w:r>
            <w:r w:rsidR="00884A2F">
              <w:rPr>
                <w:webHidden/>
              </w:rPr>
              <w:t>14</w:t>
            </w:r>
            <w:r>
              <w:rPr>
                <w:webHidden/>
              </w:rPr>
              <w:fldChar w:fldCharType="end"/>
            </w:r>
          </w:hyperlink>
        </w:p>
        <w:p w14:paraId="1EF92F45" w14:textId="439DC303" w:rsidR="006A0BAE" w:rsidRDefault="006A0BAE" w:rsidP="006758F4">
          <w:r>
            <w:rPr>
              <w:sz w:val="28"/>
              <w:szCs w:val="24"/>
            </w:rPr>
            <w:fldChar w:fldCharType="end"/>
          </w:r>
        </w:p>
      </w:sdtContent>
    </w:sdt>
    <w:p w14:paraId="04568AED" w14:textId="77777777" w:rsidR="001428D4" w:rsidRDefault="001428D4">
      <w:pPr>
        <w:rPr>
          <w:b/>
          <w:bCs/>
          <w:color w:val="auto"/>
          <w:sz w:val="44"/>
          <w:szCs w:val="44"/>
        </w:rPr>
      </w:pPr>
      <w:bookmarkStart w:id="17" w:name="_Toc214278116"/>
      <w:r>
        <w:br w:type="page"/>
      </w:r>
    </w:p>
    <w:p w14:paraId="1DC825A3" w14:textId="07EC03B2" w:rsidR="000A1D75" w:rsidRPr="000A1D75" w:rsidRDefault="000A1D75" w:rsidP="00185689">
      <w:pPr>
        <w:pStyle w:val="Heading1"/>
      </w:pPr>
      <w:r w:rsidRPr="000A1D75">
        <w:lastRenderedPageBreak/>
        <w:t>Introduction</w:t>
      </w:r>
      <w:bookmarkEnd w:id="17"/>
    </w:p>
    <w:p w14:paraId="1C2EE7D0" w14:textId="0DA756B2" w:rsidR="000A1D75" w:rsidRDefault="00E4656B" w:rsidP="000A1D75">
      <w:pPr>
        <w:rPr>
          <w:lang w:val="en-US"/>
        </w:rPr>
      </w:pPr>
      <w:r>
        <w:t>In fiscal year</w:t>
      </w:r>
      <w:r w:rsidR="006E638C">
        <w:t xml:space="preserve"> </w:t>
      </w:r>
      <w:r w:rsidR="00A53443">
        <w:t>(FY)</w:t>
      </w:r>
      <w:r w:rsidR="006E638C">
        <w:t xml:space="preserve"> 2024, </w:t>
      </w:r>
      <w:r w:rsidR="007C4304">
        <w:t xml:space="preserve">states </w:t>
      </w:r>
      <w:r w:rsidR="00F6701E">
        <w:t xml:space="preserve">contributed $124.3 billion to </w:t>
      </w:r>
      <w:r w:rsidR="006D0431">
        <w:t>higher education</w:t>
      </w:r>
      <w:r w:rsidR="0098263A">
        <w:t xml:space="preserve"> institutions</w:t>
      </w:r>
      <w:r w:rsidR="000A371E">
        <w:t xml:space="preserve"> —</w:t>
      </w:r>
      <w:r w:rsidR="00440706">
        <w:t xml:space="preserve"> </w:t>
      </w:r>
      <w:r w:rsidR="00A53443">
        <w:rPr>
          <w:lang w:val="en-US"/>
        </w:rPr>
        <w:t>an</w:t>
      </w:r>
      <w:r w:rsidR="00A95656">
        <w:rPr>
          <w:lang w:val="en-US"/>
        </w:rPr>
        <w:t xml:space="preserve"> approximately $9 billion</w:t>
      </w:r>
      <w:r w:rsidR="00A53443">
        <w:rPr>
          <w:lang w:val="en-US"/>
        </w:rPr>
        <w:t xml:space="preserve"> increase from FY23</w:t>
      </w:r>
      <w:r w:rsidR="00F6701E">
        <w:rPr>
          <w:lang w:val="en-US"/>
        </w:rPr>
        <w:t>.</w:t>
      </w:r>
      <w:r w:rsidR="006D0431">
        <w:rPr>
          <w:rStyle w:val="EndnoteReference"/>
          <w:lang w:val="en-US"/>
        </w:rPr>
        <w:endnoteReference w:id="1"/>
      </w:r>
      <w:r w:rsidR="00F6701E">
        <w:rPr>
          <w:lang w:val="en-US"/>
        </w:rPr>
        <w:t xml:space="preserve"> </w:t>
      </w:r>
      <w:r w:rsidR="00223F75">
        <w:rPr>
          <w:lang w:val="en-US"/>
        </w:rPr>
        <w:t>As state investments have grown, so have expectations for accountability. C</w:t>
      </w:r>
      <w:r w:rsidR="006D0431">
        <w:rPr>
          <w:lang w:val="en-US"/>
        </w:rPr>
        <w:t>olleges and universities</w:t>
      </w:r>
      <w:r w:rsidR="00F6701E">
        <w:rPr>
          <w:lang w:val="en-US"/>
        </w:rPr>
        <w:t xml:space="preserve"> </w:t>
      </w:r>
      <w:r w:rsidR="00223F75">
        <w:rPr>
          <w:lang w:val="en-US"/>
        </w:rPr>
        <w:t>are</w:t>
      </w:r>
      <w:r w:rsidR="000A1D75" w:rsidRPr="000A1D75">
        <w:rPr>
          <w:lang w:val="en-US"/>
        </w:rPr>
        <w:t xml:space="preserve"> fac</w:t>
      </w:r>
      <w:r w:rsidR="00223F75">
        <w:rPr>
          <w:lang w:val="en-US"/>
        </w:rPr>
        <w:t>ing</w:t>
      </w:r>
      <w:r w:rsidR="000A1D75" w:rsidRPr="000A1D75">
        <w:rPr>
          <w:lang w:val="en-US"/>
        </w:rPr>
        <w:t xml:space="preserve"> mounting pressure to demonstrate </w:t>
      </w:r>
      <w:r w:rsidR="00576BE4">
        <w:rPr>
          <w:lang w:val="en-US"/>
        </w:rPr>
        <w:t xml:space="preserve">their </w:t>
      </w:r>
      <w:r w:rsidR="000A1D75" w:rsidRPr="000A1D75">
        <w:rPr>
          <w:lang w:val="en-US"/>
        </w:rPr>
        <w:t>value</w:t>
      </w:r>
      <w:r w:rsidR="00576BE4">
        <w:rPr>
          <w:lang w:val="en-US"/>
        </w:rPr>
        <w:t xml:space="preserve"> </w:t>
      </w:r>
      <w:r w:rsidR="000A1D75">
        <w:rPr>
          <w:lang w:val="en-US"/>
        </w:rPr>
        <w:t>given high</w:t>
      </w:r>
      <w:r w:rsidR="000A1D75" w:rsidRPr="000A1D75">
        <w:rPr>
          <w:lang w:val="en-US"/>
        </w:rPr>
        <w:t xml:space="preserve"> </w:t>
      </w:r>
      <w:r w:rsidR="001C64DD">
        <w:rPr>
          <w:lang w:val="en-US"/>
        </w:rPr>
        <w:t xml:space="preserve">(and growing) </w:t>
      </w:r>
      <w:r w:rsidR="000A1D75" w:rsidRPr="000A1D75">
        <w:rPr>
          <w:lang w:val="en-US"/>
        </w:rPr>
        <w:t>tuition costs</w:t>
      </w:r>
      <w:r w:rsidR="000A1D75">
        <w:rPr>
          <w:lang w:val="en-US"/>
        </w:rPr>
        <w:t xml:space="preserve">, </w:t>
      </w:r>
      <w:r w:rsidR="00050808">
        <w:rPr>
          <w:lang w:val="en-US"/>
        </w:rPr>
        <w:t xml:space="preserve">student debt burdens, and a perceived lack of </w:t>
      </w:r>
      <w:r w:rsidR="00AC2549">
        <w:rPr>
          <w:lang w:val="en-US"/>
        </w:rPr>
        <w:t>“return on investment.”</w:t>
      </w:r>
      <w:r w:rsidR="00F67C90" w:rsidRPr="28BEE1A9">
        <w:rPr>
          <w:rStyle w:val="EndnoteReference"/>
          <w:rFonts w:eastAsia="Avenir Next LT Pro" w:cs="Avenir Next LT Pro"/>
          <w:lang w:val="en-US"/>
        </w:rPr>
        <w:endnoteReference w:id="2"/>
      </w:r>
      <w:r w:rsidR="000A1D75" w:rsidRPr="000A1D75">
        <w:rPr>
          <w:lang w:val="en-US"/>
        </w:rPr>
        <w:t xml:space="preserve"> </w:t>
      </w:r>
      <w:r w:rsidR="000A1D75">
        <w:rPr>
          <w:lang w:val="en-US"/>
        </w:rPr>
        <w:t xml:space="preserve">Many assume </w:t>
      </w:r>
      <w:r w:rsidR="000A1D75" w:rsidRPr="000A1D75">
        <w:rPr>
          <w:lang w:val="en-US"/>
        </w:rPr>
        <w:t xml:space="preserve">that </w:t>
      </w:r>
      <w:r w:rsidR="00A32679">
        <w:rPr>
          <w:lang w:val="en-US"/>
        </w:rPr>
        <w:t>institutions of higher education (IHEs)</w:t>
      </w:r>
      <w:r w:rsidR="000A1D75" w:rsidRPr="000A1D75">
        <w:rPr>
          <w:lang w:val="en-US"/>
        </w:rPr>
        <w:t xml:space="preserve"> are not adequately prioritizing student</w:t>
      </w:r>
      <w:r w:rsidR="005842E4">
        <w:rPr>
          <w:lang w:val="en-US"/>
        </w:rPr>
        <w:t xml:space="preserve"> outcomes</w:t>
      </w:r>
      <w:r w:rsidR="00926F4A">
        <w:rPr>
          <w:lang w:val="en-US"/>
        </w:rPr>
        <w:t xml:space="preserve">, </w:t>
      </w:r>
      <w:r w:rsidR="000A1D75" w:rsidRPr="000A1D75">
        <w:rPr>
          <w:lang w:val="en-US"/>
        </w:rPr>
        <w:t>t</w:t>
      </w:r>
      <w:r w:rsidR="000A1D75">
        <w:rPr>
          <w:lang w:val="en-US"/>
        </w:rPr>
        <w:t>axpayer</w:t>
      </w:r>
      <w:r w:rsidR="005842E4">
        <w:rPr>
          <w:lang w:val="en-US"/>
        </w:rPr>
        <w:t xml:space="preserve"> value</w:t>
      </w:r>
      <w:r w:rsidR="00926F4A">
        <w:rPr>
          <w:lang w:val="en-US"/>
        </w:rPr>
        <w:t xml:space="preserve">, and </w:t>
      </w:r>
      <w:r w:rsidR="00926F4A">
        <w:t>workforce needs</w:t>
      </w:r>
      <w:r w:rsidR="00926F4A">
        <w:rPr>
          <w:lang w:val="en-US"/>
        </w:rPr>
        <w:t>,</w:t>
      </w:r>
      <w:r w:rsidR="000A1D75">
        <w:rPr>
          <w:lang w:val="en-US"/>
        </w:rPr>
        <w:t xml:space="preserve"> leading to</w:t>
      </w:r>
      <w:r w:rsidR="000A1D75" w:rsidRPr="000A1D75">
        <w:rPr>
          <w:lang w:val="en-US"/>
        </w:rPr>
        <w:t xml:space="preserve"> a push for greater </w:t>
      </w:r>
      <w:r w:rsidR="028B3140" w:rsidRPr="5B1798DA">
        <w:rPr>
          <w:lang w:val="en-US"/>
        </w:rPr>
        <w:t>effort</w:t>
      </w:r>
      <w:ins w:id="38" w:author="IR" w:date="2025-11-18T20:34:00Z" w16du:dateUtc="2025-11-19T01:34:00Z">
        <w:r w:rsidR="00490F88">
          <w:rPr>
            <w:lang w:val="en-US"/>
          </w:rPr>
          <w:t>s</w:t>
        </w:r>
      </w:ins>
      <w:r w:rsidR="028B3140" w:rsidRPr="5B1798DA">
        <w:rPr>
          <w:lang w:val="en-US"/>
        </w:rPr>
        <w:t xml:space="preserve"> </w:t>
      </w:r>
      <w:r w:rsidR="00A32679">
        <w:rPr>
          <w:lang w:val="en-US"/>
        </w:rPr>
        <w:t>to</w:t>
      </w:r>
      <w:r w:rsidR="70129C98" w:rsidRPr="5B1798DA">
        <w:rPr>
          <w:lang w:val="en-US"/>
        </w:rPr>
        <w:t xml:space="preserve"> show that attendance and completion lead to</w:t>
      </w:r>
      <w:r w:rsidR="00A32679">
        <w:rPr>
          <w:lang w:val="en-US"/>
        </w:rPr>
        <w:t xml:space="preserve"> measurable </w:t>
      </w:r>
      <w:r w:rsidR="001B6BA8">
        <w:rPr>
          <w:lang w:val="en-US"/>
        </w:rPr>
        <w:t>student and workforce-related outcomes</w:t>
      </w:r>
      <w:r w:rsidR="00A32679">
        <w:rPr>
          <w:lang w:val="en-US"/>
        </w:rPr>
        <w:t>.</w:t>
      </w:r>
      <w:r w:rsidR="00900AF1" w:rsidRPr="28BEE1A9">
        <w:rPr>
          <w:rStyle w:val="EndnoteReference"/>
          <w:rFonts w:eastAsia="Avenir Next LT Pro" w:cs="Avenir Next LT Pro"/>
          <w:lang w:val="en-US"/>
        </w:rPr>
        <w:endnoteReference w:id="3"/>
      </w:r>
      <w:r w:rsidR="00A32679">
        <w:rPr>
          <w:lang w:val="en-US"/>
        </w:rPr>
        <w:t xml:space="preserve"> </w:t>
      </w:r>
      <w:r w:rsidR="00CD0F1D">
        <w:rPr>
          <w:lang w:val="en-US"/>
        </w:rPr>
        <w:t xml:space="preserve">This </w:t>
      </w:r>
      <w:r w:rsidR="00954AD4">
        <w:rPr>
          <w:lang w:val="en-US"/>
        </w:rPr>
        <w:t xml:space="preserve">push </w:t>
      </w:r>
      <w:ins w:id="41" w:author="IR" w:date="2025-11-17T18:06:00Z" w16du:dateUtc="2025-11-17T23:06:00Z">
        <w:r w:rsidR="00FA4461">
          <w:rPr>
            <w:lang w:val="en-US"/>
          </w:rPr>
          <w:t xml:space="preserve">can be seen </w:t>
        </w:r>
      </w:ins>
      <w:del w:id="42" w:author="IR" w:date="2025-11-17T18:06:00Z" w16du:dateUtc="2025-11-17T23:06:00Z">
        <w:r w:rsidR="00954AD4" w:rsidDel="00FA4461">
          <w:rPr>
            <w:lang w:val="en-US"/>
          </w:rPr>
          <w:delText xml:space="preserve">has </w:delText>
        </w:r>
        <w:r w:rsidR="4D6DF956" w:rsidDel="00FA4461">
          <w:rPr>
            <w:lang w:val="en-US"/>
          </w:rPr>
          <w:delText>come</w:delText>
        </w:r>
        <w:r w:rsidR="00954AD4" w:rsidDel="00FA4461">
          <w:rPr>
            <w:lang w:val="en-US"/>
          </w:rPr>
          <w:delText xml:space="preserve"> </w:delText>
        </w:r>
      </w:del>
      <w:r w:rsidR="00954AD4">
        <w:rPr>
          <w:lang w:val="en-US"/>
        </w:rPr>
        <w:t>at the national level</w:t>
      </w:r>
      <w:r w:rsidR="005842E4">
        <w:rPr>
          <w:lang w:val="en-US"/>
        </w:rPr>
        <w:t xml:space="preserve"> </w:t>
      </w:r>
      <w:r w:rsidR="00954AD4">
        <w:rPr>
          <w:lang w:val="en-US"/>
        </w:rPr>
        <w:t>with the</w:t>
      </w:r>
      <w:r w:rsidR="008B40B5">
        <w:rPr>
          <w:lang w:val="en-US"/>
        </w:rPr>
        <w:t xml:space="preserve"> One Big Beautiful Bill Act of 2025</w:t>
      </w:r>
      <w:r w:rsidR="005842E4">
        <w:rPr>
          <w:lang w:val="en-US"/>
        </w:rPr>
        <w:t>, which</w:t>
      </w:r>
      <w:r w:rsidR="00954AD4">
        <w:rPr>
          <w:lang w:val="en-US"/>
        </w:rPr>
        <w:t xml:space="preserve"> includ</w:t>
      </w:r>
      <w:r w:rsidR="005842E4">
        <w:rPr>
          <w:lang w:val="en-US"/>
        </w:rPr>
        <w:t>e</w:t>
      </w:r>
      <w:ins w:id="43" w:author="IR" w:date="2025-11-17T18:06:00Z" w16du:dateUtc="2025-11-17T23:06:00Z">
        <w:r w:rsidR="00FA4461">
          <w:rPr>
            <w:lang w:val="en-US"/>
          </w:rPr>
          <w:t>s</w:t>
        </w:r>
      </w:ins>
      <w:del w:id="44" w:author="IR" w:date="2025-11-17T18:06:00Z" w16du:dateUtc="2025-11-17T23:06:00Z">
        <w:r w:rsidR="005842E4" w:rsidDel="00FA4461">
          <w:rPr>
            <w:lang w:val="en-US"/>
          </w:rPr>
          <w:delText>d</w:delText>
        </w:r>
      </w:del>
      <w:r w:rsidR="00954AD4">
        <w:rPr>
          <w:lang w:val="en-US"/>
        </w:rPr>
        <w:t xml:space="preserve"> new accountability measures</w:t>
      </w:r>
      <w:r w:rsidR="00C17D8F">
        <w:rPr>
          <w:lang w:val="en-US"/>
        </w:rPr>
        <w:t xml:space="preserve"> for</w:t>
      </w:r>
      <w:r w:rsidR="31BDC8F3">
        <w:rPr>
          <w:lang w:val="en-US"/>
        </w:rPr>
        <w:t xml:space="preserve"> </w:t>
      </w:r>
      <w:r w:rsidR="00C17D8F">
        <w:rPr>
          <w:lang w:val="en-US"/>
        </w:rPr>
        <w:t>programs</w:t>
      </w:r>
      <w:r w:rsidR="00954AD4">
        <w:rPr>
          <w:lang w:val="en-US"/>
        </w:rPr>
        <w:t xml:space="preserve"> </w:t>
      </w:r>
      <w:r w:rsidR="7DA8122A">
        <w:rPr>
          <w:lang w:val="en-US"/>
        </w:rPr>
        <w:t xml:space="preserve">that </w:t>
      </w:r>
      <w:r w:rsidR="00773B3A">
        <w:rPr>
          <w:lang w:val="en-US"/>
        </w:rPr>
        <w:t>receive</w:t>
      </w:r>
      <w:r w:rsidR="7DA8122A">
        <w:rPr>
          <w:lang w:val="en-US"/>
        </w:rPr>
        <w:t xml:space="preserve"> </w:t>
      </w:r>
      <w:r w:rsidR="00954AD4">
        <w:rPr>
          <w:lang w:val="en-US"/>
        </w:rPr>
        <w:t>federal funding.</w:t>
      </w:r>
      <w:r w:rsidR="0029565F">
        <w:rPr>
          <w:rStyle w:val="EndnoteReference"/>
          <w:lang w:val="en-US"/>
        </w:rPr>
        <w:endnoteReference w:id="4"/>
      </w:r>
      <w:r w:rsidR="00954AD4">
        <w:rPr>
          <w:lang w:val="en-US"/>
        </w:rPr>
        <w:t xml:space="preserve"> </w:t>
      </w:r>
      <w:r w:rsidR="00A32679">
        <w:rPr>
          <w:lang w:val="en-US"/>
        </w:rPr>
        <w:t>At the same time, state budgets are under significant strain</w:t>
      </w:r>
      <w:r w:rsidR="005677A7">
        <w:rPr>
          <w:lang w:val="en-US"/>
        </w:rPr>
        <w:t>: R</w:t>
      </w:r>
      <w:r w:rsidR="000A1D75">
        <w:rPr>
          <w:lang w:val="en-US"/>
        </w:rPr>
        <w:t>ecent</w:t>
      </w:r>
      <w:r w:rsidR="00EC3266">
        <w:rPr>
          <w:lang w:val="en-US"/>
        </w:rPr>
        <w:t xml:space="preserve"> changes to federal funding across sectors have </w:t>
      </w:r>
      <w:r w:rsidR="000A1D75">
        <w:rPr>
          <w:lang w:val="en-US"/>
        </w:rPr>
        <w:t>increased</w:t>
      </w:r>
      <w:r w:rsidR="000A1D75" w:rsidRPr="000A1D75">
        <w:rPr>
          <w:lang w:val="en-US"/>
        </w:rPr>
        <w:t xml:space="preserve"> pressure on state resources,</w:t>
      </w:r>
      <w:r w:rsidR="00B46962" w:rsidRPr="4F59B4B1">
        <w:rPr>
          <w:rStyle w:val="EndnoteReference"/>
          <w:rFonts w:eastAsia="Avenir Next LT Pro" w:cs="Avenir Next LT Pro"/>
        </w:rPr>
        <w:endnoteReference w:id="5"/>
      </w:r>
      <w:r w:rsidR="000A1D75" w:rsidRPr="000A1D75">
        <w:rPr>
          <w:lang w:val="en-US"/>
        </w:rPr>
        <w:t xml:space="preserve"> forcing</w:t>
      </w:r>
      <w:r w:rsidR="00CA6F43">
        <w:rPr>
          <w:lang w:val="en-US"/>
        </w:rPr>
        <w:t xml:space="preserve"> state</w:t>
      </w:r>
      <w:r w:rsidR="000A1D75" w:rsidRPr="000A1D75">
        <w:rPr>
          <w:lang w:val="en-US"/>
        </w:rPr>
        <w:t xml:space="preserve"> policymakers to make difficult decisions about how to allocate </w:t>
      </w:r>
      <w:r w:rsidR="002C60B5">
        <w:rPr>
          <w:lang w:val="en-US"/>
        </w:rPr>
        <w:t>appropriations</w:t>
      </w:r>
      <w:r w:rsidR="000A1D75" w:rsidRPr="000A1D75">
        <w:rPr>
          <w:lang w:val="en-US"/>
        </w:rPr>
        <w:t>.</w:t>
      </w:r>
    </w:p>
    <w:p w14:paraId="2B9B8F97" w14:textId="77777777" w:rsidR="00A32679" w:rsidRPr="000A1D75" w:rsidRDefault="00A32679" w:rsidP="000A1D75">
      <w:pPr>
        <w:rPr>
          <w:lang w:val="en-US"/>
        </w:rPr>
      </w:pPr>
    </w:p>
    <w:tbl>
      <w:tblPr>
        <w:tblStyle w:val="TableGrid"/>
        <w:tblpPr w:leftFromText="180" w:rightFromText="180" w:vertAnchor="text" w:horzAnchor="margin" w:tblpXSpec="right" w:tblpY="21"/>
        <w:tblW w:w="0" w:type="auto"/>
        <w:tblCellMar>
          <w:top w:w="72" w:type="dxa"/>
          <w:left w:w="72" w:type="dxa"/>
          <w:bottom w:w="72" w:type="dxa"/>
          <w:right w:w="72" w:type="dxa"/>
        </w:tblCellMar>
        <w:tblLook w:val="04A0" w:firstRow="1" w:lastRow="0" w:firstColumn="1" w:lastColumn="0" w:noHBand="0" w:noVBand="1"/>
      </w:tblPr>
      <w:tblGrid>
        <w:gridCol w:w="4889"/>
      </w:tblGrid>
      <w:tr w:rsidR="00265FF4" w14:paraId="03072620" w14:textId="77777777" w:rsidTr="5B1798DA">
        <w:trPr>
          <w:trHeight w:val="1690"/>
        </w:trPr>
        <w:tc>
          <w:tcPr>
            <w:tcW w:w="4889" w:type="dxa"/>
          </w:tcPr>
          <w:p w14:paraId="37F7B90C" w14:textId="3B6B41F4" w:rsidR="00265FF4" w:rsidRPr="000A1D75" w:rsidRDefault="00265FF4" w:rsidP="00265FF4">
            <w:pPr>
              <w:rPr>
                <w:lang w:val="en-US"/>
              </w:rPr>
            </w:pPr>
            <w:r w:rsidRPr="000A1D75">
              <w:rPr>
                <w:b/>
                <w:bCs/>
                <w:lang w:val="en-US"/>
              </w:rPr>
              <w:t>Sidebar</w:t>
            </w:r>
            <w:r w:rsidR="00DD5370">
              <w:rPr>
                <w:b/>
                <w:bCs/>
                <w:lang w:val="en-US"/>
              </w:rPr>
              <w:t xml:space="preserve"> 1</w:t>
            </w:r>
            <w:r w:rsidRPr="000A1D75">
              <w:rPr>
                <w:b/>
                <w:bCs/>
                <w:lang w:val="en-US"/>
              </w:rPr>
              <w:t>: Defining Outcomes-Based Funding</w:t>
            </w:r>
          </w:p>
          <w:p w14:paraId="3582E61A" w14:textId="09A13BE3" w:rsidR="00265FF4" w:rsidRDefault="650F4886" w:rsidP="00265FF4">
            <w:pPr>
              <w:rPr>
                <w:lang w:val="en-US"/>
              </w:rPr>
            </w:pPr>
            <w:r w:rsidRPr="5B1798DA">
              <w:rPr>
                <w:lang w:val="en-US"/>
              </w:rPr>
              <w:t>Outcomes-based funding</w:t>
            </w:r>
            <w:r w:rsidR="1623F05F" w:rsidRPr="5B1798DA">
              <w:rPr>
                <w:lang w:val="en-US"/>
              </w:rPr>
              <w:t xml:space="preserve"> </w:t>
            </w:r>
            <w:r w:rsidR="2D923E47" w:rsidRPr="5B1798DA">
              <w:rPr>
                <w:lang w:val="en-US"/>
              </w:rPr>
              <w:t>(</w:t>
            </w:r>
            <w:del w:id="64" w:author="IR" w:date="2025-11-17T18:07:00Z" w16du:dateUtc="2025-11-17T23:07:00Z">
              <w:r w:rsidR="2D923E47" w:rsidRPr="5B1798DA" w:rsidDel="00FA4461">
                <w:rPr>
                  <w:lang w:val="en-US"/>
                </w:rPr>
                <w:delText>also known as “</w:delText>
              </w:r>
            </w:del>
            <w:r w:rsidR="2D923E47" w:rsidRPr="5B1798DA">
              <w:rPr>
                <w:lang w:val="en-US"/>
              </w:rPr>
              <w:t>OBF</w:t>
            </w:r>
            <w:del w:id="65" w:author="IR" w:date="2025-11-17T18:07:00Z" w16du:dateUtc="2025-11-17T23:07:00Z">
              <w:r w:rsidR="2D923E47" w:rsidRPr="5B1798DA" w:rsidDel="00FA4461">
                <w:rPr>
                  <w:lang w:val="en-US"/>
                </w:rPr>
                <w:delText>”</w:delText>
              </w:r>
            </w:del>
            <w:r w:rsidR="2D923E47" w:rsidRPr="5B1798DA">
              <w:rPr>
                <w:lang w:val="en-US"/>
              </w:rPr>
              <w:t>)</w:t>
            </w:r>
            <w:r w:rsidR="1623F05F" w:rsidRPr="5B1798DA">
              <w:rPr>
                <w:lang w:val="en-US"/>
              </w:rPr>
              <w:t xml:space="preserve"> </w:t>
            </w:r>
            <w:r w:rsidRPr="5B1798DA">
              <w:rPr>
                <w:lang w:val="en-US"/>
              </w:rPr>
              <w:t xml:space="preserve">originated with performance-based funding, a term </w:t>
            </w:r>
            <w:ins w:id="66" w:author="IR" w:date="2025-11-17T18:07:00Z" w16du:dateUtc="2025-11-17T23:07:00Z">
              <w:r w:rsidR="00FA4461">
                <w:rPr>
                  <w:lang w:val="en-US"/>
                </w:rPr>
                <w:t xml:space="preserve">that </w:t>
              </w:r>
            </w:ins>
            <w:r w:rsidRPr="5B1798DA">
              <w:rPr>
                <w:lang w:val="en-US"/>
              </w:rPr>
              <w:t xml:space="preserve">many states still use and </w:t>
            </w:r>
            <w:del w:id="67" w:author="IR" w:date="2025-11-17T18:07:00Z" w16du:dateUtc="2025-11-17T23:07:00Z">
              <w:r w:rsidRPr="5B1798DA" w:rsidDel="00FA4461">
                <w:rPr>
                  <w:lang w:val="en-US"/>
                </w:rPr>
                <w:delText xml:space="preserve">which </w:delText>
              </w:r>
            </w:del>
            <w:r w:rsidRPr="5B1798DA">
              <w:rPr>
                <w:lang w:val="en-US"/>
              </w:rPr>
              <w:t xml:space="preserve">some may prefer. This brief </w:t>
            </w:r>
            <w:r w:rsidR="46D6269C" w:rsidRPr="5B1798DA">
              <w:rPr>
                <w:lang w:val="en-US"/>
              </w:rPr>
              <w:t xml:space="preserve">defines </w:t>
            </w:r>
            <w:ins w:id="68" w:author="IR" w:date="2025-11-18T20:38:00Z" w16du:dateUtc="2025-11-19T01:38:00Z">
              <w:r w:rsidR="00490F88">
                <w:rPr>
                  <w:lang w:val="en-US"/>
                </w:rPr>
                <w:t xml:space="preserve">OBF </w:t>
              </w:r>
            </w:ins>
            <w:del w:id="69" w:author="IR" w:date="2025-11-18T20:38:00Z" w16du:dateUtc="2025-11-19T01:38:00Z">
              <w:r w:rsidR="46D6269C" w:rsidRPr="5B1798DA" w:rsidDel="00490F88">
                <w:rPr>
                  <w:lang w:val="en-US"/>
                </w:rPr>
                <w:delText xml:space="preserve">these </w:delText>
              </w:r>
            </w:del>
            <w:r w:rsidR="46D6269C" w:rsidRPr="5B1798DA">
              <w:rPr>
                <w:lang w:val="en-US"/>
              </w:rPr>
              <w:t>models</w:t>
            </w:r>
            <w:r w:rsidRPr="5B1798DA">
              <w:rPr>
                <w:lang w:val="en-US"/>
              </w:rPr>
              <w:t xml:space="preserve"> </w:t>
            </w:r>
            <w:ins w:id="70" w:author="IR" w:date="2025-11-18T20:38:00Z" w16du:dateUtc="2025-11-19T01:38:00Z">
              <w:r w:rsidR="00490F88">
                <w:rPr>
                  <w:lang w:val="en-US"/>
                </w:rPr>
                <w:t xml:space="preserve">as those that </w:t>
              </w:r>
            </w:ins>
            <w:del w:id="71" w:author="IR" w:date="2025-11-18T20:38:00Z" w16du:dateUtc="2025-11-19T01:38:00Z">
              <w:r w:rsidRPr="5B1798DA" w:rsidDel="00490F88">
                <w:rPr>
                  <w:lang w:val="en-US"/>
                </w:rPr>
                <w:delText xml:space="preserve">to </w:delText>
              </w:r>
            </w:del>
            <w:r w:rsidRPr="5B1798DA">
              <w:rPr>
                <w:lang w:val="en-US"/>
              </w:rPr>
              <w:t>include</w:t>
            </w:r>
            <w:r w:rsidRPr="5B1798DA">
              <w:rPr>
                <w:b/>
                <w:bCs/>
                <w:lang w:val="en-US"/>
              </w:rPr>
              <w:t xml:space="preserve"> </w:t>
            </w:r>
            <w:del w:id="72" w:author="IR" w:date="2025-11-18T20:38:00Z" w16du:dateUtc="2025-11-19T01:38:00Z">
              <w:r w:rsidRPr="5B1798DA" w:rsidDel="00490F88">
                <w:rPr>
                  <w:b/>
                  <w:bCs/>
                  <w:lang w:val="en-US"/>
                </w:rPr>
                <w:delText xml:space="preserve">all </w:delText>
              </w:r>
            </w:del>
            <w:r w:rsidRPr="5B1798DA">
              <w:rPr>
                <w:b/>
                <w:bCs/>
                <w:lang w:val="en-US"/>
              </w:rPr>
              <w:t xml:space="preserve">funding formulas that </w:t>
            </w:r>
            <w:r w:rsidR="27B07E79" w:rsidRPr="5B1798DA">
              <w:rPr>
                <w:b/>
                <w:bCs/>
                <w:lang w:val="en-US"/>
              </w:rPr>
              <w:t>h</w:t>
            </w:r>
            <w:r w:rsidRPr="5B1798DA">
              <w:rPr>
                <w:b/>
                <w:bCs/>
                <w:lang w:val="en-US"/>
              </w:rPr>
              <w:t>ave a direct</w:t>
            </w:r>
            <w:del w:id="73" w:author="IR" w:date="2025-11-17T18:08:00Z" w16du:dateUtc="2025-11-17T23:08:00Z">
              <w:r w:rsidRPr="5B1798DA" w:rsidDel="00FA4461">
                <w:rPr>
                  <w:b/>
                  <w:bCs/>
                  <w:lang w:val="en-US"/>
                </w:rPr>
                <w:delText>,</w:delText>
              </w:r>
            </w:del>
            <w:r w:rsidRPr="5B1798DA">
              <w:rPr>
                <w:b/>
                <w:bCs/>
                <w:lang w:val="en-US"/>
              </w:rPr>
              <w:t xml:space="preserve"> systematic link between improved outcomes and increased state funding.</w:t>
            </w:r>
          </w:p>
          <w:p w14:paraId="79C2426B" w14:textId="77777777" w:rsidR="00265FF4" w:rsidRPr="000A1D75" w:rsidRDefault="00265FF4" w:rsidP="00265FF4">
            <w:pPr>
              <w:rPr>
                <w:lang w:val="en-US"/>
              </w:rPr>
            </w:pPr>
          </w:p>
          <w:p w14:paraId="2C7AEDF2" w14:textId="0F25B23A" w:rsidR="00265FF4" w:rsidRDefault="00265FF4" w:rsidP="00265FF4">
            <w:pPr>
              <w:rPr>
                <w:lang w:val="en-US"/>
              </w:rPr>
            </w:pPr>
            <w:r w:rsidRPr="000A1D75">
              <w:rPr>
                <w:lang w:val="en-US"/>
              </w:rPr>
              <w:t xml:space="preserve">While this definition may seem straightforward, implementing </w:t>
            </w:r>
            <w:r w:rsidR="005B686D">
              <w:rPr>
                <w:lang w:val="en-US"/>
              </w:rPr>
              <w:t>outcomes-based funding</w:t>
            </w:r>
            <w:r w:rsidRPr="000A1D75">
              <w:rPr>
                <w:lang w:val="en-US"/>
              </w:rPr>
              <w:t xml:space="preserve"> requires policymakers to grapple with complex questions: </w:t>
            </w:r>
            <w:r w:rsidR="005937D0">
              <w:rPr>
                <w:lang w:val="en-US"/>
              </w:rPr>
              <w:t xml:space="preserve">What constitutes “performance”? </w:t>
            </w:r>
            <w:r w:rsidRPr="000A1D75">
              <w:rPr>
                <w:lang w:val="en-US"/>
              </w:rPr>
              <w:t xml:space="preserve">Whose performance </w:t>
            </w:r>
            <w:r>
              <w:rPr>
                <w:lang w:val="en-US"/>
              </w:rPr>
              <w:t>is being</w:t>
            </w:r>
            <w:r w:rsidRPr="000A1D75">
              <w:rPr>
                <w:lang w:val="en-US"/>
              </w:rPr>
              <w:t xml:space="preserve"> measur</w:t>
            </w:r>
            <w:r>
              <w:rPr>
                <w:lang w:val="en-US"/>
              </w:rPr>
              <w:t>ed</w:t>
            </w:r>
            <w:r w:rsidRPr="000A1D75">
              <w:rPr>
                <w:lang w:val="en-US"/>
              </w:rPr>
              <w:t xml:space="preserve">? Who is being incentivized? </w:t>
            </w:r>
            <w:r w:rsidR="00892CC1" w:rsidRPr="000A1D75">
              <w:rPr>
                <w:lang w:val="en-US"/>
              </w:rPr>
              <w:t>What constitutes success?</w:t>
            </w:r>
            <w:r w:rsidR="00892CC1">
              <w:rPr>
                <w:lang w:val="en-US"/>
              </w:rPr>
              <w:t xml:space="preserve"> </w:t>
            </w:r>
            <w:r w:rsidRPr="000A1D75">
              <w:rPr>
                <w:lang w:val="en-US"/>
              </w:rPr>
              <w:t xml:space="preserve">The answers to these questions shape every aspect of an </w:t>
            </w:r>
            <w:r w:rsidR="005B686D">
              <w:rPr>
                <w:lang w:val="en-US"/>
              </w:rPr>
              <w:t>outcomes-based</w:t>
            </w:r>
            <w:r w:rsidRPr="000A1D75">
              <w:rPr>
                <w:lang w:val="en-US"/>
              </w:rPr>
              <w:t xml:space="preserve"> model</w:t>
            </w:r>
            <w:r w:rsidR="00892CC1">
              <w:rPr>
                <w:lang w:val="en-US"/>
              </w:rPr>
              <w:t xml:space="preserve"> </w:t>
            </w:r>
            <w:r>
              <w:rPr>
                <w:lang w:val="en-US"/>
              </w:rPr>
              <w:t xml:space="preserve">and can </w:t>
            </w:r>
            <w:r w:rsidR="0042265F">
              <w:rPr>
                <w:lang w:val="en-US"/>
              </w:rPr>
              <w:t>affect</w:t>
            </w:r>
            <w:r>
              <w:rPr>
                <w:lang w:val="en-US"/>
              </w:rPr>
              <w:t xml:space="preserve"> whether a model is successful at achieving its goals</w:t>
            </w:r>
            <w:r w:rsidRPr="000A1D75">
              <w:rPr>
                <w:lang w:val="en-US"/>
              </w:rPr>
              <w:t>.</w:t>
            </w:r>
          </w:p>
        </w:tc>
      </w:tr>
    </w:tbl>
    <w:p w14:paraId="3E519752" w14:textId="434195BC" w:rsidR="00073A6C" w:rsidRDefault="000A1D75" w:rsidP="000A1D75">
      <w:pPr>
        <w:rPr>
          <w:lang w:val="en-US"/>
        </w:rPr>
      </w:pPr>
      <w:r w:rsidRPr="000A1D75">
        <w:rPr>
          <w:lang w:val="en-US"/>
        </w:rPr>
        <w:t>Against this backdrop</w:t>
      </w:r>
      <w:r w:rsidR="00A32679">
        <w:rPr>
          <w:lang w:val="en-US"/>
        </w:rPr>
        <w:t xml:space="preserve"> of heightened scrutiny and fiscal </w:t>
      </w:r>
      <w:r w:rsidR="00892CC1">
        <w:rPr>
          <w:lang w:val="en-US"/>
        </w:rPr>
        <w:t>pressure</w:t>
      </w:r>
      <w:del w:id="74" w:author="IR" w:date="2025-11-17T18:06:00Z" w16du:dateUtc="2025-11-17T23:06:00Z">
        <w:r w:rsidR="00892CC1" w:rsidDel="00FA4461">
          <w:rPr>
            <w:lang w:val="en-US"/>
          </w:rPr>
          <w:delText>s</w:delText>
        </w:r>
      </w:del>
      <w:r w:rsidRPr="000A1D75">
        <w:rPr>
          <w:lang w:val="en-US"/>
        </w:rPr>
        <w:t xml:space="preserve">, </w:t>
      </w:r>
      <w:r>
        <w:rPr>
          <w:lang w:val="en-US"/>
        </w:rPr>
        <w:t>o</w:t>
      </w:r>
      <w:r w:rsidRPr="000A1D75">
        <w:rPr>
          <w:lang w:val="en-US"/>
        </w:rPr>
        <w:t xml:space="preserve">utcomes-based funding </w:t>
      </w:r>
      <w:r w:rsidR="0678FAAB" w:rsidRPr="000A1D75">
        <w:rPr>
          <w:lang w:val="en-US"/>
        </w:rPr>
        <w:t xml:space="preserve">has </w:t>
      </w:r>
      <w:r w:rsidRPr="000A1D75">
        <w:rPr>
          <w:lang w:val="en-US"/>
        </w:rPr>
        <w:t>emerge</w:t>
      </w:r>
      <w:r w:rsidR="38FF320C" w:rsidRPr="000A1D75">
        <w:rPr>
          <w:lang w:val="en-US"/>
        </w:rPr>
        <w:t>d</w:t>
      </w:r>
      <w:r w:rsidRPr="000A1D75">
        <w:rPr>
          <w:lang w:val="en-US"/>
        </w:rPr>
        <w:t xml:space="preserve"> as an increasingly popular </w:t>
      </w:r>
      <w:r w:rsidR="002C60B5">
        <w:rPr>
          <w:lang w:val="en-US"/>
        </w:rPr>
        <w:t>solution</w:t>
      </w:r>
      <w:r w:rsidR="00223C17">
        <w:rPr>
          <w:lang w:val="en-US"/>
        </w:rPr>
        <w:t xml:space="preserve">, with states like Texas and Oregon recently adopting </w:t>
      </w:r>
      <w:r w:rsidR="00500C91">
        <w:rPr>
          <w:lang w:val="en-US"/>
        </w:rPr>
        <w:t xml:space="preserve">state funding </w:t>
      </w:r>
      <w:r w:rsidR="00223C17">
        <w:rPr>
          <w:lang w:val="en-US"/>
        </w:rPr>
        <w:t xml:space="preserve">formulas </w:t>
      </w:r>
      <w:r w:rsidR="00D01179">
        <w:rPr>
          <w:lang w:val="en-US"/>
        </w:rPr>
        <w:t>that prioritize</w:t>
      </w:r>
      <w:r w:rsidR="00D01179" w:rsidRPr="000A1D75">
        <w:rPr>
          <w:lang w:val="en-US"/>
        </w:rPr>
        <w:t xml:space="preserve"> student completion and workforce readiness</w:t>
      </w:r>
      <w:r w:rsidR="002C60B5">
        <w:rPr>
          <w:lang w:val="en-US"/>
        </w:rPr>
        <w:t>.</w:t>
      </w:r>
      <w:r w:rsidR="00707DB7" w:rsidRPr="6BCEF503">
        <w:rPr>
          <w:rStyle w:val="EndnoteReference"/>
          <w:rFonts w:eastAsia="Avenir Next LT Pro" w:cs="Avenir Next LT Pro"/>
        </w:rPr>
        <w:endnoteReference w:id="6"/>
      </w:r>
      <w:r w:rsidR="002C60B5">
        <w:rPr>
          <w:lang w:val="en-US"/>
        </w:rPr>
        <w:t xml:space="preserve"> </w:t>
      </w:r>
      <w:r w:rsidR="009E42FC">
        <w:rPr>
          <w:lang w:val="en-US"/>
        </w:rPr>
        <w:t xml:space="preserve">These funding </w:t>
      </w:r>
      <w:r w:rsidR="002C60B5">
        <w:rPr>
          <w:lang w:val="en-US"/>
        </w:rPr>
        <w:t>models calculate</w:t>
      </w:r>
      <w:r w:rsidR="002C60B5" w:rsidRPr="002C60B5">
        <w:rPr>
          <w:lang w:val="en-US"/>
        </w:rPr>
        <w:t xml:space="preserve"> </w:t>
      </w:r>
      <w:r w:rsidR="002D0BFD">
        <w:rPr>
          <w:lang w:val="en-US"/>
        </w:rPr>
        <w:t>state</w:t>
      </w:r>
      <w:ins w:id="102" w:author="IR" w:date="2025-11-17T18:06:00Z" w16du:dateUtc="2025-11-17T23:06:00Z">
        <w:r w:rsidR="00FA4461">
          <w:rPr>
            <w:lang w:val="en-US"/>
          </w:rPr>
          <w:t>s’</w:t>
        </w:r>
      </w:ins>
      <w:r w:rsidR="002D0BFD">
        <w:rPr>
          <w:lang w:val="en-US"/>
        </w:rPr>
        <w:t xml:space="preserve"> </w:t>
      </w:r>
      <w:r w:rsidR="002C60B5" w:rsidRPr="002C60B5">
        <w:rPr>
          <w:lang w:val="en-US"/>
        </w:rPr>
        <w:t xml:space="preserve">higher education funding </w:t>
      </w:r>
      <w:r w:rsidR="002C60B5">
        <w:rPr>
          <w:lang w:val="en-US"/>
        </w:rPr>
        <w:t>using</w:t>
      </w:r>
      <w:r w:rsidR="002C60B5" w:rsidRPr="002C60B5">
        <w:rPr>
          <w:lang w:val="en-US"/>
        </w:rPr>
        <w:t xml:space="preserve"> </w:t>
      </w:r>
      <w:r w:rsidR="003E17F2">
        <w:rPr>
          <w:lang w:val="en-US"/>
        </w:rPr>
        <w:t>IHEs’</w:t>
      </w:r>
      <w:r w:rsidR="002C60B5" w:rsidRPr="000A1D75">
        <w:rPr>
          <w:lang w:val="en-US"/>
        </w:rPr>
        <w:t xml:space="preserve"> performance on specific metrics</w:t>
      </w:r>
      <w:r w:rsidR="002C60B5">
        <w:rPr>
          <w:lang w:val="en-US"/>
        </w:rPr>
        <w:t>, creating an explicit link between public dollars and postsecondary outcomes</w:t>
      </w:r>
      <w:r w:rsidR="00DD5370">
        <w:rPr>
          <w:lang w:val="en-US"/>
        </w:rPr>
        <w:t xml:space="preserve"> (Sidebar 1)</w:t>
      </w:r>
      <w:r w:rsidR="002C60B5" w:rsidRPr="000A1D75">
        <w:rPr>
          <w:lang w:val="en-US"/>
        </w:rPr>
        <w:t>.</w:t>
      </w:r>
      <w:r w:rsidR="002C60B5" w:rsidRPr="002C60B5">
        <w:rPr>
          <w:lang w:val="en-US"/>
        </w:rPr>
        <w:t xml:space="preserve"> </w:t>
      </w:r>
      <w:r w:rsidR="00634858">
        <w:rPr>
          <w:lang w:val="en-US"/>
        </w:rPr>
        <w:t xml:space="preserve">As a result, </w:t>
      </w:r>
      <w:r w:rsidR="005B686D">
        <w:rPr>
          <w:lang w:val="en-US"/>
        </w:rPr>
        <w:t>outcomes-based</w:t>
      </w:r>
      <w:r w:rsidR="002C60B5">
        <w:rPr>
          <w:lang w:val="en-US"/>
        </w:rPr>
        <w:t xml:space="preserve"> </w:t>
      </w:r>
      <w:r w:rsidR="00634858">
        <w:rPr>
          <w:lang w:val="en-US"/>
        </w:rPr>
        <w:t>models are often seen as a way of</w:t>
      </w:r>
      <w:r w:rsidR="002C60B5" w:rsidRPr="002C60B5">
        <w:rPr>
          <w:lang w:val="en-US"/>
        </w:rPr>
        <w:t xml:space="preserve"> ensur</w:t>
      </w:r>
      <w:r w:rsidR="00634858">
        <w:rPr>
          <w:lang w:val="en-US"/>
        </w:rPr>
        <w:t>ing</w:t>
      </w:r>
      <w:r w:rsidR="002C60B5" w:rsidRPr="002C60B5">
        <w:rPr>
          <w:lang w:val="en-US"/>
        </w:rPr>
        <w:t xml:space="preserve"> that taxpayer investments yield tangible returns</w:t>
      </w:r>
      <w:r w:rsidR="00A21AD2">
        <w:rPr>
          <w:lang w:val="en-US"/>
        </w:rPr>
        <w:t xml:space="preserve"> for the public</w:t>
      </w:r>
      <w:r w:rsidR="007041F0">
        <w:rPr>
          <w:lang w:val="en-US"/>
        </w:rPr>
        <w:t>,</w:t>
      </w:r>
      <w:r w:rsidR="00A21AD2">
        <w:rPr>
          <w:lang w:val="en-US"/>
        </w:rPr>
        <w:t xml:space="preserve"> in support of state education and workforce goals</w:t>
      </w:r>
      <w:r w:rsidR="00634858">
        <w:rPr>
          <w:lang w:val="en-US"/>
        </w:rPr>
        <w:t xml:space="preserve">. </w:t>
      </w:r>
    </w:p>
    <w:p w14:paraId="1DA578CD" w14:textId="104B92F6" w:rsidR="000A1D75" w:rsidRDefault="000A1D75" w:rsidP="000A1D75">
      <w:pPr>
        <w:rPr>
          <w:lang w:val="en-US"/>
        </w:rPr>
      </w:pPr>
    </w:p>
    <w:p w14:paraId="414653F7" w14:textId="6DC8014B" w:rsidR="008136D6" w:rsidRDefault="000A1D75">
      <w:pPr>
        <w:rPr>
          <w:lang w:val="en-US"/>
        </w:rPr>
      </w:pPr>
      <w:r w:rsidRPr="5B1798DA">
        <w:rPr>
          <w:lang w:val="en-US"/>
        </w:rPr>
        <w:t>Yet despite th</w:t>
      </w:r>
      <w:r w:rsidR="00F74500" w:rsidRPr="5B1798DA">
        <w:rPr>
          <w:lang w:val="en-US"/>
        </w:rPr>
        <w:t>is momentum</w:t>
      </w:r>
      <w:r w:rsidRPr="5B1798DA">
        <w:rPr>
          <w:lang w:val="en-US"/>
        </w:rPr>
        <w:t>, whether these formulas are achieving their intended impact remains an open question. Research studies evaluating the effectiveness of</w:t>
      </w:r>
      <w:r w:rsidR="00E177B2" w:rsidRPr="5B1798DA">
        <w:rPr>
          <w:lang w:val="en-US"/>
        </w:rPr>
        <w:t xml:space="preserve"> outcomes-based funding</w:t>
      </w:r>
      <w:r w:rsidRPr="5B1798DA">
        <w:rPr>
          <w:lang w:val="en-US"/>
        </w:rPr>
        <w:t xml:space="preserve"> have </w:t>
      </w:r>
      <w:r w:rsidR="00FF37A2" w:rsidRPr="5B1798DA">
        <w:rPr>
          <w:lang w:val="en-US"/>
        </w:rPr>
        <w:t>not</w:t>
      </w:r>
      <w:r w:rsidRPr="5B1798DA">
        <w:rPr>
          <w:lang w:val="en-US"/>
        </w:rPr>
        <w:t xml:space="preserve"> </w:t>
      </w:r>
      <w:r w:rsidR="00FF37A2" w:rsidRPr="5B1798DA">
        <w:rPr>
          <w:lang w:val="en-US"/>
        </w:rPr>
        <w:t xml:space="preserve">reached a </w:t>
      </w:r>
      <w:r w:rsidRPr="5B1798DA">
        <w:rPr>
          <w:lang w:val="en-US"/>
        </w:rPr>
        <w:t>clear consensus on whether these models improve outcomes compared to traditional funding approaches. Th</w:t>
      </w:r>
      <w:r w:rsidR="00FB7324" w:rsidRPr="5B1798DA">
        <w:rPr>
          <w:lang w:val="en-US"/>
        </w:rPr>
        <w:t>e</w:t>
      </w:r>
      <w:r w:rsidRPr="5B1798DA">
        <w:rPr>
          <w:lang w:val="en-US"/>
        </w:rPr>
        <w:t xml:space="preserve"> lack of clarity </w:t>
      </w:r>
      <w:ins w:id="103" w:author="IR" w:date="2025-11-18T20:39:00Z" w16du:dateUtc="2025-11-19T01:39:00Z">
        <w:r w:rsidR="00490F88">
          <w:rPr>
            <w:lang w:val="en-US"/>
          </w:rPr>
          <w:t>can</w:t>
        </w:r>
      </w:ins>
      <w:del w:id="104" w:author="IR" w:date="2025-11-18T20:39:00Z" w16du:dateUtc="2025-11-19T01:39:00Z">
        <w:r w:rsidR="14F0DCDF" w:rsidRPr="5B1798DA" w:rsidDel="00490F88">
          <w:rPr>
            <w:lang w:val="en-US"/>
          </w:rPr>
          <w:delText>may</w:delText>
        </w:r>
      </w:del>
      <w:r w:rsidR="14F0DCDF" w:rsidRPr="5B1798DA">
        <w:rPr>
          <w:lang w:val="en-US"/>
        </w:rPr>
        <w:t xml:space="preserve"> </w:t>
      </w:r>
      <w:r w:rsidRPr="5B1798DA">
        <w:rPr>
          <w:lang w:val="en-US"/>
        </w:rPr>
        <w:t>be attributed to several factors</w:t>
      </w:r>
      <w:r w:rsidR="00CE34C2" w:rsidRPr="5B1798DA">
        <w:rPr>
          <w:lang w:val="en-US"/>
        </w:rPr>
        <w:t xml:space="preserve">, including </w:t>
      </w:r>
      <w:r w:rsidRPr="5B1798DA">
        <w:rPr>
          <w:lang w:val="en-US"/>
        </w:rPr>
        <w:t xml:space="preserve">wide variation </w:t>
      </w:r>
      <w:r w:rsidR="00F30209" w:rsidRPr="5B1798DA">
        <w:rPr>
          <w:lang w:val="en-US"/>
        </w:rPr>
        <w:t>in formula</w:t>
      </w:r>
      <w:r w:rsidRPr="5B1798DA">
        <w:rPr>
          <w:lang w:val="en-US"/>
        </w:rPr>
        <w:t xml:space="preserve"> design and implement</w:t>
      </w:r>
      <w:r w:rsidR="00F30209" w:rsidRPr="5B1798DA">
        <w:rPr>
          <w:lang w:val="en-US"/>
        </w:rPr>
        <w:t>ation</w:t>
      </w:r>
      <w:r w:rsidRPr="5B1798DA">
        <w:rPr>
          <w:lang w:val="en-US"/>
        </w:rPr>
        <w:t xml:space="preserve">. </w:t>
      </w:r>
      <w:r w:rsidR="00A33AB0" w:rsidRPr="5B1798DA">
        <w:rPr>
          <w:lang w:val="en-US"/>
        </w:rPr>
        <w:t xml:space="preserve">For some states, </w:t>
      </w:r>
      <w:r w:rsidR="00EF6710" w:rsidRPr="5B1798DA">
        <w:rPr>
          <w:lang w:val="en-US"/>
        </w:rPr>
        <w:t>mixed</w:t>
      </w:r>
      <w:r w:rsidR="00A33AB0" w:rsidRPr="5B1798DA">
        <w:rPr>
          <w:lang w:val="en-US"/>
        </w:rPr>
        <w:t xml:space="preserve"> results m</w:t>
      </w:r>
      <w:r w:rsidR="00F30209" w:rsidRPr="5B1798DA">
        <w:rPr>
          <w:lang w:val="en-US"/>
        </w:rPr>
        <w:t>a</w:t>
      </w:r>
      <w:r w:rsidR="00A33AB0" w:rsidRPr="5B1798DA">
        <w:rPr>
          <w:lang w:val="en-US"/>
        </w:rPr>
        <w:t>y stem from a lack of clarity about shared goals and how</w:t>
      </w:r>
      <w:ins w:id="105" w:author="IR" w:date="2025-11-17T18:09:00Z" w16du:dateUtc="2025-11-17T23:09:00Z">
        <w:r w:rsidR="00FA4461">
          <w:rPr>
            <w:lang w:val="en-US"/>
          </w:rPr>
          <w:t xml:space="preserve"> they</w:t>
        </w:r>
      </w:ins>
      <w:del w:id="106" w:author="IR" w:date="2025-11-17T18:09:00Z" w16du:dateUtc="2025-11-17T23:09:00Z">
        <w:r w:rsidR="00A33AB0" w:rsidRPr="5B1798DA" w:rsidDel="00FA4461">
          <w:rPr>
            <w:lang w:val="en-US"/>
          </w:rPr>
          <w:delText xml:space="preserve"> those</w:delText>
        </w:r>
      </w:del>
      <w:r w:rsidR="00A33AB0" w:rsidRPr="5B1798DA">
        <w:rPr>
          <w:lang w:val="en-US"/>
        </w:rPr>
        <w:t xml:space="preserve"> translate into specific </w:t>
      </w:r>
      <w:r w:rsidR="00F30209" w:rsidRPr="5B1798DA">
        <w:rPr>
          <w:lang w:val="en-US"/>
        </w:rPr>
        <w:t>funding mechanisms</w:t>
      </w:r>
      <w:r w:rsidR="00A33AB0" w:rsidRPr="5B1798DA">
        <w:rPr>
          <w:lang w:val="en-US"/>
        </w:rPr>
        <w:t>.</w:t>
      </w:r>
      <w:r w:rsidR="008136D6" w:rsidRPr="5B1798DA">
        <w:rPr>
          <w:lang w:val="en-US"/>
        </w:rPr>
        <w:t xml:space="preserve"> And </w:t>
      </w:r>
      <w:r w:rsidR="00FB7324" w:rsidRPr="5B1798DA">
        <w:rPr>
          <w:lang w:val="en-US"/>
        </w:rPr>
        <w:t xml:space="preserve">some </w:t>
      </w:r>
      <w:r w:rsidRPr="5B1798DA">
        <w:rPr>
          <w:lang w:val="en-US"/>
        </w:rPr>
        <w:t>metrics related to workforce outcomes are new</w:t>
      </w:r>
      <w:r w:rsidR="00CE34C2" w:rsidRPr="5B1798DA">
        <w:rPr>
          <w:lang w:val="en-US"/>
        </w:rPr>
        <w:t xml:space="preserve">er, meaning </w:t>
      </w:r>
      <w:r w:rsidR="14DB0246" w:rsidRPr="5B1798DA">
        <w:rPr>
          <w:lang w:val="en-US"/>
        </w:rPr>
        <w:t xml:space="preserve">there is </w:t>
      </w:r>
      <w:r w:rsidR="00CE34C2" w:rsidRPr="5B1798DA">
        <w:rPr>
          <w:lang w:val="en-US"/>
        </w:rPr>
        <w:t>not</w:t>
      </w:r>
      <w:r w:rsidR="00FB7324" w:rsidRPr="5B1798DA">
        <w:rPr>
          <w:lang w:val="en-US"/>
        </w:rPr>
        <w:t xml:space="preserve"> </w:t>
      </w:r>
      <w:r w:rsidR="005677A7" w:rsidRPr="5B1798DA">
        <w:rPr>
          <w:lang w:val="en-US"/>
        </w:rPr>
        <w:t>yet</w:t>
      </w:r>
      <w:r w:rsidR="00CE34C2" w:rsidRPr="5B1798DA">
        <w:rPr>
          <w:lang w:val="en-US"/>
        </w:rPr>
        <w:t xml:space="preserve"> enough data</w:t>
      </w:r>
      <w:r w:rsidRPr="5B1798DA">
        <w:rPr>
          <w:lang w:val="en-US"/>
        </w:rPr>
        <w:t xml:space="preserve"> to draw definitive conclusions.</w:t>
      </w:r>
      <w:r w:rsidR="00A33AB0" w:rsidRPr="5B1798DA">
        <w:rPr>
          <w:lang w:val="en-US"/>
        </w:rPr>
        <w:t xml:space="preserve"> </w:t>
      </w:r>
    </w:p>
    <w:p w14:paraId="7ABA5026" w14:textId="77777777" w:rsidR="008136D6" w:rsidRDefault="008136D6" w:rsidP="00CE34C2">
      <w:pPr>
        <w:rPr>
          <w:lang w:val="en-US"/>
        </w:rPr>
      </w:pPr>
    </w:p>
    <w:p w14:paraId="37B5B0CB" w14:textId="45CBD82F" w:rsidR="000A1D75" w:rsidRDefault="00FE6F83" w:rsidP="000A1D75">
      <w:pPr>
        <w:rPr>
          <w:lang w:val="en-US"/>
        </w:rPr>
      </w:pPr>
      <w:r w:rsidRPr="5B1798DA">
        <w:rPr>
          <w:lang w:val="en-US"/>
        </w:rPr>
        <w:t>S</w:t>
      </w:r>
      <w:r w:rsidR="00073A6C" w:rsidRPr="5B1798DA">
        <w:rPr>
          <w:lang w:val="en-US"/>
        </w:rPr>
        <w:t xml:space="preserve">ome </w:t>
      </w:r>
      <w:r w:rsidR="000A1D75" w:rsidRPr="5B1798DA">
        <w:rPr>
          <w:lang w:val="en-US"/>
        </w:rPr>
        <w:t xml:space="preserve">policymakers and advocates are </w:t>
      </w:r>
      <w:r w:rsidRPr="5B1798DA">
        <w:rPr>
          <w:lang w:val="en-US"/>
        </w:rPr>
        <w:t xml:space="preserve">also </w:t>
      </w:r>
      <w:r w:rsidR="463275E1" w:rsidRPr="5B1798DA">
        <w:rPr>
          <w:lang w:val="en-US"/>
        </w:rPr>
        <w:t xml:space="preserve">contemplating </w:t>
      </w:r>
      <w:r w:rsidR="000A1D75" w:rsidRPr="5B1798DA">
        <w:rPr>
          <w:lang w:val="en-US"/>
        </w:rPr>
        <w:t>new types of outcomes</w:t>
      </w:r>
      <w:r w:rsidR="00FB7324" w:rsidRPr="5B1798DA">
        <w:rPr>
          <w:lang w:val="en-US"/>
        </w:rPr>
        <w:t>:</w:t>
      </w:r>
      <w:r w:rsidR="000A1D75" w:rsidRPr="5B1798DA">
        <w:rPr>
          <w:lang w:val="en-US"/>
        </w:rPr>
        <w:t xml:space="preserve"> Beyond traditional</w:t>
      </w:r>
      <w:r w:rsidR="00F30209" w:rsidRPr="5B1798DA">
        <w:rPr>
          <w:lang w:val="en-US"/>
        </w:rPr>
        <w:t xml:space="preserve"> academic </w:t>
      </w:r>
      <w:r w:rsidR="003C4AE7" w:rsidRPr="5B1798DA">
        <w:rPr>
          <w:lang w:val="en-US"/>
        </w:rPr>
        <w:t>metrics</w:t>
      </w:r>
      <w:r w:rsidR="000A1D75" w:rsidRPr="5B1798DA">
        <w:rPr>
          <w:lang w:val="en-US"/>
        </w:rPr>
        <w:t xml:space="preserve">, there is growing interest in </w:t>
      </w:r>
      <w:r w:rsidR="003C4AE7" w:rsidRPr="5B1798DA">
        <w:rPr>
          <w:lang w:val="en-US"/>
        </w:rPr>
        <w:t xml:space="preserve">measuring </w:t>
      </w:r>
      <w:r w:rsidR="000A1D75" w:rsidRPr="5B1798DA">
        <w:rPr>
          <w:lang w:val="en-US"/>
        </w:rPr>
        <w:t xml:space="preserve">equitable distribution of resources, </w:t>
      </w:r>
      <w:r w:rsidR="003C4AE7" w:rsidRPr="5B1798DA">
        <w:rPr>
          <w:lang w:val="en-US"/>
        </w:rPr>
        <w:t>financial</w:t>
      </w:r>
      <w:r w:rsidR="000A1D75" w:rsidRPr="5B1798DA">
        <w:rPr>
          <w:lang w:val="en-US"/>
        </w:rPr>
        <w:t xml:space="preserve"> </w:t>
      </w:r>
      <w:r w:rsidR="002F35F9" w:rsidRPr="5B1798DA">
        <w:rPr>
          <w:lang w:val="en-US"/>
        </w:rPr>
        <w:t>sufficiency to cover</w:t>
      </w:r>
      <w:ins w:id="107" w:author="IR" w:date="2025-11-18T20:39:00Z" w16du:dateUtc="2025-11-19T01:39:00Z">
        <w:r w:rsidR="00490F88">
          <w:rPr>
            <w:lang w:val="en-US"/>
          </w:rPr>
          <w:t xml:space="preserve"> the</w:t>
        </w:r>
      </w:ins>
      <w:r w:rsidR="002F35F9" w:rsidRPr="5B1798DA">
        <w:rPr>
          <w:lang w:val="en-US"/>
        </w:rPr>
        <w:t xml:space="preserve"> needs</w:t>
      </w:r>
      <w:r w:rsidR="008430FF" w:rsidRPr="5B1798DA">
        <w:rPr>
          <w:lang w:val="en-US"/>
        </w:rPr>
        <w:t xml:space="preserve"> </w:t>
      </w:r>
      <w:ins w:id="108" w:author="IR" w:date="2025-11-18T20:40:00Z" w16du:dateUtc="2025-11-19T01:40:00Z">
        <w:r w:rsidR="00490F88">
          <w:rPr>
            <w:lang w:val="en-US"/>
          </w:rPr>
          <w:t xml:space="preserve">of </w:t>
        </w:r>
      </w:ins>
      <w:del w:id="109" w:author="IR" w:date="2025-11-18T20:40:00Z" w16du:dateUtc="2025-11-19T01:40:00Z">
        <w:r w:rsidR="000A1D75" w:rsidRPr="5B1798DA" w:rsidDel="00490F88">
          <w:rPr>
            <w:lang w:val="en-US"/>
          </w:rPr>
          <w:delText xml:space="preserve">for </w:delText>
        </w:r>
      </w:del>
      <w:r w:rsidR="000A1D75" w:rsidRPr="5B1798DA">
        <w:rPr>
          <w:lang w:val="en-US"/>
        </w:rPr>
        <w:t>under-resourced institutions, and broader social benefits such as civic engagement and economic mobility. These evolving priorities complicate the already complex task of designing effective funding formulas.</w:t>
      </w:r>
    </w:p>
    <w:p w14:paraId="2EDDBD9F" w14:textId="77777777" w:rsidR="00073A6C" w:rsidRDefault="00073A6C" w:rsidP="000A1D75">
      <w:pPr>
        <w:rPr>
          <w:lang w:val="en-US"/>
        </w:rPr>
      </w:pPr>
    </w:p>
    <w:p w14:paraId="07C97986" w14:textId="6D352ABA" w:rsidR="00B4350A" w:rsidRPr="000A1D75" w:rsidRDefault="000A1D75" w:rsidP="000A1D75">
      <w:pPr>
        <w:rPr>
          <w:lang w:val="en-US"/>
        </w:rPr>
      </w:pPr>
      <w:r w:rsidRPr="000A1D75">
        <w:rPr>
          <w:lang w:val="en-US"/>
        </w:rPr>
        <w:t>Th</w:t>
      </w:r>
      <w:r w:rsidR="00EE190B">
        <w:rPr>
          <w:lang w:val="en-US"/>
        </w:rPr>
        <w:t>e goal of thi</w:t>
      </w:r>
      <w:r w:rsidRPr="000A1D75">
        <w:rPr>
          <w:lang w:val="en-US"/>
        </w:rPr>
        <w:t>s</w:t>
      </w:r>
      <w:r w:rsidR="00073A6C">
        <w:rPr>
          <w:lang w:val="en-US"/>
        </w:rPr>
        <w:t xml:space="preserve"> primer</w:t>
      </w:r>
      <w:r w:rsidRPr="000A1D75">
        <w:rPr>
          <w:lang w:val="en-US"/>
        </w:rPr>
        <w:t xml:space="preserve"> </w:t>
      </w:r>
      <w:r w:rsidR="00EE190B">
        <w:rPr>
          <w:lang w:val="en-US"/>
        </w:rPr>
        <w:t xml:space="preserve">is to </w:t>
      </w:r>
      <w:r w:rsidRPr="000A1D75">
        <w:rPr>
          <w:lang w:val="en-US"/>
        </w:rPr>
        <w:t>provide</w:t>
      </w:r>
      <w:r w:rsidR="00EE190B">
        <w:rPr>
          <w:lang w:val="en-US"/>
        </w:rPr>
        <w:t xml:space="preserve"> </w:t>
      </w:r>
      <w:r w:rsidRPr="000A1D75">
        <w:rPr>
          <w:lang w:val="en-US"/>
        </w:rPr>
        <w:t xml:space="preserve">a nuanced but accessible </w:t>
      </w:r>
      <w:r w:rsidR="00510F23">
        <w:rPr>
          <w:lang w:val="en-US"/>
        </w:rPr>
        <w:t>introduction to outcomes-based funding</w:t>
      </w:r>
      <w:r w:rsidRPr="000A1D75">
        <w:rPr>
          <w:lang w:val="en-US"/>
        </w:rPr>
        <w:t xml:space="preserve"> </w:t>
      </w:r>
      <w:ins w:id="110" w:author="IR" w:date="2025-11-18T20:40:00Z" w16du:dateUtc="2025-11-19T01:40:00Z">
        <w:r w:rsidR="00490F88">
          <w:rPr>
            <w:lang w:val="en-US"/>
          </w:rPr>
          <w:t>for</w:t>
        </w:r>
      </w:ins>
      <w:del w:id="111" w:author="IR" w:date="2025-11-18T20:40:00Z" w16du:dateUtc="2025-11-19T01:40:00Z">
        <w:r w:rsidRPr="000A1D75" w:rsidDel="00490F88">
          <w:rPr>
            <w:lang w:val="en-US"/>
          </w:rPr>
          <w:delText>in</w:delText>
        </w:r>
      </w:del>
      <w:r w:rsidRPr="000A1D75">
        <w:rPr>
          <w:lang w:val="en-US"/>
        </w:rPr>
        <w:t xml:space="preserve"> </w:t>
      </w:r>
      <w:r w:rsidR="00136D85">
        <w:rPr>
          <w:lang w:val="en-US"/>
        </w:rPr>
        <w:t>state postsecondary</w:t>
      </w:r>
      <w:ins w:id="112" w:author="IR" w:date="2025-11-18T20:40:00Z" w16du:dateUtc="2025-11-19T01:40:00Z">
        <w:r w:rsidR="00490F88">
          <w:rPr>
            <w:lang w:val="en-US"/>
          </w:rPr>
          <w:t xml:space="preserve"> education</w:t>
        </w:r>
      </w:ins>
      <w:del w:id="113" w:author="IR" w:date="2025-11-18T20:40:00Z" w16du:dateUtc="2025-11-19T01:40:00Z">
        <w:r w:rsidR="00136D85" w:rsidDel="00490F88">
          <w:rPr>
            <w:lang w:val="en-US"/>
          </w:rPr>
          <w:delText xml:space="preserve"> finance</w:delText>
        </w:r>
      </w:del>
      <w:r w:rsidRPr="000A1D75">
        <w:rPr>
          <w:lang w:val="en-US"/>
        </w:rPr>
        <w:t xml:space="preserve">. It reviews </w:t>
      </w:r>
      <w:r w:rsidR="00951E77">
        <w:rPr>
          <w:lang w:val="en-US"/>
        </w:rPr>
        <w:t xml:space="preserve">where </w:t>
      </w:r>
      <w:r w:rsidR="00CA06BC">
        <w:rPr>
          <w:lang w:val="en-US"/>
        </w:rPr>
        <w:t xml:space="preserve">outcomes-based models </w:t>
      </w:r>
      <w:r w:rsidR="00951E77">
        <w:rPr>
          <w:lang w:val="en-US"/>
        </w:rPr>
        <w:t xml:space="preserve">sit in </w:t>
      </w:r>
      <w:r w:rsidRPr="000A1D75">
        <w:rPr>
          <w:lang w:val="en-US"/>
        </w:rPr>
        <w:t xml:space="preserve">the </w:t>
      </w:r>
      <w:r w:rsidR="00951E77">
        <w:rPr>
          <w:lang w:val="en-US"/>
        </w:rPr>
        <w:t xml:space="preserve">broader landscape </w:t>
      </w:r>
      <w:r w:rsidR="00951E77">
        <w:rPr>
          <w:lang w:val="en-US"/>
        </w:rPr>
        <w:lastRenderedPageBreak/>
        <w:t>of state higher education finance</w:t>
      </w:r>
      <w:r w:rsidRPr="000A1D75">
        <w:rPr>
          <w:lang w:val="en-US"/>
        </w:rPr>
        <w:t xml:space="preserve">, synthesizes </w:t>
      </w:r>
      <w:del w:id="114" w:author="Super Copy Editors" w:date="2025-11-19T14:10:00Z" w16du:dateUtc="2025-11-19T19:10:00Z">
        <w:r w:rsidRPr="000A1D75" w:rsidDel="00F03D5C">
          <w:rPr>
            <w:lang w:val="en-US"/>
          </w:rPr>
          <w:delText>e</w:delText>
        </w:r>
        <w:r w:rsidR="00634D86" w:rsidDel="00F03D5C">
          <w:rPr>
            <w:lang w:val="en-US"/>
          </w:rPr>
          <w:delText>xtant</w:delText>
        </w:r>
        <w:r w:rsidRPr="000A1D75" w:rsidDel="00F03D5C">
          <w:rPr>
            <w:lang w:val="en-US"/>
          </w:rPr>
          <w:delText xml:space="preserve"> </w:delText>
        </w:r>
      </w:del>
      <w:ins w:id="115" w:author="Super Copy Editors" w:date="2025-11-19T14:10:00Z" w16du:dateUtc="2025-11-19T19:10:00Z">
        <w:r w:rsidR="00F03D5C" w:rsidRPr="000A1D75">
          <w:rPr>
            <w:lang w:val="en-US"/>
          </w:rPr>
          <w:t>e</w:t>
        </w:r>
        <w:r w:rsidR="00F03D5C">
          <w:rPr>
            <w:lang w:val="en-US"/>
          </w:rPr>
          <w:t>xisting</w:t>
        </w:r>
        <w:r w:rsidR="00F03D5C" w:rsidRPr="000A1D75">
          <w:rPr>
            <w:lang w:val="en-US"/>
          </w:rPr>
          <w:t xml:space="preserve"> </w:t>
        </w:r>
      </w:ins>
      <w:r w:rsidRPr="000A1D75">
        <w:rPr>
          <w:lang w:val="en-US"/>
        </w:rPr>
        <w:t xml:space="preserve">research, </w:t>
      </w:r>
      <w:r w:rsidR="00136D85">
        <w:rPr>
          <w:lang w:val="en-US"/>
        </w:rPr>
        <w:t xml:space="preserve">and </w:t>
      </w:r>
      <w:r w:rsidRPr="000A1D75">
        <w:rPr>
          <w:lang w:val="en-US"/>
        </w:rPr>
        <w:t xml:space="preserve">explores reasons why a state might consider </w:t>
      </w:r>
      <w:r w:rsidR="00185191">
        <w:rPr>
          <w:lang w:val="en-US"/>
        </w:rPr>
        <w:t xml:space="preserve">this </w:t>
      </w:r>
      <w:r w:rsidRPr="000A1D75">
        <w:rPr>
          <w:lang w:val="en-US"/>
        </w:rPr>
        <w:t>approach</w:t>
      </w:r>
      <w:r w:rsidR="00136D85">
        <w:rPr>
          <w:lang w:val="en-US"/>
        </w:rPr>
        <w:t>. For those interested in next steps,</w:t>
      </w:r>
      <w:r w:rsidR="00634D86">
        <w:rPr>
          <w:lang w:val="en-US"/>
        </w:rPr>
        <w:t xml:space="preserve"> it</w:t>
      </w:r>
      <w:r w:rsidR="00136D85">
        <w:rPr>
          <w:lang w:val="en-US"/>
        </w:rPr>
        <w:t xml:space="preserve"> also</w:t>
      </w:r>
      <w:r w:rsidRPr="000A1D75">
        <w:rPr>
          <w:lang w:val="en-US"/>
        </w:rPr>
        <w:t xml:space="preserve"> outlines key design considerations and offers examples of thoughtful </w:t>
      </w:r>
      <w:r w:rsidR="001B6BA8">
        <w:rPr>
          <w:lang w:val="en-US"/>
        </w:rPr>
        <w:t>funding</w:t>
      </w:r>
      <w:r w:rsidR="0017714F">
        <w:rPr>
          <w:lang w:val="en-US"/>
        </w:rPr>
        <w:t xml:space="preserve"> formulas </w:t>
      </w:r>
      <w:r w:rsidRPr="000A1D75">
        <w:rPr>
          <w:lang w:val="en-US"/>
        </w:rPr>
        <w:t>from states across the country.</w:t>
      </w:r>
      <w:r w:rsidR="000A63E2">
        <w:rPr>
          <w:lang w:val="en-US"/>
        </w:rPr>
        <w:t xml:space="preserve"> </w:t>
      </w:r>
      <w:r w:rsidR="00B4350A">
        <w:rPr>
          <w:lang w:val="en-US"/>
        </w:rPr>
        <w:t>T</w:t>
      </w:r>
      <w:r w:rsidR="000A63E2">
        <w:rPr>
          <w:lang w:val="en-US"/>
        </w:rPr>
        <w:t xml:space="preserve">his </w:t>
      </w:r>
      <w:r w:rsidR="00634D86">
        <w:rPr>
          <w:lang w:val="en-US"/>
        </w:rPr>
        <w:t xml:space="preserve">brief </w:t>
      </w:r>
      <w:r w:rsidR="000A63E2">
        <w:rPr>
          <w:lang w:val="en-US"/>
        </w:rPr>
        <w:t>is</w:t>
      </w:r>
      <w:r w:rsidRPr="000A1D75">
        <w:rPr>
          <w:lang w:val="en-US"/>
        </w:rPr>
        <w:t xml:space="preserve"> not intended </w:t>
      </w:r>
      <w:r w:rsidR="000A63E2">
        <w:rPr>
          <w:lang w:val="en-US"/>
        </w:rPr>
        <w:t>to be a</w:t>
      </w:r>
      <w:r w:rsidRPr="000A1D75">
        <w:rPr>
          <w:lang w:val="en-US"/>
        </w:rPr>
        <w:t xml:space="preserve"> technical </w:t>
      </w:r>
      <w:r w:rsidR="00DA08D6">
        <w:rPr>
          <w:lang w:val="en-US"/>
        </w:rPr>
        <w:t>guide</w:t>
      </w:r>
      <w:r w:rsidRPr="000A1D75">
        <w:rPr>
          <w:lang w:val="en-US"/>
        </w:rPr>
        <w:t xml:space="preserve"> or formal evaluation of specific </w:t>
      </w:r>
      <w:r w:rsidR="008166D1">
        <w:rPr>
          <w:lang w:val="en-US"/>
        </w:rPr>
        <w:t>models</w:t>
      </w:r>
      <w:r w:rsidR="0017714F">
        <w:rPr>
          <w:lang w:val="en-US"/>
        </w:rPr>
        <w:t>; r</w:t>
      </w:r>
      <w:r w:rsidRPr="000A1D75">
        <w:rPr>
          <w:lang w:val="en-US"/>
        </w:rPr>
        <w:t xml:space="preserve">ather, it </w:t>
      </w:r>
      <w:del w:id="116" w:author="Super Copy Editors" w:date="2025-11-19T14:11:00Z" w16du:dateUtc="2025-11-19T19:11:00Z">
        <w:r w:rsidR="00951E77" w:rsidDel="00F03D5C">
          <w:rPr>
            <w:lang w:val="en-US"/>
          </w:rPr>
          <w:delText>i</w:delText>
        </w:r>
      </w:del>
      <w:ins w:id="117" w:author="Super Copy Editors" w:date="2025-11-19T14:11:00Z" w16du:dateUtc="2025-11-19T19:11:00Z">
        <w:r w:rsidR="00F03D5C">
          <w:rPr>
            <w:lang w:val="en-US"/>
          </w:rPr>
          <w:t>serves a</w:t>
        </w:r>
      </w:ins>
      <w:r w:rsidR="00951E77">
        <w:rPr>
          <w:lang w:val="en-US"/>
        </w:rPr>
        <w:t xml:space="preserve">s </w:t>
      </w:r>
      <w:r w:rsidRPr="000A1D75">
        <w:rPr>
          <w:lang w:val="en-US"/>
        </w:rPr>
        <w:t>a resource for</w:t>
      </w:r>
      <w:r w:rsidR="00EF79F4">
        <w:rPr>
          <w:lang w:val="en-US"/>
        </w:rPr>
        <w:t xml:space="preserve"> </w:t>
      </w:r>
      <w:del w:id="118" w:author="Super Copy Editors" w:date="2025-11-19T14:11:00Z" w16du:dateUtc="2025-11-19T19:11:00Z">
        <w:r w:rsidR="00EF79F4" w:rsidDel="00F03D5C">
          <w:rPr>
            <w:lang w:val="en-US"/>
          </w:rPr>
          <w:delText>anyone —</w:delText>
        </w:r>
        <w:r w:rsidRPr="000A1D75" w:rsidDel="00F03D5C">
          <w:rPr>
            <w:lang w:val="en-US"/>
          </w:rPr>
          <w:delText xml:space="preserve"> </w:delText>
        </w:r>
      </w:del>
      <w:r w:rsidRPr="000A1D75">
        <w:rPr>
          <w:lang w:val="en-US"/>
        </w:rPr>
        <w:t>policymakers, advocates, funders</w:t>
      </w:r>
      <w:r w:rsidR="00EF79F4">
        <w:rPr>
          <w:lang w:val="en-US"/>
        </w:rPr>
        <w:t xml:space="preserve">, </w:t>
      </w:r>
      <w:ins w:id="119" w:author="IR" w:date="2025-11-17T18:10:00Z" w16du:dateUtc="2025-11-17T23:10:00Z">
        <w:r w:rsidR="00FA4461">
          <w:rPr>
            <w:lang w:val="en-US"/>
          </w:rPr>
          <w:t>and</w:t>
        </w:r>
      </w:ins>
      <w:del w:id="120" w:author="IR" w:date="2025-11-17T18:10:00Z" w16du:dateUtc="2025-11-17T23:10:00Z">
        <w:r w:rsidR="00EF79F4" w:rsidDel="00FA4461">
          <w:rPr>
            <w:lang w:val="en-US"/>
          </w:rPr>
          <w:delText>or</w:delText>
        </w:r>
      </w:del>
      <w:r w:rsidR="00EF79F4">
        <w:rPr>
          <w:lang w:val="en-US"/>
        </w:rPr>
        <w:t xml:space="preserve"> others </w:t>
      </w:r>
      <w:del w:id="121" w:author="Super Copy Editors" w:date="2025-11-19T14:11:00Z" w16du:dateUtc="2025-11-19T19:11:00Z">
        <w:r w:rsidR="00EF79F4" w:rsidDel="00F03D5C">
          <w:rPr>
            <w:lang w:val="en-US"/>
          </w:rPr>
          <w:delText xml:space="preserve">— who </w:delText>
        </w:r>
      </w:del>
      <w:r w:rsidR="00EF79F4">
        <w:rPr>
          <w:lang w:val="en-US"/>
        </w:rPr>
        <w:t>seek</w:t>
      </w:r>
      <w:ins w:id="122" w:author="IR" w:date="2025-11-17T18:10:00Z" w16du:dateUtc="2025-11-17T23:10:00Z">
        <w:r w:rsidR="00FA4461">
          <w:rPr>
            <w:lang w:val="en-US"/>
          </w:rPr>
          <w:t>ing</w:t>
        </w:r>
      </w:ins>
      <w:del w:id="123" w:author="IR" w:date="2025-11-17T18:10:00Z" w16du:dateUtc="2025-11-17T23:10:00Z">
        <w:r w:rsidR="00EF79F4" w:rsidDel="00FA4461">
          <w:rPr>
            <w:lang w:val="en-US"/>
          </w:rPr>
          <w:delText>s</w:delText>
        </w:r>
      </w:del>
      <w:r w:rsidR="00EF79F4">
        <w:rPr>
          <w:lang w:val="en-US"/>
        </w:rPr>
        <w:t xml:space="preserve"> </w:t>
      </w:r>
      <w:r w:rsidRPr="000A1D75">
        <w:rPr>
          <w:lang w:val="en-US"/>
        </w:rPr>
        <w:t xml:space="preserve">to understand the opportunities and challenges associated with </w:t>
      </w:r>
      <w:r w:rsidR="00CA06BC">
        <w:rPr>
          <w:lang w:val="en-US"/>
        </w:rPr>
        <w:t>outcomes-based</w:t>
      </w:r>
      <w:r w:rsidR="00EF79F4">
        <w:rPr>
          <w:lang w:val="en-US"/>
        </w:rPr>
        <w:t xml:space="preserve"> models</w:t>
      </w:r>
      <w:r w:rsidRPr="000A1D75">
        <w:rPr>
          <w:lang w:val="en-US"/>
        </w:rPr>
        <w:t>.</w:t>
      </w:r>
      <w:r w:rsidR="00B6552A" w:rsidRPr="00B6552A">
        <w:rPr>
          <w:lang w:val="en-US"/>
        </w:rPr>
        <w:t xml:space="preserve"> </w:t>
      </w:r>
      <w:r w:rsidR="00B6552A" w:rsidRPr="000A1D75">
        <w:rPr>
          <w:lang w:val="en-US"/>
        </w:rPr>
        <w:t xml:space="preserve">The goal is to equip </w:t>
      </w:r>
      <w:r w:rsidR="00FE6F83">
        <w:rPr>
          <w:lang w:val="en-US"/>
        </w:rPr>
        <w:t>decision-makers</w:t>
      </w:r>
      <w:r w:rsidR="00B6552A" w:rsidRPr="000A1D75">
        <w:rPr>
          <w:lang w:val="en-US"/>
        </w:rPr>
        <w:t xml:space="preserve"> with the knowledge </w:t>
      </w:r>
      <w:ins w:id="124" w:author="IR" w:date="2025-11-17T18:11:00Z" w16du:dateUtc="2025-11-17T23:11:00Z">
        <w:r w:rsidR="00FA4461">
          <w:rPr>
            <w:lang w:val="en-US"/>
          </w:rPr>
          <w:t xml:space="preserve">they </w:t>
        </w:r>
      </w:ins>
      <w:r w:rsidR="00B6552A" w:rsidRPr="000A1D75">
        <w:rPr>
          <w:lang w:val="en-US"/>
        </w:rPr>
        <w:t>need</w:t>
      </w:r>
      <w:del w:id="125" w:author="IR" w:date="2025-11-17T18:11:00Z" w16du:dateUtc="2025-11-17T23:11:00Z">
        <w:r w:rsidR="00B6552A" w:rsidRPr="000A1D75" w:rsidDel="00FA4461">
          <w:rPr>
            <w:lang w:val="en-US"/>
          </w:rPr>
          <w:delText>ed</w:delText>
        </w:r>
      </w:del>
      <w:r w:rsidR="00B6552A" w:rsidRPr="000A1D75">
        <w:rPr>
          <w:lang w:val="en-US"/>
        </w:rPr>
        <w:t xml:space="preserve"> to make informed decisions about whether and how to incorporate outcomes-based elements into their state</w:t>
      </w:r>
      <w:ins w:id="126" w:author="IR" w:date="2025-11-17T18:11:00Z" w16du:dateUtc="2025-11-17T23:11:00Z">
        <w:r w:rsidR="00FA4461">
          <w:rPr>
            <w:lang w:val="en-US"/>
          </w:rPr>
          <w:t>’</w:t>
        </w:r>
      </w:ins>
      <w:del w:id="127" w:author="IR" w:date="2025-11-17T18:11:00Z" w16du:dateUtc="2025-11-17T23:11:00Z">
        <w:r w:rsidR="00B6552A" w:rsidRPr="000A1D75" w:rsidDel="00FA4461">
          <w:rPr>
            <w:lang w:val="en-US"/>
          </w:rPr>
          <w:delText>'</w:delText>
        </w:r>
      </w:del>
      <w:r w:rsidR="00B6552A" w:rsidRPr="000A1D75">
        <w:rPr>
          <w:lang w:val="en-US"/>
        </w:rPr>
        <w:t>s funding formula.</w:t>
      </w:r>
    </w:p>
    <w:p w14:paraId="51232AA6" w14:textId="4FD19FC3" w:rsidR="000A1D75" w:rsidRPr="00185689" w:rsidRDefault="002A4264" w:rsidP="00185689">
      <w:pPr>
        <w:pStyle w:val="Heading1"/>
      </w:pPr>
      <w:bookmarkStart w:id="128" w:name="_Toc214278117"/>
      <w:r>
        <w:t xml:space="preserve">Reasons </w:t>
      </w:r>
      <w:r w:rsidR="00176F91">
        <w:t>States</w:t>
      </w:r>
      <w:r w:rsidR="000A1D75" w:rsidRPr="00185689">
        <w:t xml:space="preserve"> Consider Outcomes-Based Funding</w:t>
      </w:r>
      <w:bookmarkEnd w:id="128"/>
    </w:p>
    <w:p w14:paraId="4D2810D3" w14:textId="095ACD8A" w:rsidR="000A1D75" w:rsidRPr="00185689" w:rsidRDefault="00000B00" w:rsidP="00185689">
      <w:pPr>
        <w:pStyle w:val="Heading2"/>
      </w:pPr>
      <w:bookmarkStart w:id="129" w:name="_Toc214278118"/>
      <w:r w:rsidRPr="00185689">
        <w:t>Outcomes-</w:t>
      </w:r>
      <w:r w:rsidR="00D7341C" w:rsidRPr="00185689">
        <w:t>b</w:t>
      </w:r>
      <w:r w:rsidRPr="00185689">
        <w:t xml:space="preserve">ased </w:t>
      </w:r>
      <w:r w:rsidR="00D7341C" w:rsidRPr="00185689">
        <w:t>f</w:t>
      </w:r>
      <w:r w:rsidRPr="00185689">
        <w:t xml:space="preserve">unding </w:t>
      </w:r>
      <w:r w:rsidR="00D7341C" w:rsidRPr="00185689">
        <w:t>models d</w:t>
      </w:r>
      <w:r w:rsidRPr="00185689">
        <w:t xml:space="preserve">iffer </w:t>
      </w:r>
      <w:r w:rsidR="00D7341C" w:rsidRPr="00185689">
        <w:t>significantly f</w:t>
      </w:r>
      <w:r w:rsidRPr="00185689">
        <w:t xml:space="preserve">rom </w:t>
      </w:r>
      <w:r w:rsidR="00D7341C" w:rsidRPr="00185689">
        <w:t>t</w:t>
      </w:r>
      <w:r w:rsidRPr="00185689">
        <w:t xml:space="preserve">raditional </w:t>
      </w:r>
      <w:r w:rsidR="00D7341C" w:rsidRPr="00185689">
        <w:t>m</w:t>
      </w:r>
      <w:r w:rsidRPr="00185689">
        <w:t>odels</w:t>
      </w:r>
      <w:r w:rsidR="00D7341C" w:rsidRPr="00185689">
        <w:t>.</w:t>
      </w:r>
      <w:bookmarkEnd w:id="129"/>
    </w:p>
    <w:p w14:paraId="409076F3" w14:textId="25F76369" w:rsidR="003A78C0" w:rsidRDefault="00190FE5" w:rsidP="000A1D75">
      <w:pPr>
        <w:rPr>
          <w:lang w:val="en-US"/>
        </w:rPr>
      </w:pPr>
      <w:r>
        <w:rPr>
          <w:lang w:val="en-US"/>
        </w:rPr>
        <w:t>Historically,</w:t>
      </w:r>
      <w:r w:rsidRPr="000A1D75">
        <w:rPr>
          <w:lang w:val="en-US"/>
        </w:rPr>
        <w:t xml:space="preserve"> </w:t>
      </w:r>
      <w:r>
        <w:rPr>
          <w:lang w:val="en-US"/>
        </w:rPr>
        <w:t>the default approach to funding higher education has been</w:t>
      </w:r>
      <w:r w:rsidR="00AA624D">
        <w:rPr>
          <w:lang w:val="en-US"/>
        </w:rPr>
        <w:t xml:space="preserve"> the </w:t>
      </w:r>
      <w:r w:rsidR="007F1FAE">
        <w:rPr>
          <w:lang w:val="en-US"/>
        </w:rPr>
        <w:t>“</w:t>
      </w:r>
      <w:r w:rsidRPr="000A1D75">
        <w:rPr>
          <w:lang w:val="en-US"/>
        </w:rPr>
        <w:t>base-plus</w:t>
      </w:r>
      <w:r>
        <w:rPr>
          <w:lang w:val="en-US"/>
        </w:rPr>
        <w:t>”</w:t>
      </w:r>
      <w:r w:rsidRPr="000A1D75">
        <w:rPr>
          <w:lang w:val="en-US"/>
        </w:rPr>
        <w:t xml:space="preserve"> </w:t>
      </w:r>
      <w:r>
        <w:rPr>
          <w:lang w:val="en-US"/>
        </w:rPr>
        <w:t xml:space="preserve">model, </w:t>
      </w:r>
      <w:r w:rsidR="00D8340B">
        <w:rPr>
          <w:lang w:val="en-US"/>
        </w:rPr>
        <w:t>in which</w:t>
      </w:r>
      <w:ins w:id="130" w:author="IR" w:date="2025-11-17T18:11:00Z" w16du:dateUtc="2025-11-17T23:11:00Z">
        <w:r w:rsidR="00FA4461">
          <w:rPr>
            <w:lang w:val="en-US"/>
          </w:rPr>
          <w:t xml:space="preserve"> an</w:t>
        </w:r>
      </w:ins>
      <w:r w:rsidR="00D8340B">
        <w:rPr>
          <w:lang w:val="en-US"/>
        </w:rPr>
        <w:t xml:space="preserve"> IHE</w:t>
      </w:r>
      <w:ins w:id="131" w:author="IR" w:date="2025-11-17T18:11:00Z" w16du:dateUtc="2025-11-17T23:11:00Z">
        <w:r w:rsidR="00FA4461">
          <w:rPr>
            <w:lang w:val="en-US"/>
          </w:rPr>
          <w:t>’</w:t>
        </w:r>
      </w:ins>
      <w:r w:rsidR="00D8340B">
        <w:rPr>
          <w:lang w:val="en-US"/>
        </w:rPr>
        <w:t>s</w:t>
      </w:r>
      <w:del w:id="132" w:author="IR" w:date="2025-11-17T18:11:00Z" w16du:dateUtc="2025-11-17T23:11:00Z">
        <w:r w:rsidR="00D8340B" w:rsidDel="00FA4461">
          <w:rPr>
            <w:lang w:val="en-US"/>
          </w:rPr>
          <w:delText>’</w:delText>
        </w:r>
      </w:del>
      <w:r w:rsidR="00D8340B">
        <w:rPr>
          <w:lang w:val="en-US"/>
        </w:rPr>
        <w:t xml:space="preserve"> allocations </w:t>
      </w:r>
      <w:r w:rsidR="00D8340B" w:rsidRPr="00D8340B">
        <w:rPr>
          <w:lang w:val="en-US"/>
        </w:rPr>
        <w:t>start with a base amount</w:t>
      </w:r>
      <w:r w:rsidR="7D5B10BD" w:rsidRPr="00D8340B">
        <w:rPr>
          <w:lang w:val="en-US"/>
        </w:rPr>
        <w:t xml:space="preserve"> of money</w:t>
      </w:r>
      <w:r w:rsidR="00D8340B" w:rsidRPr="00D8340B">
        <w:rPr>
          <w:lang w:val="en-US"/>
        </w:rPr>
        <w:t xml:space="preserve"> (usually the prior year’s </w:t>
      </w:r>
      <w:r w:rsidR="00865FB5">
        <w:rPr>
          <w:lang w:val="en-US"/>
        </w:rPr>
        <w:t>funding</w:t>
      </w:r>
      <w:r w:rsidR="00C4206E">
        <w:rPr>
          <w:lang w:val="en-US"/>
        </w:rPr>
        <w:t xml:space="preserve"> </w:t>
      </w:r>
      <w:r w:rsidR="0010353A">
        <w:rPr>
          <w:lang w:val="en-US"/>
        </w:rPr>
        <w:t>total</w:t>
      </w:r>
      <w:r w:rsidR="00D8340B" w:rsidRPr="00D8340B">
        <w:rPr>
          <w:lang w:val="en-US"/>
        </w:rPr>
        <w:t>), and changes are made at the state legislature’s discretion.</w:t>
      </w:r>
      <w:r w:rsidR="005C0C55">
        <w:rPr>
          <w:rStyle w:val="EndnoteReference"/>
          <w:lang w:val="en-US"/>
        </w:rPr>
        <w:endnoteReference w:id="7"/>
      </w:r>
      <w:r w:rsidR="00D43010">
        <w:rPr>
          <w:lang w:val="en-US"/>
        </w:rPr>
        <w:t xml:space="preserve"> </w:t>
      </w:r>
      <w:r w:rsidR="00D43010" w:rsidRPr="00D43010">
        <w:rPr>
          <w:lang w:val="en-US"/>
        </w:rPr>
        <w:t xml:space="preserve">Additional funding is not tied to formulas or statutory requirements but can reflect economic circumstances or political priorities, such as demographic trends, institutional initiatives, </w:t>
      </w:r>
      <w:ins w:id="143" w:author="IR" w:date="2025-11-17T18:12:00Z" w16du:dateUtc="2025-11-17T23:12:00Z">
        <w:r w:rsidR="00FA4461">
          <w:rPr>
            <w:lang w:val="en-US"/>
          </w:rPr>
          <w:t>or</w:t>
        </w:r>
      </w:ins>
      <w:del w:id="144" w:author="IR" w:date="2025-11-17T18:12:00Z" w16du:dateUtc="2025-11-17T23:12:00Z">
        <w:r w:rsidR="00D43010" w:rsidRPr="00D43010" w:rsidDel="00FA4461">
          <w:rPr>
            <w:lang w:val="en-US"/>
          </w:rPr>
          <w:delText>and</w:delText>
        </w:r>
      </w:del>
      <w:r w:rsidR="00D43010" w:rsidRPr="00D43010">
        <w:rPr>
          <w:lang w:val="en-US"/>
        </w:rPr>
        <w:t xml:space="preserve"> personnel costs.</w:t>
      </w:r>
      <w:r w:rsidR="008545BA" w:rsidRPr="5BA8FA3C">
        <w:rPr>
          <w:rStyle w:val="EndnoteReference"/>
          <w:rFonts w:eastAsia="Avenir Next LT Pro" w:cs="Avenir Next LT Pro"/>
          <w:lang w:val="en-US"/>
        </w:rPr>
        <w:endnoteReference w:id="8"/>
      </w:r>
      <w:r w:rsidR="00D43010" w:rsidRPr="00D43010">
        <w:rPr>
          <w:lang w:val="en-US"/>
        </w:rPr>
        <w:t xml:space="preserve"> </w:t>
      </w:r>
      <w:r w:rsidR="41CF665C" w:rsidRPr="00D43010">
        <w:rPr>
          <w:lang w:val="en-US"/>
        </w:rPr>
        <w:t>C</w:t>
      </w:r>
      <w:r w:rsidR="00D43010" w:rsidRPr="00D43010">
        <w:rPr>
          <w:lang w:val="en-US"/>
        </w:rPr>
        <w:t>hanges in one fiscal year</w:t>
      </w:r>
      <w:r w:rsidR="4068B122" w:rsidRPr="00D43010">
        <w:rPr>
          <w:lang w:val="en-US"/>
        </w:rPr>
        <w:t>, however,</w:t>
      </w:r>
      <w:r w:rsidR="00D43010" w:rsidRPr="00D43010">
        <w:rPr>
          <w:lang w:val="en-US"/>
        </w:rPr>
        <w:t xml:space="preserve"> are </w:t>
      </w:r>
      <w:r w:rsidR="007C0ACF">
        <w:rPr>
          <w:lang w:val="en-US"/>
        </w:rPr>
        <w:t xml:space="preserve">typically minor and </w:t>
      </w:r>
      <w:r w:rsidR="00D43010" w:rsidRPr="00D43010">
        <w:rPr>
          <w:lang w:val="en-US"/>
        </w:rPr>
        <w:t xml:space="preserve">not guaranteed </w:t>
      </w:r>
      <w:r w:rsidR="007C0ACF">
        <w:rPr>
          <w:lang w:val="en-US"/>
        </w:rPr>
        <w:t>for future years</w:t>
      </w:r>
      <w:r w:rsidR="00D43010" w:rsidRPr="00D43010">
        <w:rPr>
          <w:lang w:val="en-US"/>
        </w:rPr>
        <w:t>.</w:t>
      </w:r>
      <w:r w:rsidRPr="000A1D75">
        <w:rPr>
          <w:lang w:val="en-US"/>
        </w:rPr>
        <w:t xml:space="preserve"> Th</w:t>
      </w:r>
      <w:r w:rsidR="007C0ACF">
        <w:rPr>
          <w:lang w:val="en-US"/>
        </w:rPr>
        <w:t>e</w:t>
      </w:r>
      <w:r w:rsidRPr="000A1D75">
        <w:rPr>
          <w:lang w:val="en-US"/>
        </w:rPr>
        <w:t xml:space="preserve"> </w:t>
      </w:r>
      <w:r w:rsidR="00D43010">
        <w:rPr>
          <w:lang w:val="en-US"/>
        </w:rPr>
        <w:t>base-plus approach</w:t>
      </w:r>
      <w:r w:rsidRPr="000A1D75">
        <w:rPr>
          <w:lang w:val="en-US"/>
        </w:rPr>
        <w:t xml:space="preserve"> provides </w:t>
      </w:r>
      <w:r w:rsidR="003A78C0">
        <w:rPr>
          <w:lang w:val="en-US"/>
        </w:rPr>
        <w:t xml:space="preserve">financial </w:t>
      </w:r>
      <w:r w:rsidRPr="000A1D75">
        <w:rPr>
          <w:lang w:val="en-US"/>
        </w:rPr>
        <w:t xml:space="preserve">stability and predictability for </w:t>
      </w:r>
      <w:r w:rsidR="003A78C0">
        <w:rPr>
          <w:lang w:val="en-US"/>
        </w:rPr>
        <w:t>IHEs</w:t>
      </w:r>
      <w:r w:rsidRPr="000A1D75">
        <w:rPr>
          <w:lang w:val="en-US"/>
        </w:rPr>
        <w:t xml:space="preserve"> but does not explicitly reward</w:t>
      </w:r>
      <w:r w:rsidR="007C0ACF">
        <w:rPr>
          <w:lang w:val="en-US"/>
        </w:rPr>
        <w:t xml:space="preserve"> </w:t>
      </w:r>
      <w:r w:rsidRPr="000A1D75">
        <w:rPr>
          <w:lang w:val="en-US"/>
        </w:rPr>
        <w:t>improvements</w:t>
      </w:r>
      <w:r w:rsidR="000043E7">
        <w:rPr>
          <w:lang w:val="en-US"/>
        </w:rPr>
        <w:t>. A</w:t>
      </w:r>
      <w:r w:rsidR="0044713A">
        <w:rPr>
          <w:lang w:val="en-US"/>
        </w:rPr>
        <w:t>s a result,</w:t>
      </w:r>
      <w:del w:id="152" w:author="IR" w:date="2025-11-17T18:12:00Z" w16du:dateUtc="2025-11-17T23:12:00Z">
        <w:r w:rsidR="0044713A" w:rsidDel="00FA4461">
          <w:rPr>
            <w:lang w:val="en-US"/>
          </w:rPr>
          <w:delText xml:space="preserve"> </w:delText>
        </w:r>
        <w:r w:rsidR="00C31CAB" w:rsidDel="00FA4461">
          <w:rPr>
            <w:lang w:val="en-US"/>
          </w:rPr>
          <w:delText>these</w:delText>
        </w:r>
      </w:del>
      <w:r w:rsidR="00C31CAB">
        <w:rPr>
          <w:lang w:val="en-US"/>
        </w:rPr>
        <w:t xml:space="preserve"> models </w:t>
      </w:r>
      <w:ins w:id="153" w:author="IR" w:date="2025-11-17T18:12:00Z" w16du:dateUtc="2025-11-17T23:12:00Z">
        <w:r w:rsidR="00FA4461">
          <w:rPr>
            <w:lang w:val="en-US"/>
          </w:rPr>
          <w:t xml:space="preserve">that use this approach </w:t>
        </w:r>
      </w:ins>
      <w:r w:rsidR="00C31CAB">
        <w:rPr>
          <w:lang w:val="en-US"/>
        </w:rPr>
        <w:t xml:space="preserve">are often unresponsive to </w:t>
      </w:r>
      <w:r w:rsidR="1701B68C">
        <w:rPr>
          <w:lang w:val="en-US"/>
        </w:rPr>
        <w:t xml:space="preserve">evolving </w:t>
      </w:r>
      <w:r w:rsidR="00C31CAB">
        <w:rPr>
          <w:lang w:val="en-US"/>
        </w:rPr>
        <w:t>student needs</w:t>
      </w:r>
      <w:r w:rsidR="000043E7">
        <w:rPr>
          <w:lang w:val="en-US"/>
        </w:rPr>
        <w:t xml:space="preserve"> </w:t>
      </w:r>
      <w:r w:rsidR="4F22C998">
        <w:rPr>
          <w:lang w:val="en-US"/>
        </w:rPr>
        <w:t>and changing</w:t>
      </w:r>
      <w:r w:rsidR="00B668DB">
        <w:rPr>
          <w:lang w:val="en-US"/>
        </w:rPr>
        <w:t xml:space="preserve"> </w:t>
      </w:r>
      <w:r w:rsidR="00C31CAB">
        <w:rPr>
          <w:lang w:val="en-US"/>
        </w:rPr>
        <w:t>state priorities</w:t>
      </w:r>
      <w:r w:rsidR="005977E3">
        <w:rPr>
          <w:lang w:val="en-US"/>
        </w:rPr>
        <w:t>, and</w:t>
      </w:r>
      <w:r w:rsidR="000043E7">
        <w:rPr>
          <w:lang w:val="en-US"/>
        </w:rPr>
        <w:t xml:space="preserve"> they can</w:t>
      </w:r>
      <w:r w:rsidR="48C1B069">
        <w:rPr>
          <w:lang w:val="en-US"/>
        </w:rPr>
        <w:t xml:space="preserve"> also</w:t>
      </w:r>
      <w:r w:rsidR="007A1659">
        <w:rPr>
          <w:lang w:val="en-US"/>
        </w:rPr>
        <w:t xml:space="preserve"> further</w:t>
      </w:r>
      <w:r w:rsidR="000043E7">
        <w:rPr>
          <w:lang w:val="en-US"/>
        </w:rPr>
        <w:t xml:space="preserve"> entrench historical </w:t>
      </w:r>
      <w:r w:rsidR="007A1659">
        <w:rPr>
          <w:lang w:val="en-US"/>
        </w:rPr>
        <w:t>funding disparities</w:t>
      </w:r>
      <w:r w:rsidR="00090B6D">
        <w:rPr>
          <w:lang w:val="en-US"/>
        </w:rPr>
        <w:t>,</w:t>
      </w:r>
      <w:r w:rsidR="00CD3950">
        <w:rPr>
          <w:rStyle w:val="EndnoteReference"/>
          <w:lang w:val="en-US"/>
        </w:rPr>
        <w:endnoteReference w:id="9"/>
      </w:r>
      <w:r w:rsidR="00B668DB">
        <w:rPr>
          <w:lang w:val="en-US"/>
        </w:rPr>
        <w:t xml:space="preserve"> </w:t>
      </w:r>
      <w:r w:rsidR="2B00963F">
        <w:rPr>
          <w:lang w:val="en-US"/>
        </w:rPr>
        <w:t>including differences</w:t>
      </w:r>
      <w:r w:rsidR="00090B6D">
        <w:rPr>
          <w:lang w:val="en-US"/>
        </w:rPr>
        <w:t xml:space="preserve"> between two- and four-year institutions.</w:t>
      </w:r>
      <w:r w:rsidR="00090B6D">
        <w:rPr>
          <w:rStyle w:val="EndnoteReference"/>
          <w:lang w:val="en-US"/>
        </w:rPr>
        <w:endnoteReference w:id="10"/>
      </w:r>
    </w:p>
    <w:p w14:paraId="301239A1" w14:textId="77777777" w:rsidR="003A78C0" w:rsidRDefault="003A78C0" w:rsidP="000A1D75">
      <w:pPr>
        <w:rPr>
          <w:lang w:val="en-US"/>
        </w:rPr>
      </w:pPr>
    </w:p>
    <w:p w14:paraId="42C98501" w14:textId="1E89FC41" w:rsidR="007820A1" w:rsidRDefault="00925C2A" w:rsidP="007A1659">
      <w:pPr>
        <w:rPr>
          <w:lang w:val="en-US"/>
        </w:rPr>
      </w:pPr>
      <w:r>
        <w:rPr>
          <w:lang w:val="en-US"/>
        </w:rPr>
        <w:t>O</w:t>
      </w:r>
      <w:r w:rsidR="00CD51CA">
        <w:rPr>
          <w:lang w:val="en-US"/>
        </w:rPr>
        <w:t>ver time,</w:t>
      </w:r>
      <w:r w:rsidR="00352AD3">
        <w:rPr>
          <w:lang w:val="en-US"/>
        </w:rPr>
        <w:t xml:space="preserve"> m</w:t>
      </w:r>
      <w:r w:rsidRPr="5B1798DA">
        <w:rPr>
          <w:lang w:val="en-US"/>
        </w:rPr>
        <w:t>any</w:t>
      </w:r>
      <w:r w:rsidR="00352AD3">
        <w:rPr>
          <w:lang w:val="en-US"/>
        </w:rPr>
        <w:t xml:space="preserve"> states have pivoted to</w:t>
      </w:r>
      <w:ins w:id="167" w:author="IR" w:date="2025-11-17T18:12:00Z" w16du:dateUtc="2025-11-17T23:12:00Z">
        <w:r w:rsidR="00FA4461">
          <w:rPr>
            <w:lang w:val="en-US"/>
          </w:rPr>
          <w:t xml:space="preserve"> using</w:t>
        </w:r>
      </w:ins>
      <w:del w:id="168" w:author="IR" w:date="2025-11-17T18:12:00Z" w16du:dateUtc="2025-11-17T23:12:00Z">
        <w:r w:rsidR="00352AD3" w:rsidDel="00FA4461">
          <w:rPr>
            <w:lang w:val="en-US"/>
          </w:rPr>
          <w:delText xml:space="preserve"> us</w:delText>
        </w:r>
        <w:r w:rsidDel="00FA4461">
          <w:rPr>
            <w:lang w:val="en-US"/>
          </w:rPr>
          <w:delText>e</w:delText>
        </w:r>
      </w:del>
      <w:r>
        <w:rPr>
          <w:lang w:val="en-US"/>
        </w:rPr>
        <w:t xml:space="preserve"> </w:t>
      </w:r>
      <w:r w:rsidR="00352AD3">
        <w:rPr>
          <w:lang w:val="en-US"/>
        </w:rPr>
        <w:t>funding formulas</w:t>
      </w:r>
      <w:r>
        <w:rPr>
          <w:lang w:val="en-US"/>
        </w:rPr>
        <w:t xml:space="preserve"> (</w:t>
      </w:r>
      <w:del w:id="169" w:author="IR" w:date="2025-11-17T18:12:00Z" w16du:dateUtc="2025-11-17T23:12:00Z">
        <w:r w:rsidDel="00FA4461">
          <w:rPr>
            <w:lang w:val="en-US"/>
          </w:rPr>
          <w:delText xml:space="preserve">and </w:delText>
        </w:r>
      </w:del>
      <w:r>
        <w:rPr>
          <w:lang w:val="en-US"/>
        </w:rPr>
        <w:t>many with increasing numbers of inputs)</w:t>
      </w:r>
      <w:r w:rsidR="00DC05B0">
        <w:rPr>
          <w:lang w:val="en-US"/>
        </w:rPr>
        <w:t>.</w:t>
      </w:r>
      <w:r w:rsidR="006B6EB7">
        <w:rPr>
          <w:rStyle w:val="EndnoteReference"/>
          <w:lang w:val="en-US"/>
        </w:rPr>
        <w:endnoteReference w:id="11"/>
      </w:r>
      <w:r w:rsidR="00352AD3">
        <w:rPr>
          <w:lang w:val="en-US"/>
        </w:rPr>
        <w:t xml:space="preserve"> </w:t>
      </w:r>
      <w:r w:rsidR="00DC05B0">
        <w:rPr>
          <w:lang w:val="en-US"/>
        </w:rPr>
        <w:t xml:space="preserve">These formulas </w:t>
      </w:r>
      <w:r w:rsidR="007820A1" w:rsidRPr="007820A1">
        <w:rPr>
          <w:lang w:val="en-US"/>
        </w:rPr>
        <w:t xml:space="preserve">were developed to </w:t>
      </w:r>
      <w:r w:rsidR="00D810A8">
        <w:rPr>
          <w:lang w:val="en-US"/>
        </w:rPr>
        <w:t xml:space="preserve">a) </w:t>
      </w:r>
      <w:r w:rsidR="007820A1" w:rsidRPr="007820A1">
        <w:rPr>
          <w:lang w:val="en-US"/>
        </w:rPr>
        <w:t>reduce political influence and volatility</w:t>
      </w:r>
      <w:r w:rsidR="00D810A8">
        <w:rPr>
          <w:lang w:val="en-US"/>
        </w:rPr>
        <w:t xml:space="preserve">, and b) </w:t>
      </w:r>
      <w:r w:rsidR="007820A1" w:rsidRPr="007820A1">
        <w:rPr>
          <w:lang w:val="en-US"/>
        </w:rPr>
        <w:t>distribute fund</w:t>
      </w:r>
      <w:ins w:id="182" w:author="IR" w:date="2025-11-17T18:12:00Z" w16du:dateUtc="2025-11-17T23:12:00Z">
        <w:r w:rsidR="00E93EBD">
          <w:rPr>
            <w:lang w:val="en-US"/>
          </w:rPr>
          <w:t>s</w:t>
        </w:r>
      </w:ins>
      <w:del w:id="183" w:author="IR" w:date="2025-11-17T18:12:00Z" w16du:dateUtc="2025-11-17T23:12:00Z">
        <w:r w:rsidR="007820A1" w:rsidRPr="007820A1" w:rsidDel="00E93EBD">
          <w:rPr>
            <w:lang w:val="en-US"/>
          </w:rPr>
          <w:delText>ing</w:delText>
        </w:r>
      </w:del>
      <w:r w:rsidR="007820A1" w:rsidRPr="007820A1">
        <w:rPr>
          <w:lang w:val="en-US"/>
        </w:rPr>
        <w:t xml:space="preserve"> in a fairer, more rational way.</w:t>
      </w:r>
      <w:r w:rsidR="00180ED7">
        <w:rPr>
          <w:rStyle w:val="EndnoteReference"/>
          <w:lang w:val="en-US"/>
        </w:rPr>
        <w:endnoteReference w:id="12"/>
      </w:r>
      <w:r w:rsidR="007820A1">
        <w:rPr>
          <w:lang w:val="en-US"/>
        </w:rPr>
        <w:t xml:space="preserve"> </w:t>
      </w:r>
      <w:r w:rsidR="007820A1" w:rsidRPr="007820A1">
        <w:rPr>
          <w:lang w:val="en-US"/>
        </w:rPr>
        <w:t>Some formulas use simple rate-based calculations based on inputs such as program costs and enrollment levels (e.g., dollar rate</w:t>
      </w:r>
      <w:del w:id="195" w:author="IR" w:date="2025-11-17T18:13:00Z" w16du:dateUtc="2025-11-17T23:13:00Z">
        <w:r w:rsidR="007820A1" w:rsidRPr="007820A1" w:rsidDel="00E93EBD">
          <w:rPr>
            <w:lang w:val="en-US"/>
          </w:rPr>
          <w:delText>s</w:delText>
        </w:r>
      </w:del>
      <w:r w:rsidR="007820A1" w:rsidRPr="007820A1">
        <w:rPr>
          <w:lang w:val="en-US"/>
        </w:rPr>
        <w:t xml:space="preserve"> per </w:t>
      </w:r>
      <w:r w:rsidR="00CD51CA">
        <w:rPr>
          <w:lang w:val="en-US"/>
        </w:rPr>
        <w:t>full-time equivalent (FTE) student</w:t>
      </w:r>
      <w:r w:rsidR="007820A1" w:rsidRPr="007820A1">
        <w:rPr>
          <w:lang w:val="en-US"/>
        </w:rPr>
        <w:t>); others are complex models involving weighting, normalization, or relative comparisons.</w:t>
      </w:r>
      <w:r w:rsidR="007820A1">
        <w:rPr>
          <w:lang w:val="en-US"/>
        </w:rPr>
        <w:t xml:space="preserve"> Typically, these</w:t>
      </w:r>
      <w:r w:rsidR="007A1659">
        <w:rPr>
          <w:lang w:val="en-US"/>
        </w:rPr>
        <w:t xml:space="preserve"> </w:t>
      </w:r>
      <w:r w:rsidR="008545BA">
        <w:rPr>
          <w:lang w:val="en-US"/>
        </w:rPr>
        <w:t xml:space="preserve">formulas </w:t>
      </w:r>
      <w:r w:rsidR="007A1659" w:rsidRPr="000A1D75">
        <w:rPr>
          <w:lang w:val="en-US"/>
        </w:rPr>
        <w:t xml:space="preserve">include some combination of three components: </w:t>
      </w:r>
    </w:p>
    <w:p w14:paraId="382FA1EE" w14:textId="77777777" w:rsidR="007820A1" w:rsidRDefault="007A1659" w:rsidP="007820A1">
      <w:pPr>
        <w:pStyle w:val="ListParagraph"/>
        <w:numPr>
          <w:ilvl w:val="0"/>
          <w:numId w:val="9"/>
        </w:numPr>
        <w:rPr>
          <w:lang w:val="en-US"/>
        </w:rPr>
      </w:pPr>
      <w:r w:rsidRPr="008545BA">
        <w:rPr>
          <w:b/>
          <w:bCs/>
          <w:lang w:val="en-US"/>
        </w:rPr>
        <w:t>base funding</w:t>
      </w:r>
      <w:r w:rsidRPr="007820A1">
        <w:rPr>
          <w:lang w:val="en-US"/>
        </w:rPr>
        <w:t xml:space="preserve"> not tied to any metric, </w:t>
      </w:r>
    </w:p>
    <w:p w14:paraId="1254097D" w14:textId="536CE89C" w:rsidR="007820A1" w:rsidRDefault="007A1659" w:rsidP="007820A1">
      <w:pPr>
        <w:pStyle w:val="ListParagraph"/>
        <w:numPr>
          <w:ilvl w:val="0"/>
          <w:numId w:val="9"/>
        </w:numPr>
        <w:rPr>
          <w:lang w:val="en-US"/>
        </w:rPr>
      </w:pPr>
      <w:r w:rsidRPr="008545BA">
        <w:rPr>
          <w:b/>
          <w:bCs/>
          <w:lang w:val="en-US"/>
        </w:rPr>
        <w:t>enrollment-based funding</w:t>
      </w:r>
      <w:r w:rsidRPr="007820A1">
        <w:rPr>
          <w:lang w:val="en-US"/>
        </w:rPr>
        <w:t xml:space="preserve"> calculated using</w:t>
      </w:r>
      <w:del w:id="196" w:author="IR" w:date="2025-11-17T18:13:00Z" w16du:dateUtc="2025-11-17T23:13:00Z">
        <w:r w:rsidRPr="007820A1" w:rsidDel="00E93EBD">
          <w:rPr>
            <w:lang w:val="en-US"/>
          </w:rPr>
          <w:delText xml:space="preserve"> full-time</w:delText>
        </w:r>
      </w:del>
      <w:r w:rsidRPr="007820A1">
        <w:rPr>
          <w:lang w:val="en-US"/>
        </w:rPr>
        <w:t xml:space="preserve"> </w:t>
      </w:r>
      <w:del w:id="197" w:author="IR" w:date="2025-11-17T18:13:00Z" w16du:dateUtc="2025-11-17T23:13:00Z">
        <w:r w:rsidRPr="007820A1" w:rsidDel="00E93EBD">
          <w:rPr>
            <w:lang w:val="en-US"/>
          </w:rPr>
          <w:delText>equivalent (</w:delText>
        </w:r>
      </w:del>
      <w:r w:rsidRPr="007820A1">
        <w:rPr>
          <w:lang w:val="en-US"/>
        </w:rPr>
        <w:t>FTE</w:t>
      </w:r>
      <w:del w:id="198" w:author="IR" w:date="2025-11-17T18:13:00Z" w16du:dateUtc="2025-11-17T23:13:00Z">
        <w:r w:rsidRPr="007820A1" w:rsidDel="00E93EBD">
          <w:rPr>
            <w:lang w:val="en-US"/>
          </w:rPr>
          <w:delText>)</w:delText>
        </w:r>
      </w:del>
      <w:r w:rsidRPr="007820A1">
        <w:rPr>
          <w:lang w:val="en-US"/>
        </w:rPr>
        <w:t xml:space="preserve"> enrollment, and </w:t>
      </w:r>
    </w:p>
    <w:p w14:paraId="092210E2" w14:textId="7120D891" w:rsidR="007A1659" w:rsidRPr="007820A1" w:rsidRDefault="007A1659" w:rsidP="007820A1">
      <w:pPr>
        <w:pStyle w:val="ListParagraph"/>
        <w:numPr>
          <w:ilvl w:val="0"/>
          <w:numId w:val="9"/>
        </w:numPr>
        <w:rPr>
          <w:lang w:val="en-US"/>
        </w:rPr>
      </w:pPr>
      <w:r w:rsidRPr="008545BA">
        <w:rPr>
          <w:b/>
          <w:bCs/>
          <w:lang w:val="en-US"/>
        </w:rPr>
        <w:t>outcomes-based funding</w:t>
      </w:r>
      <w:r w:rsidRPr="007820A1">
        <w:rPr>
          <w:lang w:val="en-US"/>
        </w:rPr>
        <w:t xml:space="preserve"> calculated using </w:t>
      </w:r>
      <w:r w:rsidR="00104595">
        <w:rPr>
          <w:lang w:val="en-US"/>
        </w:rPr>
        <w:t>data</w:t>
      </w:r>
      <w:r w:rsidRPr="007820A1">
        <w:rPr>
          <w:lang w:val="en-US"/>
        </w:rPr>
        <w:t xml:space="preserve"> on a predetermined set of outcomes. </w:t>
      </w:r>
    </w:p>
    <w:p w14:paraId="2D8C6C40" w14:textId="77777777" w:rsidR="003A78C0" w:rsidRDefault="003A78C0" w:rsidP="000A1D75">
      <w:pPr>
        <w:rPr>
          <w:lang w:val="en-US"/>
        </w:rPr>
      </w:pPr>
    </w:p>
    <w:p w14:paraId="217F4B81" w14:textId="3941F34A" w:rsidR="002348EE" w:rsidRDefault="004334D4" w:rsidP="000A1D75">
      <w:pPr>
        <w:rPr>
          <w:lang w:val="en-US"/>
        </w:rPr>
      </w:pPr>
      <w:r>
        <w:rPr>
          <w:lang w:val="en-US"/>
        </w:rPr>
        <w:t>As of 202</w:t>
      </w:r>
      <w:r w:rsidR="0025035A">
        <w:rPr>
          <w:lang w:val="en-US"/>
        </w:rPr>
        <w:t>5</w:t>
      </w:r>
      <w:r>
        <w:rPr>
          <w:lang w:val="en-US"/>
        </w:rPr>
        <w:t>,</w:t>
      </w:r>
      <w:r w:rsidR="0025035A">
        <w:rPr>
          <w:lang w:val="en-US"/>
        </w:rPr>
        <w:t xml:space="preserve"> more than 30 states </w:t>
      </w:r>
      <w:r w:rsidR="002B0B7F">
        <w:rPr>
          <w:lang w:val="en-US"/>
        </w:rPr>
        <w:t>distribute some</w:t>
      </w:r>
      <w:ins w:id="199" w:author="IR" w:date="2025-11-18T20:43:00Z" w16du:dateUtc="2025-11-19T01:43:00Z">
        <w:r w:rsidR="00490F88">
          <w:rPr>
            <w:lang w:val="en-US"/>
          </w:rPr>
          <w:t xml:space="preserve"> amount</w:t>
        </w:r>
      </w:ins>
      <w:del w:id="200" w:author="IR" w:date="2025-11-18T20:43:00Z" w16du:dateUtc="2025-11-19T01:43:00Z">
        <w:r w:rsidR="002B0B7F" w:rsidDel="00490F88">
          <w:rPr>
            <w:lang w:val="en-US"/>
          </w:rPr>
          <w:delText xml:space="preserve"> level</w:delText>
        </w:r>
      </w:del>
      <w:r w:rsidR="002B0B7F">
        <w:rPr>
          <w:lang w:val="en-US"/>
        </w:rPr>
        <w:t xml:space="preserve"> of funding</w:t>
      </w:r>
      <w:ins w:id="201" w:author="IR" w:date="2025-11-18T20:43:00Z" w16du:dateUtc="2025-11-19T01:43:00Z">
        <w:r w:rsidR="00490F88">
          <w:rPr>
            <w:lang w:val="en-US"/>
          </w:rPr>
          <w:t xml:space="preserve"> using</w:t>
        </w:r>
      </w:ins>
      <w:del w:id="202" w:author="IR" w:date="2025-11-18T20:43:00Z" w16du:dateUtc="2025-11-19T01:43:00Z">
        <w:r w:rsidR="002B0B7F" w:rsidDel="00490F88">
          <w:rPr>
            <w:lang w:val="en-US"/>
          </w:rPr>
          <w:delText xml:space="preserve"> through</w:delText>
        </w:r>
      </w:del>
      <w:r w:rsidR="002B0B7F">
        <w:rPr>
          <w:lang w:val="en-US"/>
        </w:rPr>
        <w:t xml:space="preserve"> </w:t>
      </w:r>
      <w:del w:id="203" w:author="IR" w:date="2025-11-17T18:13:00Z" w16du:dateUtc="2025-11-17T23:13:00Z">
        <w:r w:rsidR="002B0B7F" w:rsidDel="00E93EBD">
          <w:rPr>
            <w:lang w:val="en-US"/>
          </w:rPr>
          <w:delText xml:space="preserve">an </w:delText>
        </w:r>
      </w:del>
      <w:r w:rsidR="002B0B7F">
        <w:rPr>
          <w:lang w:val="en-US"/>
        </w:rPr>
        <w:t>outcomes-based model</w:t>
      </w:r>
      <w:ins w:id="204" w:author="IR" w:date="2025-11-17T18:13:00Z" w16du:dateUtc="2025-11-17T23:13:00Z">
        <w:r w:rsidR="00E93EBD">
          <w:rPr>
            <w:lang w:val="en-US"/>
          </w:rPr>
          <w:t>s</w:t>
        </w:r>
      </w:ins>
      <w:r w:rsidR="002B0B7F">
        <w:rPr>
          <w:lang w:val="en-US"/>
        </w:rPr>
        <w:t>.</w:t>
      </w:r>
      <w:r w:rsidR="002B0B7F">
        <w:rPr>
          <w:rStyle w:val="EndnoteReference"/>
          <w:lang w:val="en-US"/>
        </w:rPr>
        <w:endnoteReference w:id="13"/>
      </w:r>
      <w:r w:rsidR="002B0B7F">
        <w:rPr>
          <w:lang w:val="en-US"/>
        </w:rPr>
        <w:t xml:space="preserve"> </w:t>
      </w:r>
      <w:r w:rsidR="00B80175">
        <w:rPr>
          <w:lang w:val="en-US"/>
        </w:rPr>
        <w:t xml:space="preserve">In most </w:t>
      </w:r>
      <w:r w:rsidR="002B0B7F">
        <w:rPr>
          <w:lang w:val="en-US"/>
        </w:rPr>
        <w:t xml:space="preserve">of these </w:t>
      </w:r>
      <w:r w:rsidR="00B80175">
        <w:rPr>
          <w:lang w:val="en-US"/>
        </w:rPr>
        <w:t xml:space="preserve">states, </w:t>
      </w:r>
      <w:r w:rsidR="002B0B7F">
        <w:rPr>
          <w:lang w:val="en-US"/>
        </w:rPr>
        <w:t xml:space="preserve">the </w:t>
      </w:r>
      <w:r w:rsidR="00CA06BC">
        <w:rPr>
          <w:lang w:val="en-US"/>
        </w:rPr>
        <w:t xml:space="preserve">outcomes-based </w:t>
      </w:r>
      <w:r w:rsidR="002B0B7F">
        <w:rPr>
          <w:lang w:val="en-US"/>
        </w:rPr>
        <w:t>component</w:t>
      </w:r>
      <w:r w:rsidR="000A1D75" w:rsidRPr="000A1D75">
        <w:rPr>
          <w:lang w:val="en-US"/>
        </w:rPr>
        <w:t xml:space="preserve"> </w:t>
      </w:r>
      <w:r w:rsidR="002B0B7F">
        <w:rPr>
          <w:lang w:val="en-US"/>
        </w:rPr>
        <w:t>is not the main vehicle for appropriation</w:t>
      </w:r>
      <w:del w:id="211" w:author="IR" w:date="2025-11-17T18:13:00Z" w16du:dateUtc="2025-11-17T23:13:00Z">
        <w:r w:rsidR="002B0B7F" w:rsidDel="00E93EBD">
          <w:rPr>
            <w:lang w:val="en-US"/>
          </w:rPr>
          <w:delText>s</w:delText>
        </w:r>
      </w:del>
      <w:r w:rsidR="002B0B7F">
        <w:rPr>
          <w:lang w:val="en-US"/>
        </w:rPr>
        <w:t>, and t</w:t>
      </w:r>
      <w:r w:rsidR="000A1D75" w:rsidRPr="000A1D75">
        <w:rPr>
          <w:lang w:val="en-US"/>
        </w:rPr>
        <w:t>he amount of funding tied to outcomes can vary widely</w:t>
      </w:r>
      <w:r w:rsidR="002B0B7F">
        <w:rPr>
          <w:lang w:val="en-US"/>
        </w:rPr>
        <w:t>.</w:t>
      </w:r>
      <w:r w:rsidR="000A1D75" w:rsidRPr="000A1D75">
        <w:rPr>
          <w:lang w:val="en-US"/>
        </w:rPr>
        <w:t xml:space="preserve"> Some states</w:t>
      </w:r>
      <w:r w:rsidR="00B62EFF">
        <w:rPr>
          <w:lang w:val="en-US"/>
        </w:rPr>
        <w:t xml:space="preserve"> </w:t>
      </w:r>
      <w:r w:rsidR="000A1D75" w:rsidRPr="000A1D75">
        <w:rPr>
          <w:lang w:val="en-US"/>
        </w:rPr>
        <w:t xml:space="preserve">use </w:t>
      </w:r>
      <w:r w:rsidR="00CA06BC">
        <w:rPr>
          <w:lang w:val="en-US"/>
        </w:rPr>
        <w:t>outcomes-based funding</w:t>
      </w:r>
      <w:r w:rsidR="000A1D75" w:rsidRPr="000A1D75">
        <w:rPr>
          <w:lang w:val="en-US"/>
        </w:rPr>
        <w:t xml:space="preserve"> as a supplemental </w:t>
      </w:r>
      <w:ins w:id="212" w:author="IR" w:date="2025-11-19T12:44:00Z" w16du:dateUtc="2025-11-19T17:44:00Z">
        <w:r w:rsidR="00A438FC">
          <w:rPr>
            <w:lang w:val="en-US"/>
          </w:rPr>
          <w:t xml:space="preserve">form </w:t>
        </w:r>
      </w:ins>
      <w:ins w:id="213" w:author="IR" w:date="2025-11-18T20:44:00Z" w16du:dateUtc="2025-11-19T01:44:00Z">
        <w:r w:rsidR="00490F88">
          <w:rPr>
            <w:lang w:val="en-US"/>
          </w:rPr>
          <w:t xml:space="preserve">of </w:t>
        </w:r>
      </w:ins>
      <w:r w:rsidR="000A1D75" w:rsidRPr="000A1D75">
        <w:rPr>
          <w:lang w:val="en-US"/>
        </w:rPr>
        <w:t>appropriation</w:t>
      </w:r>
      <w:r w:rsidR="72BA95D2" w:rsidRPr="000A1D75">
        <w:rPr>
          <w:lang w:val="en-US"/>
        </w:rPr>
        <w:t>. For example,</w:t>
      </w:r>
      <w:r w:rsidR="00B62EFF">
        <w:rPr>
          <w:lang w:val="en-US"/>
        </w:rPr>
        <w:t xml:space="preserve"> </w:t>
      </w:r>
      <w:r w:rsidR="000A1D75" w:rsidRPr="000A1D75">
        <w:rPr>
          <w:lang w:val="en-US"/>
        </w:rPr>
        <w:t>Indiana provid</w:t>
      </w:r>
      <w:r w:rsidR="00B62EFF">
        <w:rPr>
          <w:lang w:val="en-US"/>
        </w:rPr>
        <w:t>es</w:t>
      </w:r>
      <w:r w:rsidR="000A1D75" w:rsidRPr="000A1D75">
        <w:rPr>
          <w:lang w:val="en-US"/>
        </w:rPr>
        <w:t xml:space="preserve"> up to </w:t>
      </w:r>
      <w:r w:rsidR="00B62EFF">
        <w:rPr>
          <w:lang w:val="en-US"/>
        </w:rPr>
        <w:t>2%</w:t>
      </w:r>
      <w:r w:rsidR="000A1D75" w:rsidRPr="000A1D75">
        <w:rPr>
          <w:lang w:val="en-US"/>
        </w:rPr>
        <w:t xml:space="preserve"> additional funding based on performance</w:t>
      </w:r>
      <w:r w:rsidR="00B62EFF">
        <w:rPr>
          <w:lang w:val="en-US"/>
        </w:rPr>
        <w:t>,</w:t>
      </w:r>
      <w:r w:rsidR="000A1D75" w:rsidRPr="000A1D75">
        <w:rPr>
          <w:lang w:val="en-US"/>
        </w:rPr>
        <w:t xml:space="preserve"> and Michigan appl</w:t>
      </w:r>
      <w:r w:rsidR="00B62EFF">
        <w:rPr>
          <w:lang w:val="en-US"/>
        </w:rPr>
        <w:t xml:space="preserve">ies its </w:t>
      </w:r>
      <w:r w:rsidR="00C3365C">
        <w:rPr>
          <w:lang w:val="en-US"/>
        </w:rPr>
        <w:t>outcomes-based</w:t>
      </w:r>
      <w:r w:rsidR="000A1D75" w:rsidRPr="000A1D75">
        <w:rPr>
          <w:lang w:val="en-US"/>
        </w:rPr>
        <w:t xml:space="preserve"> </w:t>
      </w:r>
      <w:r w:rsidR="00317285">
        <w:rPr>
          <w:lang w:val="en-US"/>
        </w:rPr>
        <w:t xml:space="preserve">formula </w:t>
      </w:r>
      <w:r w:rsidR="000A1D75" w:rsidRPr="000A1D75">
        <w:rPr>
          <w:lang w:val="en-US"/>
        </w:rPr>
        <w:t>only to annual increases in appropriations.</w:t>
      </w:r>
      <w:r w:rsidR="009D0621">
        <w:rPr>
          <w:rStyle w:val="EndnoteReference"/>
          <w:lang w:val="en-US"/>
        </w:rPr>
        <w:endnoteReference w:id="14"/>
      </w:r>
      <w:r w:rsidR="000A1D75" w:rsidRPr="000A1D75">
        <w:rPr>
          <w:lang w:val="en-US"/>
        </w:rPr>
        <w:t xml:space="preserve"> Other states, such as Louisiana</w:t>
      </w:r>
      <w:r w:rsidR="00D14C82">
        <w:rPr>
          <w:lang w:val="en-US"/>
        </w:rPr>
        <w:t xml:space="preserve"> </w:t>
      </w:r>
      <w:r w:rsidR="000A1D75" w:rsidRPr="000A1D75">
        <w:rPr>
          <w:lang w:val="en-US"/>
        </w:rPr>
        <w:t xml:space="preserve">and Nevada, incorporate outcomes as a </w:t>
      </w:r>
      <w:r w:rsidR="00D260E2">
        <w:rPr>
          <w:lang w:val="en-US"/>
        </w:rPr>
        <w:t>percentage</w:t>
      </w:r>
      <w:r w:rsidR="000A1D75" w:rsidRPr="000A1D75">
        <w:rPr>
          <w:lang w:val="en-US"/>
        </w:rPr>
        <w:t xml:space="preserve"> of the total funding </w:t>
      </w:r>
      <w:r w:rsidR="002F0AC8">
        <w:rPr>
          <w:lang w:val="en-US"/>
        </w:rPr>
        <w:t>distributed</w:t>
      </w:r>
      <w:r w:rsidR="000A1D75" w:rsidRPr="000A1D75">
        <w:rPr>
          <w:lang w:val="en-US"/>
        </w:rPr>
        <w:t>.</w:t>
      </w:r>
      <w:r w:rsidR="009D0621">
        <w:rPr>
          <w:rStyle w:val="EndnoteReference"/>
          <w:lang w:val="en-US"/>
        </w:rPr>
        <w:endnoteReference w:id="15"/>
      </w:r>
      <w:r w:rsidR="000A1D75" w:rsidRPr="000A1D75">
        <w:rPr>
          <w:lang w:val="en-US"/>
        </w:rPr>
        <w:t xml:space="preserve"> Still others, like Florida and Illinois, </w:t>
      </w:r>
      <w:r w:rsidR="00401C87">
        <w:rPr>
          <w:lang w:val="en-US"/>
        </w:rPr>
        <w:t xml:space="preserve">determine </w:t>
      </w:r>
      <w:r w:rsidR="008616F2">
        <w:rPr>
          <w:lang w:val="en-US"/>
        </w:rPr>
        <w:t>outcomes-based funding totals through the appropriation</w:t>
      </w:r>
      <w:del w:id="259" w:author="IR" w:date="2025-11-19T12:44:00Z" w16du:dateUtc="2025-11-19T17:44:00Z">
        <w:r w:rsidR="008616F2" w:rsidDel="00A438FC">
          <w:rPr>
            <w:lang w:val="en-US"/>
          </w:rPr>
          <w:delText>s</w:delText>
        </w:r>
      </w:del>
      <w:r w:rsidR="008616F2">
        <w:rPr>
          <w:lang w:val="en-US"/>
        </w:rPr>
        <w:t xml:space="preserve"> process</w:t>
      </w:r>
      <w:r w:rsidR="00A91CC7">
        <w:rPr>
          <w:lang w:val="en-US"/>
        </w:rPr>
        <w:t>, resulting in percentages that</w:t>
      </w:r>
      <w:r w:rsidR="000A1D75" w:rsidRPr="000A1D75">
        <w:rPr>
          <w:lang w:val="en-US"/>
        </w:rPr>
        <w:t xml:space="preserve"> fluctuate annually depending on </w:t>
      </w:r>
      <w:r w:rsidR="008616F2">
        <w:rPr>
          <w:lang w:val="en-US"/>
        </w:rPr>
        <w:t>the state’s budget</w:t>
      </w:r>
      <w:r w:rsidR="000A1D75" w:rsidRPr="000A1D75">
        <w:rPr>
          <w:lang w:val="en-US"/>
        </w:rPr>
        <w:t>.</w:t>
      </w:r>
      <w:r w:rsidR="009D0621">
        <w:rPr>
          <w:rStyle w:val="EndnoteReference"/>
          <w:lang w:val="en-US"/>
        </w:rPr>
        <w:endnoteReference w:id="16"/>
      </w:r>
      <w:r w:rsidR="002348EE">
        <w:rPr>
          <w:lang w:val="en-US"/>
        </w:rPr>
        <w:t xml:space="preserve"> </w:t>
      </w:r>
      <w:r w:rsidR="002348EE" w:rsidRPr="000A1D75">
        <w:rPr>
          <w:lang w:val="en-US"/>
        </w:rPr>
        <w:t xml:space="preserve">In some of these states, enrollment </w:t>
      </w:r>
      <w:r w:rsidR="0080043F">
        <w:rPr>
          <w:lang w:val="en-US"/>
        </w:rPr>
        <w:t xml:space="preserve">of </w:t>
      </w:r>
      <w:r w:rsidR="71DF9AF0">
        <w:rPr>
          <w:lang w:val="en-US"/>
        </w:rPr>
        <w:t xml:space="preserve">specific </w:t>
      </w:r>
      <w:r w:rsidR="0080043F">
        <w:rPr>
          <w:lang w:val="en-US"/>
        </w:rPr>
        <w:t>populations</w:t>
      </w:r>
      <w:r w:rsidR="002348EE" w:rsidRPr="000A1D75">
        <w:rPr>
          <w:lang w:val="en-US"/>
        </w:rPr>
        <w:t xml:space="preserve"> is an outcome metric, blurring the line between traditional enrollment-based funding and </w:t>
      </w:r>
      <w:r w:rsidR="00FA026E">
        <w:rPr>
          <w:lang w:val="en-US"/>
        </w:rPr>
        <w:t>newer</w:t>
      </w:r>
      <w:r w:rsidR="002348EE" w:rsidRPr="000A1D75">
        <w:rPr>
          <w:lang w:val="en-US"/>
        </w:rPr>
        <w:t xml:space="preserve"> outcomes-based models.</w:t>
      </w:r>
      <w:r w:rsidR="009D0621">
        <w:rPr>
          <w:rStyle w:val="EndnoteReference"/>
          <w:lang w:val="en-US"/>
        </w:rPr>
        <w:endnoteReference w:id="17"/>
      </w:r>
    </w:p>
    <w:p w14:paraId="75099195" w14:textId="77777777" w:rsidR="002348EE" w:rsidRDefault="002348EE" w:rsidP="000A1D75">
      <w:pPr>
        <w:rPr>
          <w:lang w:val="en-US"/>
        </w:rPr>
      </w:pPr>
    </w:p>
    <w:tbl>
      <w:tblPr>
        <w:tblStyle w:val="TableGrid"/>
        <w:tblpPr w:leftFromText="180" w:rightFromText="180" w:vertAnchor="text" w:horzAnchor="margin" w:tblpXSpec="right" w:tblpY="80"/>
        <w:tblW w:w="0" w:type="auto"/>
        <w:tblCellMar>
          <w:left w:w="0" w:type="dxa"/>
          <w:right w:w="0" w:type="dxa"/>
        </w:tblCellMar>
        <w:tblLook w:val="04A0" w:firstRow="1" w:lastRow="0" w:firstColumn="1" w:lastColumn="0" w:noHBand="0" w:noVBand="1"/>
      </w:tblPr>
      <w:tblGrid>
        <w:gridCol w:w="1857"/>
        <w:gridCol w:w="2013"/>
        <w:gridCol w:w="3145"/>
      </w:tblGrid>
      <w:tr w:rsidR="00233C01" w:rsidRPr="00334330" w14:paraId="7F858407" w14:textId="77777777" w:rsidTr="00334330">
        <w:tc>
          <w:tcPr>
            <w:tcW w:w="7015" w:type="dxa"/>
            <w:gridSpan w:val="3"/>
            <w:tcBorders>
              <w:top w:val="single" w:sz="4" w:space="0" w:color="FFFFFF" w:themeColor="background1"/>
              <w:left w:val="single" w:sz="4" w:space="0" w:color="FFFFFF" w:themeColor="background1"/>
              <w:right w:val="single" w:sz="4" w:space="0" w:color="FFFFFF" w:themeColor="background1"/>
            </w:tcBorders>
          </w:tcPr>
          <w:p w14:paraId="7E89977D" w14:textId="5C656B83" w:rsidR="00233C01" w:rsidRPr="00233C01" w:rsidRDefault="00233C01" w:rsidP="00060533">
            <w:pPr>
              <w:rPr>
                <w:b/>
                <w:bCs/>
                <w:lang w:val="en-US"/>
              </w:rPr>
            </w:pPr>
            <w:commentRangeStart w:id="282"/>
            <w:r>
              <w:rPr>
                <w:b/>
                <w:bCs/>
                <w:lang w:val="en-US"/>
              </w:rPr>
              <w:lastRenderedPageBreak/>
              <w:t>Table</w:t>
            </w:r>
            <w:ins w:id="283" w:author="IR" w:date="2025-11-17T18:15:00Z" w16du:dateUtc="2025-11-17T23:15:00Z">
              <w:r w:rsidR="00E93EBD">
                <w:rPr>
                  <w:b/>
                  <w:bCs/>
                  <w:lang w:val="en-US"/>
                </w:rPr>
                <w:t xml:space="preserve"> 1</w:t>
              </w:r>
            </w:ins>
            <w:ins w:id="284" w:author="IR" w:date="2025-11-18T20:46:00Z" w16du:dateUtc="2025-11-19T01:46:00Z">
              <w:r w:rsidR="00490F88">
                <w:rPr>
                  <w:b/>
                  <w:bCs/>
                  <w:lang w:val="en-US"/>
                </w:rPr>
                <w:t>:</w:t>
              </w:r>
            </w:ins>
            <w:del w:id="285" w:author="IR" w:date="2025-11-18T20:46:00Z" w16du:dateUtc="2025-11-19T01:46:00Z">
              <w:r w:rsidR="00060533" w:rsidDel="00490F88">
                <w:rPr>
                  <w:b/>
                  <w:bCs/>
                  <w:lang w:val="en-US"/>
                </w:rPr>
                <w:delText>.</w:delText>
              </w:r>
            </w:del>
            <w:r w:rsidR="00060533">
              <w:rPr>
                <w:b/>
                <w:bCs/>
                <w:lang w:val="en-US"/>
              </w:rPr>
              <w:t xml:space="preserve"> </w:t>
            </w:r>
            <w:commentRangeEnd w:id="282"/>
            <w:r w:rsidR="00A438FC">
              <w:rPr>
                <w:rStyle w:val="CommentReference"/>
              </w:rPr>
              <w:commentReference w:id="282"/>
            </w:r>
            <w:del w:id="286" w:author="IR" w:date="2025-11-18T20:46:00Z" w16du:dateUtc="2025-11-19T01:46:00Z">
              <w:r w:rsidR="00060533" w:rsidDel="00490F88">
                <w:rPr>
                  <w:b/>
                  <w:bCs/>
                  <w:lang w:val="en-US"/>
                </w:rPr>
                <w:delText xml:space="preserve">Examples of </w:delText>
              </w:r>
            </w:del>
            <w:ins w:id="287" w:author="IR" w:date="2025-11-18T20:46:00Z" w16du:dateUtc="2025-11-19T01:46:00Z">
              <w:r w:rsidR="00490F88">
                <w:rPr>
                  <w:b/>
                  <w:bCs/>
                  <w:lang w:val="en-US"/>
                </w:rPr>
                <w:t>S</w:t>
              </w:r>
            </w:ins>
            <w:del w:id="288" w:author="IR" w:date="2025-11-18T20:46:00Z" w16du:dateUtc="2025-11-19T01:46:00Z">
              <w:r w:rsidR="00334330" w:rsidDel="00490F88">
                <w:rPr>
                  <w:b/>
                  <w:bCs/>
                  <w:lang w:val="en-US"/>
                </w:rPr>
                <w:delText>s</w:delText>
              </w:r>
            </w:del>
            <w:r w:rsidR="00334330">
              <w:rPr>
                <w:b/>
                <w:bCs/>
                <w:lang w:val="en-US"/>
              </w:rPr>
              <w:t xml:space="preserve">tates with </w:t>
            </w:r>
            <w:ins w:id="289" w:author="IR" w:date="2025-11-18T20:46:00Z" w16du:dateUtc="2025-11-19T01:46:00Z">
              <w:r w:rsidR="00490F88">
                <w:rPr>
                  <w:b/>
                  <w:bCs/>
                  <w:lang w:val="en-US"/>
                </w:rPr>
                <w:t>F</w:t>
              </w:r>
            </w:ins>
            <w:del w:id="290" w:author="IR" w:date="2025-11-18T20:46:00Z" w16du:dateUtc="2025-11-19T01:46:00Z">
              <w:r w:rsidR="00334330" w:rsidDel="00490F88">
                <w:rPr>
                  <w:b/>
                  <w:bCs/>
                  <w:lang w:val="en-US"/>
                </w:rPr>
                <w:delText>f</w:delText>
              </w:r>
            </w:del>
            <w:r w:rsidR="00334330">
              <w:rPr>
                <w:b/>
                <w:bCs/>
                <w:lang w:val="en-US"/>
              </w:rPr>
              <w:t xml:space="preserve">ormulas </w:t>
            </w:r>
            <w:ins w:id="291" w:author="IR" w:date="2025-11-18T20:46:00Z" w16du:dateUtc="2025-11-19T01:46:00Z">
              <w:r w:rsidR="00490F88">
                <w:rPr>
                  <w:b/>
                  <w:bCs/>
                  <w:lang w:val="en-US"/>
                </w:rPr>
                <w:t>T</w:t>
              </w:r>
            </w:ins>
            <w:del w:id="292" w:author="IR" w:date="2025-11-18T20:46:00Z" w16du:dateUtc="2025-11-19T01:46:00Z">
              <w:r w:rsidR="00334330" w:rsidDel="00490F88">
                <w:rPr>
                  <w:b/>
                  <w:bCs/>
                  <w:lang w:val="en-US"/>
                </w:rPr>
                <w:delText>t</w:delText>
              </w:r>
            </w:del>
            <w:r w:rsidR="00334330">
              <w:rPr>
                <w:b/>
                <w:bCs/>
                <w:lang w:val="en-US"/>
              </w:rPr>
              <w:t xml:space="preserve">hat </w:t>
            </w:r>
            <w:ins w:id="293" w:author="IR" w:date="2025-11-18T20:46:00Z" w16du:dateUtc="2025-11-19T01:46:00Z">
              <w:r w:rsidR="00490F88">
                <w:rPr>
                  <w:b/>
                  <w:bCs/>
                  <w:lang w:val="en-US"/>
                </w:rPr>
                <w:t>A</w:t>
              </w:r>
            </w:ins>
            <w:del w:id="294" w:author="IR" w:date="2025-11-18T20:46:00Z" w16du:dateUtc="2025-11-19T01:46:00Z">
              <w:r w:rsidR="00334330" w:rsidDel="00490F88">
                <w:rPr>
                  <w:b/>
                  <w:bCs/>
                  <w:lang w:val="en-US"/>
                </w:rPr>
                <w:delText>a</w:delText>
              </w:r>
            </w:del>
            <w:r w:rsidR="00334330">
              <w:rPr>
                <w:b/>
                <w:bCs/>
                <w:lang w:val="en-US"/>
              </w:rPr>
              <w:t>re</w:t>
            </w:r>
            <w:ins w:id="295" w:author="IR" w:date="2025-11-18T20:45:00Z" w16du:dateUtc="2025-11-19T01:45:00Z">
              <w:r w:rsidR="00490F88">
                <w:rPr>
                  <w:b/>
                  <w:bCs/>
                  <w:lang w:val="en-US"/>
                </w:rPr>
                <w:t xml:space="preserve"> </w:t>
              </w:r>
            </w:ins>
            <w:ins w:id="296" w:author="IR" w:date="2025-11-18T20:46:00Z" w16du:dateUtc="2025-11-19T01:46:00Z">
              <w:r w:rsidR="00490F88">
                <w:rPr>
                  <w:b/>
                  <w:bCs/>
                  <w:lang w:val="en-US"/>
                </w:rPr>
                <w:t>M</w:t>
              </w:r>
            </w:ins>
            <w:ins w:id="297" w:author="IR" w:date="2025-11-18T20:45:00Z" w16du:dateUtc="2025-11-19T01:45:00Z">
              <w:r w:rsidR="00490F88">
                <w:rPr>
                  <w:b/>
                  <w:bCs/>
                  <w:lang w:val="en-US"/>
                </w:rPr>
                <w:t>ainly</w:t>
              </w:r>
            </w:ins>
            <w:del w:id="298" w:author="IR" w:date="2025-11-18T20:45:00Z" w16du:dateUtc="2025-11-19T01:45:00Z">
              <w:r w:rsidR="00334330" w:rsidDel="00490F88">
                <w:rPr>
                  <w:b/>
                  <w:bCs/>
                  <w:lang w:val="en-US"/>
                </w:rPr>
                <w:delText xml:space="preserve"> majority</w:delText>
              </w:r>
            </w:del>
            <w:r w:rsidR="00334330">
              <w:rPr>
                <w:b/>
                <w:bCs/>
                <w:lang w:val="en-US"/>
              </w:rPr>
              <w:t xml:space="preserve"> </w:t>
            </w:r>
            <w:ins w:id="299" w:author="IR" w:date="2025-11-18T20:46:00Z" w16du:dateUtc="2025-11-19T01:46:00Z">
              <w:r w:rsidR="00490F88">
                <w:rPr>
                  <w:b/>
                  <w:bCs/>
                  <w:lang w:val="en-US"/>
                </w:rPr>
                <w:t>O</w:t>
              </w:r>
            </w:ins>
            <w:del w:id="300" w:author="IR" w:date="2025-11-18T20:46:00Z" w16du:dateUtc="2025-11-19T01:46:00Z">
              <w:r w:rsidR="00334330" w:rsidDel="00490F88">
                <w:rPr>
                  <w:b/>
                  <w:bCs/>
                  <w:lang w:val="en-US"/>
                </w:rPr>
                <w:delText>o</w:delText>
              </w:r>
            </w:del>
            <w:r w:rsidR="00334330">
              <w:rPr>
                <w:b/>
                <w:bCs/>
                <w:lang w:val="en-US"/>
              </w:rPr>
              <w:t>utcomes-</w:t>
            </w:r>
            <w:ins w:id="301" w:author="IR" w:date="2025-11-18T20:46:00Z" w16du:dateUtc="2025-11-19T01:46:00Z">
              <w:r w:rsidR="00490F88">
                <w:rPr>
                  <w:b/>
                  <w:bCs/>
                  <w:lang w:val="en-US"/>
                </w:rPr>
                <w:t>B</w:t>
              </w:r>
            </w:ins>
            <w:del w:id="302" w:author="IR" w:date="2025-11-18T20:46:00Z" w16du:dateUtc="2025-11-19T01:46:00Z">
              <w:r w:rsidR="00334330" w:rsidDel="00490F88">
                <w:rPr>
                  <w:b/>
                  <w:bCs/>
                  <w:lang w:val="en-US"/>
                </w:rPr>
                <w:delText>b</w:delText>
              </w:r>
            </w:del>
            <w:r w:rsidR="00334330">
              <w:rPr>
                <w:b/>
                <w:bCs/>
                <w:lang w:val="en-US"/>
              </w:rPr>
              <w:t>ased</w:t>
            </w:r>
          </w:p>
        </w:tc>
      </w:tr>
      <w:tr w:rsidR="00F00125" w14:paraId="7AF1E843" w14:textId="77777777" w:rsidTr="00334330">
        <w:tc>
          <w:tcPr>
            <w:tcW w:w="1857" w:type="dxa"/>
          </w:tcPr>
          <w:p w14:paraId="1B4685DB" w14:textId="77777777" w:rsidR="00F00125" w:rsidRPr="00F00125" w:rsidRDefault="00F00125" w:rsidP="00233C01">
            <w:pPr>
              <w:jc w:val="center"/>
              <w:rPr>
                <w:b/>
                <w:bCs/>
                <w:lang w:val="en-US"/>
              </w:rPr>
            </w:pPr>
            <w:r w:rsidRPr="00F00125">
              <w:rPr>
                <w:b/>
                <w:bCs/>
                <w:lang w:val="en-US"/>
              </w:rPr>
              <w:t>State</w:t>
            </w:r>
          </w:p>
        </w:tc>
        <w:tc>
          <w:tcPr>
            <w:tcW w:w="2013" w:type="dxa"/>
          </w:tcPr>
          <w:p w14:paraId="7B89F40A" w14:textId="77777777" w:rsidR="00F00125" w:rsidRPr="00F00125" w:rsidRDefault="00F00125" w:rsidP="00233C01">
            <w:pPr>
              <w:jc w:val="center"/>
              <w:rPr>
                <w:b/>
                <w:bCs/>
                <w:lang w:val="en-US"/>
              </w:rPr>
            </w:pPr>
            <w:r w:rsidRPr="00F00125">
              <w:rPr>
                <w:b/>
                <w:bCs/>
                <w:lang w:val="en-US"/>
              </w:rPr>
              <w:t>Sector</w:t>
            </w:r>
          </w:p>
        </w:tc>
        <w:tc>
          <w:tcPr>
            <w:tcW w:w="3145" w:type="dxa"/>
          </w:tcPr>
          <w:p w14:paraId="76642525" w14:textId="35FAAA18" w:rsidR="00F00125" w:rsidRPr="00F00125" w:rsidRDefault="00F00125" w:rsidP="00233C01">
            <w:pPr>
              <w:jc w:val="center"/>
              <w:rPr>
                <w:b/>
                <w:bCs/>
                <w:lang w:val="en-US"/>
              </w:rPr>
            </w:pPr>
            <w:r w:rsidRPr="00F00125">
              <w:rPr>
                <w:b/>
                <w:bCs/>
                <w:lang w:val="en-US"/>
              </w:rPr>
              <w:t xml:space="preserve">% of </w:t>
            </w:r>
            <w:r w:rsidR="00233C01">
              <w:rPr>
                <w:b/>
                <w:bCs/>
                <w:lang w:val="en-US"/>
              </w:rPr>
              <w:t xml:space="preserve">formula </w:t>
            </w:r>
            <w:r w:rsidRPr="00F00125">
              <w:rPr>
                <w:b/>
                <w:bCs/>
                <w:lang w:val="en-US"/>
              </w:rPr>
              <w:t>tied to outcomes</w:t>
            </w:r>
          </w:p>
        </w:tc>
      </w:tr>
      <w:tr w:rsidR="00F00125" w14:paraId="2257DA22" w14:textId="77777777" w:rsidTr="00334330">
        <w:tc>
          <w:tcPr>
            <w:tcW w:w="1857" w:type="dxa"/>
          </w:tcPr>
          <w:p w14:paraId="2D683ADE" w14:textId="77777777" w:rsidR="00F00125" w:rsidRDefault="00F00125" w:rsidP="00233C01">
            <w:pPr>
              <w:jc w:val="center"/>
              <w:rPr>
                <w:lang w:val="en-US"/>
              </w:rPr>
            </w:pPr>
            <w:r>
              <w:rPr>
                <w:lang w:val="en-US"/>
              </w:rPr>
              <w:t>Kentucky</w:t>
            </w:r>
          </w:p>
        </w:tc>
        <w:tc>
          <w:tcPr>
            <w:tcW w:w="2013" w:type="dxa"/>
          </w:tcPr>
          <w:p w14:paraId="12A7191D" w14:textId="77777777" w:rsidR="00F00125" w:rsidRDefault="00F00125" w:rsidP="00233C01">
            <w:pPr>
              <w:jc w:val="center"/>
              <w:rPr>
                <w:lang w:val="en-US"/>
              </w:rPr>
            </w:pPr>
            <w:r>
              <w:rPr>
                <w:lang w:val="en-US"/>
              </w:rPr>
              <w:t>Four-year</w:t>
            </w:r>
          </w:p>
        </w:tc>
        <w:tc>
          <w:tcPr>
            <w:tcW w:w="3145" w:type="dxa"/>
          </w:tcPr>
          <w:p w14:paraId="2F7B256F" w14:textId="77777777" w:rsidR="00F00125" w:rsidRDefault="00F00125" w:rsidP="00233C01">
            <w:pPr>
              <w:jc w:val="center"/>
              <w:rPr>
                <w:lang w:val="en-US"/>
              </w:rPr>
            </w:pPr>
            <w:r>
              <w:rPr>
                <w:lang w:val="en-US"/>
              </w:rPr>
              <w:t>70%</w:t>
            </w:r>
          </w:p>
        </w:tc>
      </w:tr>
      <w:tr w:rsidR="00A50984" w14:paraId="6F3CBCEA" w14:textId="77777777" w:rsidTr="00334330">
        <w:tc>
          <w:tcPr>
            <w:tcW w:w="1857" w:type="dxa"/>
          </w:tcPr>
          <w:p w14:paraId="023EB5AB" w14:textId="4E751282" w:rsidR="00A50984" w:rsidRDefault="00A50984" w:rsidP="00A50984">
            <w:pPr>
              <w:jc w:val="center"/>
              <w:rPr>
                <w:lang w:val="en-US"/>
              </w:rPr>
            </w:pPr>
            <w:r>
              <w:rPr>
                <w:lang w:val="en-US"/>
              </w:rPr>
              <w:t>Tennessee</w:t>
            </w:r>
          </w:p>
        </w:tc>
        <w:tc>
          <w:tcPr>
            <w:tcW w:w="2013" w:type="dxa"/>
          </w:tcPr>
          <w:p w14:paraId="3ACC02D7" w14:textId="7C53D7DE" w:rsidR="00A50984" w:rsidRDefault="00A50984" w:rsidP="00A50984">
            <w:pPr>
              <w:jc w:val="center"/>
              <w:rPr>
                <w:lang w:val="en-US"/>
              </w:rPr>
            </w:pPr>
            <w:r>
              <w:rPr>
                <w:lang w:val="en-US"/>
              </w:rPr>
              <w:t>Two-year</w:t>
            </w:r>
          </w:p>
        </w:tc>
        <w:tc>
          <w:tcPr>
            <w:tcW w:w="3145" w:type="dxa"/>
          </w:tcPr>
          <w:p w14:paraId="3F95C1E8" w14:textId="378D6D44" w:rsidR="00A50984" w:rsidRDefault="00A50984" w:rsidP="00A50984">
            <w:pPr>
              <w:jc w:val="center"/>
              <w:rPr>
                <w:lang w:val="en-US"/>
              </w:rPr>
            </w:pPr>
            <w:r>
              <w:rPr>
                <w:lang w:val="en-US"/>
              </w:rPr>
              <w:t>83%</w:t>
            </w:r>
          </w:p>
        </w:tc>
      </w:tr>
      <w:tr w:rsidR="00A50984" w14:paraId="21332444" w14:textId="77777777" w:rsidTr="00334330">
        <w:tc>
          <w:tcPr>
            <w:tcW w:w="1857" w:type="dxa"/>
          </w:tcPr>
          <w:p w14:paraId="1F5816C8" w14:textId="77777777" w:rsidR="00A50984" w:rsidRDefault="00A50984" w:rsidP="00A50984">
            <w:pPr>
              <w:jc w:val="center"/>
              <w:rPr>
                <w:lang w:val="en-US"/>
              </w:rPr>
            </w:pPr>
            <w:r>
              <w:rPr>
                <w:lang w:val="en-US"/>
              </w:rPr>
              <w:t>Colorado</w:t>
            </w:r>
          </w:p>
        </w:tc>
        <w:tc>
          <w:tcPr>
            <w:tcW w:w="2013" w:type="dxa"/>
          </w:tcPr>
          <w:p w14:paraId="116EB4A0" w14:textId="77777777" w:rsidR="00A50984" w:rsidRDefault="00A50984" w:rsidP="00A50984">
            <w:pPr>
              <w:jc w:val="center"/>
              <w:rPr>
                <w:lang w:val="en-US"/>
              </w:rPr>
            </w:pPr>
            <w:r>
              <w:rPr>
                <w:lang w:val="en-US"/>
              </w:rPr>
              <w:t>Four-year</w:t>
            </w:r>
          </w:p>
        </w:tc>
        <w:tc>
          <w:tcPr>
            <w:tcW w:w="3145" w:type="dxa"/>
          </w:tcPr>
          <w:p w14:paraId="5F1419EB" w14:textId="77777777" w:rsidR="00A50984" w:rsidRDefault="00A50984" w:rsidP="00A50984">
            <w:pPr>
              <w:jc w:val="center"/>
              <w:rPr>
                <w:lang w:val="en-US"/>
              </w:rPr>
            </w:pPr>
            <w:r>
              <w:rPr>
                <w:lang w:val="en-US"/>
              </w:rPr>
              <w:t>85%</w:t>
            </w:r>
          </w:p>
        </w:tc>
      </w:tr>
      <w:tr w:rsidR="00A50984" w14:paraId="50CCE583" w14:textId="77777777" w:rsidTr="00334330">
        <w:tc>
          <w:tcPr>
            <w:tcW w:w="1857" w:type="dxa"/>
          </w:tcPr>
          <w:p w14:paraId="7E17316D" w14:textId="77777777" w:rsidR="00A50984" w:rsidRDefault="00A50984" w:rsidP="00A50984">
            <w:pPr>
              <w:jc w:val="center"/>
              <w:rPr>
                <w:lang w:val="en-US"/>
              </w:rPr>
            </w:pPr>
            <w:r>
              <w:rPr>
                <w:lang w:val="en-US"/>
              </w:rPr>
              <w:t>Ohio</w:t>
            </w:r>
          </w:p>
        </w:tc>
        <w:tc>
          <w:tcPr>
            <w:tcW w:w="2013" w:type="dxa"/>
          </w:tcPr>
          <w:p w14:paraId="5AD01F80" w14:textId="72490DAC" w:rsidR="00A50984" w:rsidRDefault="00A50984" w:rsidP="00A50984">
            <w:pPr>
              <w:jc w:val="center"/>
              <w:rPr>
                <w:lang w:val="en-US"/>
              </w:rPr>
            </w:pPr>
            <w:r>
              <w:rPr>
                <w:lang w:val="en-US"/>
              </w:rPr>
              <w:t>Two</w:t>
            </w:r>
            <w:r w:rsidR="00CA2FC2">
              <w:rPr>
                <w:lang w:val="en-US"/>
              </w:rPr>
              <w:t>-</w:t>
            </w:r>
            <w:r>
              <w:rPr>
                <w:lang w:val="en-US"/>
              </w:rPr>
              <w:t xml:space="preserve"> and four-year</w:t>
            </w:r>
          </w:p>
        </w:tc>
        <w:tc>
          <w:tcPr>
            <w:tcW w:w="3145" w:type="dxa"/>
          </w:tcPr>
          <w:p w14:paraId="7D5569E8" w14:textId="77777777" w:rsidR="00A50984" w:rsidRDefault="00A50984" w:rsidP="00A50984">
            <w:pPr>
              <w:jc w:val="center"/>
              <w:rPr>
                <w:lang w:val="en-US"/>
              </w:rPr>
            </w:pPr>
            <w:r>
              <w:rPr>
                <w:lang w:val="en-US"/>
              </w:rPr>
              <w:t>100%</w:t>
            </w:r>
          </w:p>
        </w:tc>
      </w:tr>
      <w:tr w:rsidR="00A50984" w14:paraId="3E5BDAC8" w14:textId="77777777" w:rsidTr="00334330">
        <w:tc>
          <w:tcPr>
            <w:tcW w:w="1857" w:type="dxa"/>
          </w:tcPr>
          <w:p w14:paraId="5F8DB2B9" w14:textId="77777777" w:rsidR="00A50984" w:rsidRDefault="00A50984" w:rsidP="00A50984">
            <w:pPr>
              <w:jc w:val="center"/>
              <w:rPr>
                <w:lang w:val="en-US"/>
              </w:rPr>
            </w:pPr>
            <w:r>
              <w:rPr>
                <w:lang w:val="en-US"/>
              </w:rPr>
              <w:t>Arkansas</w:t>
            </w:r>
          </w:p>
        </w:tc>
        <w:tc>
          <w:tcPr>
            <w:tcW w:w="2013" w:type="dxa"/>
          </w:tcPr>
          <w:p w14:paraId="5A0E3EC5" w14:textId="77777777" w:rsidR="00A50984" w:rsidRDefault="00A50984" w:rsidP="00A50984">
            <w:pPr>
              <w:jc w:val="center"/>
              <w:rPr>
                <w:lang w:val="en-US"/>
              </w:rPr>
            </w:pPr>
            <w:r>
              <w:rPr>
                <w:lang w:val="en-US"/>
              </w:rPr>
              <w:t>Two-year</w:t>
            </w:r>
          </w:p>
        </w:tc>
        <w:tc>
          <w:tcPr>
            <w:tcW w:w="3145" w:type="dxa"/>
          </w:tcPr>
          <w:p w14:paraId="6F8AE40E" w14:textId="77777777" w:rsidR="00A50984" w:rsidRDefault="00A50984" w:rsidP="00A50984">
            <w:pPr>
              <w:jc w:val="center"/>
              <w:rPr>
                <w:lang w:val="en-US"/>
              </w:rPr>
            </w:pPr>
            <w:r>
              <w:rPr>
                <w:lang w:val="en-US"/>
              </w:rPr>
              <w:t>100%</w:t>
            </w:r>
          </w:p>
        </w:tc>
      </w:tr>
    </w:tbl>
    <w:p w14:paraId="52D0C01A" w14:textId="67FBC65C" w:rsidR="001D520E" w:rsidRPr="000A1D75" w:rsidRDefault="000A1D75" w:rsidP="000A1D75">
      <w:pPr>
        <w:rPr>
          <w:lang w:val="en-US"/>
        </w:rPr>
      </w:pPr>
      <w:r w:rsidRPr="000A1D75">
        <w:rPr>
          <w:lang w:val="en-US"/>
        </w:rPr>
        <w:t>A small number of states t</w:t>
      </w:r>
      <w:r w:rsidR="007C6069">
        <w:rPr>
          <w:lang w:val="en-US"/>
        </w:rPr>
        <w:t>ie</w:t>
      </w:r>
      <w:r w:rsidRPr="000A1D75">
        <w:rPr>
          <w:lang w:val="en-US"/>
        </w:rPr>
        <w:t xml:space="preserve"> a majority </w:t>
      </w:r>
      <w:r w:rsidR="65FDB49B" w:rsidRPr="000A1D75">
        <w:rPr>
          <w:lang w:val="en-US"/>
        </w:rPr>
        <w:t>(</w:t>
      </w:r>
      <w:r w:rsidRPr="000A1D75">
        <w:rPr>
          <w:lang w:val="en-US"/>
        </w:rPr>
        <w:t>or all</w:t>
      </w:r>
      <w:r w:rsidR="30D038F8" w:rsidRPr="000A1D75">
        <w:rPr>
          <w:lang w:val="en-US"/>
        </w:rPr>
        <w:t>)</w:t>
      </w:r>
      <w:r w:rsidRPr="000A1D75">
        <w:rPr>
          <w:lang w:val="en-US"/>
        </w:rPr>
        <w:t xml:space="preserve"> of their state funding to outcomes</w:t>
      </w:r>
      <w:r w:rsidR="00FF7BF5">
        <w:rPr>
          <w:lang w:val="en-US"/>
        </w:rPr>
        <w:t xml:space="preserve"> (Table</w:t>
      </w:r>
      <w:ins w:id="303" w:author="IR" w:date="2025-11-17T18:15:00Z" w16du:dateUtc="2025-11-17T23:15:00Z">
        <w:r w:rsidR="00E93EBD">
          <w:rPr>
            <w:lang w:val="en-US"/>
          </w:rPr>
          <w:t xml:space="preserve"> 1</w:t>
        </w:r>
      </w:ins>
      <w:r w:rsidR="005D7B7A">
        <w:rPr>
          <w:rStyle w:val="EndnoteReference"/>
          <w:lang w:val="en-US"/>
        </w:rPr>
        <w:endnoteReference w:id="18"/>
      </w:r>
      <w:r w:rsidR="00FF7BF5">
        <w:rPr>
          <w:lang w:val="en-US"/>
        </w:rPr>
        <w:t>)</w:t>
      </w:r>
      <w:r w:rsidR="005D7B7A">
        <w:rPr>
          <w:lang w:val="en-US"/>
        </w:rPr>
        <w:t>, which can</w:t>
      </w:r>
      <w:r w:rsidRPr="000A1D75">
        <w:rPr>
          <w:lang w:val="en-US"/>
        </w:rPr>
        <w:t xml:space="preserve"> </w:t>
      </w:r>
      <w:r w:rsidR="00B96028">
        <w:rPr>
          <w:lang w:val="en-US"/>
        </w:rPr>
        <w:t>i</w:t>
      </w:r>
      <w:r w:rsidR="0012215C">
        <w:rPr>
          <w:lang w:val="en-US"/>
        </w:rPr>
        <w:t xml:space="preserve">ntroduce </w:t>
      </w:r>
      <w:r w:rsidR="008B40B5">
        <w:rPr>
          <w:lang w:val="en-US"/>
        </w:rPr>
        <w:t>financial</w:t>
      </w:r>
      <w:r w:rsidR="0012215C">
        <w:rPr>
          <w:lang w:val="en-US"/>
        </w:rPr>
        <w:t xml:space="preserve"> instability</w:t>
      </w:r>
      <w:r w:rsidR="00646AE9">
        <w:rPr>
          <w:lang w:val="en-US"/>
        </w:rPr>
        <w:t xml:space="preserve">, as </w:t>
      </w:r>
      <w:r w:rsidR="00276BC2">
        <w:rPr>
          <w:lang w:val="en-US"/>
        </w:rPr>
        <w:t>certain trends</w:t>
      </w:r>
      <w:r w:rsidR="00B96028">
        <w:rPr>
          <w:lang w:val="en-US"/>
        </w:rPr>
        <w:t xml:space="preserve"> (e.g., a pandemic or falling birth rates) are outside </w:t>
      </w:r>
      <w:ins w:id="347" w:author="IR" w:date="2025-11-17T18:15:00Z" w16du:dateUtc="2025-11-17T23:15:00Z">
        <w:r w:rsidR="00E93EBD">
          <w:rPr>
            <w:lang w:val="en-US"/>
          </w:rPr>
          <w:t xml:space="preserve">the </w:t>
        </w:r>
      </w:ins>
      <w:r w:rsidR="00F4769A">
        <w:rPr>
          <w:lang w:val="en-US"/>
        </w:rPr>
        <w:t>institutions’</w:t>
      </w:r>
      <w:r w:rsidR="00B96028">
        <w:rPr>
          <w:lang w:val="en-US"/>
        </w:rPr>
        <w:t xml:space="preserve"> control. To mitigate risk</w:t>
      </w:r>
      <w:r w:rsidR="00AE600B">
        <w:rPr>
          <w:lang w:val="en-US"/>
        </w:rPr>
        <w:t>, almost all of these formulas carried safeguards (e.g., funding floor</w:t>
      </w:r>
      <w:ins w:id="348" w:author="IR" w:date="2025-11-17T18:15:00Z" w16du:dateUtc="2025-11-17T23:15:00Z">
        <w:r w:rsidR="00E93EBD">
          <w:rPr>
            <w:lang w:val="en-US"/>
          </w:rPr>
          <w:t xml:space="preserve"> or</w:t>
        </w:r>
      </w:ins>
      <w:del w:id="349" w:author="IR" w:date="2025-11-17T18:15:00Z" w16du:dateUtc="2025-11-17T23:15:00Z">
        <w:r w:rsidR="00AE600B" w:rsidDel="00E93EBD">
          <w:rPr>
            <w:lang w:val="en-US"/>
          </w:rPr>
          <w:delText>,</w:delText>
        </w:r>
      </w:del>
      <w:r w:rsidR="00AE600B">
        <w:rPr>
          <w:lang w:val="en-US"/>
        </w:rPr>
        <w:t xml:space="preserve"> hold-harmless provisions) during the early years of </w:t>
      </w:r>
      <w:ins w:id="350" w:author="IR" w:date="2025-11-17T18:16:00Z" w16du:dateUtc="2025-11-17T23:16:00Z">
        <w:r w:rsidR="00E93EBD">
          <w:rPr>
            <w:lang w:val="en-US"/>
          </w:rPr>
          <w:t xml:space="preserve">their </w:t>
        </w:r>
      </w:ins>
      <w:r w:rsidR="00AE600B">
        <w:rPr>
          <w:lang w:val="en-US"/>
        </w:rPr>
        <w:t>implementation</w:t>
      </w:r>
      <w:r w:rsidR="001168CF">
        <w:rPr>
          <w:lang w:val="en-US"/>
        </w:rPr>
        <w:t>.</w:t>
      </w:r>
      <w:r w:rsidR="00A90E53">
        <w:rPr>
          <w:rStyle w:val="EndnoteReference"/>
          <w:lang w:val="en-US"/>
        </w:rPr>
        <w:endnoteReference w:id="19"/>
      </w:r>
      <w:r w:rsidR="001168CF">
        <w:rPr>
          <w:lang w:val="en-US"/>
        </w:rPr>
        <w:t xml:space="preserve"> </w:t>
      </w:r>
      <w:r w:rsidR="00EC1101">
        <w:rPr>
          <w:lang w:val="en-US"/>
        </w:rPr>
        <w:t>Some state</w:t>
      </w:r>
      <w:r w:rsidR="00491D65">
        <w:rPr>
          <w:lang w:val="en-US"/>
        </w:rPr>
        <w:t>s also</w:t>
      </w:r>
      <w:r w:rsidR="001168CF">
        <w:rPr>
          <w:lang w:val="en-US"/>
        </w:rPr>
        <w:t xml:space="preserve"> stretched the implementation timeline of their formulas over</w:t>
      </w:r>
      <w:r w:rsidR="00EC1101">
        <w:rPr>
          <w:lang w:val="en-US"/>
        </w:rPr>
        <w:t xml:space="preserve"> </w:t>
      </w:r>
      <w:r w:rsidR="00FF7BF5">
        <w:rPr>
          <w:lang w:val="en-US"/>
        </w:rPr>
        <w:t xml:space="preserve">several </w:t>
      </w:r>
      <w:r w:rsidR="00EC1101">
        <w:rPr>
          <w:lang w:val="en-US"/>
        </w:rPr>
        <w:t xml:space="preserve">years </w:t>
      </w:r>
      <w:r w:rsidR="00E6610E">
        <w:rPr>
          <w:lang w:val="en-US"/>
        </w:rPr>
        <w:t>to allow for change management</w:t>
      </w:r>
      <w:r w:rsidR="002770B6">
        <w:rPr>
          <w:lang w:val="en-US"/>
        </w:rPr>
        <w:t xml:space="preserve"> and periodic</w:t>
      </w:r>
      <w:r w:rsidR="00A740EB">
        <w:rPr>
          <w:lang w:val="en-US"/>
        </w:rPr>
        <w:t xml:space="preserve"> adjustments</w:t>
      </w:r>
      <w:r w:rsidR="00E6610E">
        <w:rPr>
          <w:lang w:val="en-US"/>
        </w:rPr>
        <w:t>.</w:t>
      </w:r>
      <w:r w:rsidR="005D24F4">
        <w:rPr>
          <w:rStyle w:val="EndnoteReference"/>
          <w:lang w:val="en-US"/>
        </w:rPr>
        <w:endnoteReference w:id="20"/>
      </w:r>
      <w:r w:rsidR="009B18F2">
        <w:rPr>
          <w:lang w:val="en-US"/>
        </w:rPr>
        <w:t xml:space="preserve"> </w:t>
      </w:r>
      <w:r w:rsidR="00491D65">
        <w:rPr>
          <w:lang w:val="en-US"/>
        </w:rPr>
        <w:t xml:space="preserve">These types of </w:t>
      </w:r>
      <w:r w:rsidR="00B325BD">
        <w:rPr>
          <w:lang w:val="en-US"/>
        </w:rPr>
        <w:t>specific</w:t>
      </w:r>
      <w:r w:rsidR="00321669">
        <w:rPr>
          <w:lang w:val="en-US"/>
        </w:rPr>
        <w:t xml:space="preserve"> </w:t>
      </w:r>
      <w:r w:rsidR="00D77DFF">
        <w:rPr>
          <w:lang w:val="en-US"/>
        </w:rPr>
        <w:t xml:space="preserve">design and </w:t>
      </w:r>
      <w:r w:rsidR="00321669">
        <w:rPr>
          <w:lang w:val="en-US"/>
        </w:rPr>
        <w:t xml:space="preserve">implementation considerations are critical to </w:t>
      </w:r>
      <w:del w:id="360" w:author="IR" w:date="2025-11-18T20:48:00Z" w16du:dateUtc="2025-11-19T01:48:00Z">
        <w:r w:rsidR="00321669" w:rsidDel="00490F88">
          <w:rPr>
            <w:lang w:val="en-US"/>
          </w:rPr>
          <w:delText xml:space="preserve">seeing </w:delText>
        </w:r>
      </w:del>
      <w:r w:rsidR="00321669">
        <w:rPr>
          <w:lang w:val="en-US"/>
        </w:rPr>
        <w:t>policy success.</w:t>
      </w:r>
    </w:p>
    <w:p w14:paraId="5DF047D8" w14:textId="17A5A885" w:rsidR="000A1D75" w:rsidRPr="00491A61" w:rsidRDefault="00D7341C" w:rsidP="00185689">
      <w:pPr>
        <w:pStyle w:val="Heading2"/>
      </w:pPr>
      <w:bookmarkStart w:id="361" w:name="_Toc214278119"/>
      <w:r w:rsidRPr="00491A61">
        <w:t>P</w:t>
      </w:r>
      <w:r w:rsidR="00C46246" w:rsidRPr="00491A61">
        <w:t>olicymakers</w:t>
      </w:r>
      <w:r w:rsidR="000A1D75" w:rsidRPr="00491A61">
        <w:t xml:space="preserve"> </w:t>
      </w:r>
      <w:r w:rsidR="002B0B7F">
        <w:t>interested in</w:t>
      </w:r>
      <w:r w:rsidR="00296E29" w:rsidRPr="00491A61">
        <w:t xml:space="preserve"> </w:t>
      </w:r>
      <w:r w:rsidRPr="00491A61">
        <w:t xml:space="preserve">outcomes-based funding </w:t>
      </w:r>
      <w:r w:rsidR="002B0B7F">
        <w:t xml:space="preserve">often </w:t>
      </w:r>
      <w:ins w:id="362" w:author="IR" w:date="2025-11-17T18:16:00Z" w16du:dateUtc="2025-11-17T23:16:00Z">
        <w:r w:rsidR="00E93EBD">
          <w:t>have</w:t>
        </w:r>
      </w:ins>
      <w:del w:id="363" w:author="IR" w:date="2025-11-17T18:16:00Z" w16du:dateUtc="2025-11-17T23:16:00Z">
        <w:r w:rsidR="002B0B7F" w:rsidDel="00E93EBD">
          <w:delText>hold</w:delText>
        </w:r>
      </w:del>
      <w:r w:rsidRPr="00491A61">
        <w:t xml:space="preserve"> common goals.</w:t>
      </w:r>
      <w:bookmarkEnd w:id="361"/>
    </w:p>
    <w:p w14:paraId="5FA6C475" w14:textId="18C04235" w:rsidR="000A1D75" w:rsidRDefault="009760E4" w:rsidP="000A1D75">
      <w:pPr>
        <w:rPr>
          <w:lang w:val="en-US"/>
        </w:rPr>
      </w:pPr>
      <w:r>
        <w:rPr>
          <w:lang w:val="en-US"/>
        </w:rPr>
        <w:t xml:space="preserve">There are several reasons state policymakers might choose to use </w:t>
      </w:r>
      <w:r w:rsidR="0091378E">
        <w:rPr>
          <w:lang w:val="en-US"/>
        </w:rPr>
        <w:t>outcomes-based</w:t>
      </w:r>
      <w:ins w:id="364" w:author="IR" w:date="2025-11-18T20:48:00Z" w16du:dateUtc="2025-11-19T01:48:00Z">
        <w:r w:rsidR="00490F88">
          <w:rPr>
            <w:lang w:val="en-US"/>
          </w:rPr>
          <w:t xml:space="preserve"> models</w:t>
        </w:r>
      </w:ins>
      <w:del w:id="365" w:author="IR" w:date="2025-11-18T20:48:00Z" w16du:dateUtc="2025-11-19T01:48:00Z">
        <w:r w:rsidR="0091378E" w:rsidDel="00490F88">
          <w:rPr>
            <w:lang w:val="en-US"/>
          </w:rPr>
          <w:delText xml:space="preserve"> funding</w:delText>
        </w:r>
      </w:del>
      <w:r>
        <w:rPr>
          <w:lang w:val="en-US"/>
        </w:rPr>
        <w:t xml:space="preserve"> to distribute</w:t>
      </w:r>
      <w:ins w:id="366" w:author="IR" w:date="2025-11-18T20:48:00Z" w16du:dateUtc="2025-11-19T01:48:00Z">
        <w:r w:rsidR="00490F88">
          <w:rPr>
            <w:lang w:val="en-US"/>
          </w:rPr>
          <w:t xml:space="preserve"> funds</w:t>
        </w:r>
      </w:ins>
      <w:del w:id="367" w:author="IR" w:date="2025-11-18T20:48:00Z" w16du:dateUtc="2025-11-19T01:48:00Z">
        <w:r w:rsidDel="00490F88">
          <w:rPr>
            <w:lang w:val="en-US"/>
          </w:rPr>
          <w:delText xml:space="preserve"> appropriations</w:delText>
        </w:r>
      </w:del>
      <w:r w:rsidR="000A1D75" w:rsidRPr="000A1D75">
        <w:rPr>
          <w:lang w:val="en-US"/>
        </w:rPr>
        <w:t xml:space="preserve">. One common </w:t>
      </w:r>
      <w:r w:rsidR="009F1189">
        <w:rPr>
          <w:lang w:val="en-US"/>
        </w:rPr>
        <w:t>goal</w:t>
      </w:r>
      <w:r w:rsidR="009F1189" w:rsidRPr="000A1D75">
        <w:rPr>
          <w:lang w:val="en-US"/>
        </w:rPr>
        <w:t xml:space="preserve"> </w:t>
      </w:r>
      <w:r w:rsidR="000F3F80">
        <w:rPr>
          <w:lang w:val="en-US"/>
        </w:rPr>
        <w:t>i</w:t>
      </w:r>
      <w:r w:rsidR="000A1D75" w:rsidRPr="000A1D75">
        <w:rPr>
          <w:lang w:val="en-US"/>
        </w:rPr>
        <w:t xml:space="preserve">s to connect higher education directly to statewide priorities, especially economic development and workforce needs. </w:t>
      </w:r>
      <w:r w:rsidR="00AB1166">
        <w:rPr>
          <w:lang w:val="en-US"/>
        </w:rPr>
        <w:t>Some</w:t>
      </w:r>
      <w:r w:rsidR="000A1D75" w:rsidRPr="000A1D75">
        <w:rPr>
          <w:lang w:val="en-US"/>
        </w:rPr>
        <w:t xml:space="preserve"> </w:t>
      </w:r>
      <w:r w:rsidR="00BF543F">
        <w:rPr>
          <w:lang w:val="en-US"/>
        </w:rPr>
        <w:t xml:space="preserve">outcomes-based formulas, such as </w:t>
      </w:r>
      <w:r w:rsidR="00AB1166">
        <w:rPr>
          <w:lang w:val="en-US"/>
        </w:rPr>
        <w:t>Indiana’s four-year formula,</w:t>
      </w:r>
      <w:r w:rsidR="000A1D75" w:rsidRPr="000A1D75">
        <w:rPr>
          <w:lang w:val="en-US"/>
        </w:rPr>
        <w:t xml:space="preserve"> reward completion</w:t>
      </w:r>
      <w:del w:id="368" w:author="IR" w:date="2025-11-17T18:17:00Z" w16du:dateUtc="2025-11-17T23:17:00Z">
        <w:r w:rsidR="000A1D75" w:rsidRPr="000A1D75" w:rsidDel="00E93EBD">
          <w:rPr>
            <w:lang w:val="en-US"/>
          </w:rPr>
          <w:delText>s</w:delText>
        </w:r>
      </w:del>
      <w:r w:rsidR="000A1D75" w:rsidRPr="000A1D75">
        <w:rPr>
          <w:lang w:val="en-US"/>
        </w:rPr>
        <w:t xml:space="preserve"> in high-priority fields such as STEM,</w:t>
      </w:r>
      <w:r w:rsidR="00AB1166">
        <w:rPr>
          <w:rStyle w:val="EndnoteReference"/>
          <w:lang w:val="en-US"/>
        </w:rPr>
        <w:endnoteReference w:id="21"/>
      </w:r>
      <w:r w:rsidR="000A1D75" w:rsidRPr="000A1D75">
        <w:rPr>
          <w:lang w:val="en-US"/>
        </w:rPr>
        <w:t xml:space="preserve"> reflecting the belief that aligning degree</w:t>
      </w:r>
      <w:ins w:id="383" w:author="IR" w:date="2025-11-19T12:47:00Z" w16du:dateUtc="2025-11-19T17:47:00Z">
        <w:r w:rsidR="00A438FC">
          <w:rPr>
            <w:lang w:val="en-US"/>
          </w:rPr>
          <w:t xml:space="preserve"> completion</w:t>
        </w:r>
      </w:ins>
      <w:del w:id="384" w:author="IR" w:date="2025-11-19T12:47:00Z" w16du:dateUtc="2025-11-19T17:47:00Z">
        <w:r w:rsidR="000A1D75" w:rsidRPr="000A1D75" w:rsidDel="00A438FC">
          <w:rPr>
            <w:lang w:val="en-US"/>
          </w:rPr>
          <w:delText xml:space="preserve"> production</w:delText>
        </w:r>
      </w:del>
      <w:r w:rsidR="000A1D75" w:rsidRPr="000A1D75">
        <w:rPr>
          <w:lang w:val="en-US"/>
        </w:rPr>
        <w:t xml:space="preserve"> with labor market demand will strengthen the state</w:t>
      </w:r>
      <w:ins w:id="385" w:author="IR" w:date="2025-11-17T18:17:00Z" w16du:dateUtc="2025-11-17T23:17:00Z">
        <w:r w:rsidR="00E93EBD">
          <w:rPr>
            <w:lang w:val="en-US"/>
          </w:rPr>
          <w:t>’</w:t>
        </w:r>
      </w:ins>
      <w:del w:id="386" w:author="IR" w:date="2025-11-17T18:17:00Z" w16du:dateUtc="2025-11-17T23:17:00Z">
        <w:r w:rsidR="000A1D75" w:rsidRPr="000A1D75" w:rsidDel="00E93EBD">
          <w:rPr>
            <w:lang w:val="en-US"/>
          </w:rPr>
          <w:delText>'</w:delText>
        </w:r>
      </w:del>
      <w:r w:rsidR="000A1D75" w:rsidRPr="000A1D75">
        <w:rPr>
          <w:lang w:val="en-US"/>
        </w:rPr>
        <w:t>s economy.</w:t>
      </w:r>
      <w:r w:rsidR="0017362F">
        <w:rPr>
          <w:lang w:val="en-US"/>
        </w:rPr>
        <w:t xml:space="preserve"> </w:t>
      </w:r>
      <w:r w:rsidR="00BA605D" w:rsidRPr="00BA605D">
        <w:rPr>
          <w:lang w:val="en-US"/>
        </w:rPr>
        <w:t>The business community often advocates strongly for</w:t>
      </w:r>
      <w:ins w:id="387" w:author="IR" w:date="2025-11-18T20:49:00Z" w16du:dateUtc="2025-11-19T01:49:00Z">
        <w:r w:rsidR="00490F88">
          <w:rPr>
            <w:lang w:val="en-US"/>
          </w:rPr>
          <w:t xml:space="preserve"> such</w:t>
        </w:r>
      </w:ins>
      <w:del w:id="388" w:author="IR" w:date="2025-11-18T20:49:00Z" w16du:dateUtc="2025-11-19T01:49:00Z">
        <w:r w:rsidR="00BA605D" w:rsidRPr="00BA605D" w:rsidDel="00490F88">
          <w:rPr>
            <w:lang w:val="en-US"/>
          </w:rPr>
          <w:delText xml:space="preserve"> these</w:delText>
        </w:r>
      </w:del>
      <w:r w:rsidR="00BA605D" w:rsidRPr="00BA605D">
        <w:rPr>
          <w:lang w:val="en-US"/>
        </w:rPr>
        <w:t xml:space="preserve"> workforce-aligned goals, and </w:t>
      </w:r>
      <w:r w:rsidR="00AB1841">
        <w:rPr>
          <w:lang w:val="en-US"/>
        </w:rPr>
        <w:t>outcomes-based</w:t>
      </w:r>
      <w:r w:rsidR="00BA605D" w:rsidRPr="00BA605D">
        <w:rPr>
          <w:lang w:val="en-US"/>
        </w:rPr>
        <w:t xml:space="preserve"> models can appeal to business leaders</w:t>
      </w:r>
      <w:ins w:id="389" w:author="IR" w:date="2025-11-17T18:17:00Z" w16du:dateUtc="2025-11-17T23:17:00Z">
        <w:r w:rsidR="00E93EBD">
          <w:rPr>
            <w:lang w:val="en-US"/>
          </w:rPr>
          <w:t>’</w:t>
        </w:r>
      </w:ins>
      <w:del w:id="390" w:author="IR" w:date="2025-11-17T18:17:00Z" w16du:dateUtc="2025-11-17T23:17:00Z">
        <w:r w:rsidR="00BA605D" w:rsidRPr="00BA605D" w:rsidDel="00E93EBD">
          <w:rPr>
            <w:lang w:val="en-US"/>
          </w:rPr>
          <w:delText>'</w:delText>
        </w:r>
      </w:del>
      <w:r w:rsidR="00BA605D" w:rsidRPr="00BA605D">
        <w:rPr>
          <w:lang w:val="en-US"/>
        </w:rPr>
        <w:t xml:space="preserve"> preference for applying performance-based accountability</w:t>
      </w:r>
      <w:del w:id="391" w:author="IR" w:date="2025-11-18T20:50:00Z" w16du:dateUtc="2025-11-19T01:50:00Z">
        <w:r w:rsidR="00BA605D" w:rsidRPr="00BA605D" w:rsidDel="00490F88">
          <w:rPr>
            <w:lang w:val="en-US"/>
          </w:rPr>
          <w:delText xml:space="preserve"> practices</w:delText>
        </w:r>
      </w:del>
      <w:r w:rsidR="00BA605D" w:rsidRPr="00BA605D">
        <w:rPr>
          <w:lang w:val="en-US"/>
        </w:rPr>
        <w:t xml:space="preserve"> to public investments.</w:t>
      </w:r>
    </w:p>
    <w:p w14:paraId="62EC151C" w14:textId="5F363376" w:rsidR="003B6CC1" w:rsidRPr="000A1D75" w:rsidRDefault="003B6CC1" w:rsidP="000A1D75">
      <w:pPr>
        <w:rPr>
          <w:lang w:val="en-US"/>
        </w:rPr>
      </w:pPr>
    </w:p>
    <w:p w14:paraId="1BCBB404" w14:textId="4F560A9D" w:rsidR="000A1D75" w:rsidRDefault="00235F96" w:rsidP="000A1D75">
      <w:pPr>
        <w:rPr>
          <w:lang w:val="en-US"/>
        </w:rPr>
      </w:pPr>
      <w:r>
        <w:rPr>
          <w:lang w:val="en-US"/>
        </w:rPr>
        <w:t>S</w:t>
      </w:r>
      <w:r w:rsidR="000A1D75" w:rsidRPr="000A1D75">
        <w:rPr>
          <w:lang w:val="en-US"/>
        </w:rPr>
        <w:t xml:space="preserve">ome see </w:t>
      </w:r>
      <w:r w:rsidR="005B686D">
        <w:rPr>
          <w:lang w:val="en-US"/>
        </w:rPr>
        <w:t>outcomes-based funding</w:t>
      </w:r>
      <w:r w:rsidR="000A1D75" w:rsidRPr="000A1D75">
        <w:rPr>
          <w:lang w:val="en-US"/>
        </w:rPr>
        <w:t xml:space="preserve"> as a tool to achieve broader goals linked to the public good. </w:t>
      </w:r>
      <w:r w:rsidR="007062FC">
        <w:rPr>
          <w:lang w:val="en-US"/>
        </w:rPr>
        <w:t xml:space="preserve">Advocates in </w:t>
      </w:r>
      <w:r w:rsidR="000A1D75" w:rsidRPr="000A1D75">
        <w:rPr>
          <w:lang w:val="en-US"/>
        </w:rPr>
        <w:t xml:space="preserve">Illinois, for example, </w:t>
      </w:r>
      <w:r w:rsidR="007062FC">
        <w:rPr>
          <w:lang w:val="en-US"/>
        </w:rPr>
        <w:t>have worked to</w:t>
      </w:r>
      <w:ins w:id="392" w:author="IR" w:date="2025-11-17T18:17:00Z" w16du:dateUtc="2025-11-17T23:17:00Z">
        <w:r w:rsidR="00E93EBD">
          <w:rPr>
            <w:lang w:val="en-US"/>
          </w:rPr>
          <w:t xml:space="preserve"> incorporate</w:t>
        </w:r>
      </w:ins>
      <w:del w:id="393" w:author="IR" w:date="2025-11-17T18:17:00Z" w16du:dateUtc="2025-11-17T23:17:00Z">
        <w:r w:rsidR="007062FC" w:rsidDel="00E93EBD">
          <w:rPr>
            <w:lang w:val="en-US"/>
          </w:rPr>
          <w:delText xml:space="preserve"> design</w:delText>
        </w:r>
      </w:del>
      <w:r w:rsidR="007062FC">
        <w:rPr>
          <w:lang w:val="en-US"/>
        </w:rPr>
        <w:t xml:space="preserve"> elements of</w:t>
      </w:r>
      <w:r w:rsidR="000A1D75" w:rsidRPr="000A1D75">
        <w:rPr>
          <w:lang w:val="en-US"/>
        </w:rPr>
        <w:t xml:space="preserve"> funding adequacy into </w:t>
      </w:r>
      <w:r w:rsidR="007062FC">
        <w:rPr>
          <w:lang w:val="en-US"/>
        </w:rPr>
        <w:t>their proposed</w:t>
      </w:r>
      <w:r w:rsidR="000A1D75" w:rsidRPr="000A1D75">
        <w:rPr>
          <w:lang w:val="en-US"/>
        </w:rPr>
        <w:t xml:space="preserve"> formula, recognizing that under-resourced institutions may need additional support to improve outcomes.</w:t>
      </w:r>
      <w:r w:rsidR="00E25054">
        <w:rPr>
          <w:rStyle w:val="EndnoteReference"/>
          <w:lang w:val="en-US"/>
        </w:rPr>
        <w:endnoteReference w:id="22"/>
      </w:r>
    </w:p>
    <w:p w14:paraId="729F99C3" w14:textId="77777777" w:rsidR="00235F96" w:rsidRDefault="00235F96" w:rsidP="000A1D75">
      <w:pPr>
        <w:rPr>
          <w:lang w:val="en-US"/>
        </w:rPr>
      </w:pPr>
    </w:p>
    <w:p w14:paraId="412145A7" w14:textId="2D070AAC" w:rsidR="009F1189" w:rsidRDefault="009F1189" w:rsidP="00235F96">
      <w:pPr>
        <w:rPr>
          <w:lang w:val="en-US"/>
        </w:rPr>
      </w:pPr>
      <w:r w:rsidRPr="5B1798DA">
        <w:rPr>
          <w:lang w:val="en-US"/>
        </w:rPr>
        <w:t>Underlying these discrete goals is a core belief</w:t>
      </w:r>
      <w:r w:rsidR="00160B53" w:rsidRPr="5B1798DA">
        <w:rPr>
          <w:lang w:val="en-US"/>
        </w:rPr>
        <w:t xml:space="preserve"> that </w:t>
      </w:r>
      <w:r w:rsidR="00235F96" w:rsidRPr="5B1798DA">
        <w:rPr>
          <w:lang w:val="en-US"/>
        </w:rPr>
        <w:t xml:space="preserve">financial incentives </w:t>
      </w:r>
      <w:r w:rsidRPr="5B1798DA">
        <w:rPr>
          <w:lang w:val="en-US"/>
        </w:rPr>
        <w:t>can shift institutional priorities to focus more on</w:t>
      </w:r>
      <w:r w:rsidR="00235F96" w:rsidRPr="5B1798DA">
        <w:rPr>
          <w:lang w:val="en-US"/>
        </w:rPr>
        <w:t xml:space="preserve"> student success. </w:t>
      </w:r>
      <w:r>
        <w:t xml:space="preserve">This view is often rooted in a broader accountability mindset: </w:t>
      </w:r>
      <w:r w:rsidR="00235F96" w:rsidRPr="5B1798DA">
        <w:rPr>
          <w:lang w:val="en-US"/>
        </w:rPr>
        <w:t>Policymakers and taxpayers want assurance that institutions are fulfilling their missions and providing high-quality education with public dollars</w:t>
      </w:r>
      <w:r w:rsidRPr="5B1798DA">
        <w:rPr>
          <w:lang w:val="en-US"/>
        </w:rPr>
        <w:t>. From this perspective</w:t>
      </w:r>
      <w:r w:rsidR="00235F96" w:rsidRPr="5B1798DA">
        <w:rPr>
          <w:lang w:val="en-US"/>
        </w:rPr>
        <w:t xml:space="preserve">, </w:t>
      </w:r>
      <w:r w:rsidR="005B686D" w:rsidRPr="5B1798DA">
        <w:rPr>
          <w:lang w:val="en-US"/>
        </w:rPr>
        <w:t>outcomes-based funding</w:t>
      </w:r>
      <w:r w:rsidR="00235F96" w:rsidRPr="5B1798DA">
        <w:rPr>
          <w:lang w:val="en-US"/>
        </w:rPr>
        <w:t xml:space="preserve"> </w:t>
      </w:r>
      <w:r w:rsidRPr="5B1798DA">
        <w:rPr>
          <w:lang w:val="en-US"/>
        </w:rPr>
        <w:t>becomes</w:t>
      </w:r>
      <w:r w:rsidR="00235F96" w:rsidRPr="5B1798DA">
        <w:rPr>
          <w:lang w:val="en-US"/>
        </w:rPr>
        <w:t xml:space="preserve"> a mechanism to hold institutions accountable for results, not just inputs or processes.</w:t>
      </w:r>
    </w:p>
    <w:p w14:paraId="26ABD79F" w14:textId="26EE6F10" w:rsidR="00000B00" w:rsidRPr="000A1D75" w:rsidRDefault="00D7341C" w:rsidP="00185689">
      <w:pPr>
        <w:pStyle w:val="Heading2"/>
      </w:pPr>
      <w:bookmarkStart w:id="400" w:name="_Toc214278120"/>
      <w:r w:rsidRPr="42A44776">
        <w:rPr>
          <w:lang w:val="en-US"/>
        </w:rPr>
        <w:t>Evidence o</w:t>
      </w:r>
      <w:r w:rsidR="00413B4A" w:rsidRPr="42A44776">
        <w:rPr>
          <w:lang w:val="en-US"/>
        </w:rPr>
        <w:t>n the effectiveness of these models</w:t>
      </w:r>
      <w:del w:id="401" w:author="IR" w:date="2025-11-17T18:18:00Z" w16du:dateUtc="2025-11-17T23:18:00Z">
        <w:r w:rsidR="00413B4A" w:rsidRPr="42A44776" w:rsidDel="00E95189">
          <w:rPr>
            <w:lang w:val="en-US"/>
          </w:rPr>
          <w:delText>, however,</w:delText>
        </w:r>
      </w:del>
      <w:r w:rsidR="00413B4A" w:rsidRPr="42A44776">
        <w:rPr>
          <w:lang w:val="en-US"/>
        </w:rPr>
        <w:t xml:space="preserve"> remains mixed across different designs and implementations.</w:t>
      </w:r>
      <w:bookmarkEnd w:id="400"/>
    </w:p>
    <w:p w14:paraId="297BA503" w14:textId="6C6D3B94" w:rsidR="00000B00" w:rsidRDefault="00000B00" w:rsidP="00000B00">
      <w:pPr>
        <w:rPr>
          <w:lang w:val="en-US"/>
        </w:rPr>
      </w:pPr>
      <w:r w:rsidRPr="000A1D75">
        <w:rPr>
          <w:lang w:val="en-US"/>
        </w:rPr>
        <w:t>Despite</w:t>
      </w:r>
      <w:r>
        <w:rPr>
          <w:lang w:val="en-US"/>
        </w:rPr>
        <w:t xml:space="preserve"> the growing</w:t>
      </w:r>
      <w:r w:rsidRPr="000A1D75">
        <w:rPr>
          <w:lang w:val="en-US"/>
        </w:rPr>
        <w:t xml:space="preserve"> enthusiasm for</w:t>
      </w:r>
      <w:r w:rsidR="00CA06BC">
        <w:rPr>
          <w:lang w:val="en-US"/>
        </w:rPr>
        <w:t xml:space="preserve"> outcomes-based funding</w:t>
      </w:r>
      <w:r w:rsidRPr="000A1D75">
        <w:rPr>
          <w:lang w:val="en-US"/>
        </w:rPr>
        <w:t>,</w:t>
      </w:r>
      <w:r w:rsidR="00B668DB">
        <w:rPr>
          <w:lang w:val="en-US"/>
        </w:rPr>
        <w:t xml:space="preserve"> </w:t>
      </w:r>
      <w:r w:rsidRPr="000A1D75">
        <w:rPr>
          <w:lang w:val="en-US"/>
        </w:rPr>
        <w:t xml:space="preserve">evidence </w:t>
      </w:r>
      <w:r w:rsidR="3BE09D5D">
        <w:rPr>
          <w:lang w:val="en-US"/>
        </w:rPr>
        <w:t>of</w:t>
      </w:r>
      <w:r>
        <w:rPr>
          <w:lang w:val="en-US"/>
        </w:rPr>
        <w:t xml:space="preserve"> its </w:t>
      </w:r>
      <w:r w:rsidRPr="000A1D75">
        <w:rPr>
          <w:lang w:val="en-US"/>
        </w:rPr>
        <w:t xml:space="preserve">effectiveness remains mixed. </w:t>
      </w:r>
      <w:r>
        <w:rPr>
          <w:lang w:val="en-US"/>
        </w:rPr>
        <w:t>Across</w:t>
      </w:r>
      <w:r w:rsidRPr="000A1D75">
        <w:rPr>
          <w:lang w:val="en-US"/>
        </w:rPr>
        <w:t xml:space="preserve"> </w:t>
      </w:r>
      <w:r w:rsidR="00D35140">
        <w:rPr>
          <w:lang w:val="en-US"/>
        </w:rPr>
        <w:t>12</w:t>
      </w:r>
      <w:r w:rsidRPr="000A1D75">
        <w:rPr>
          <w:lang w:val="en-US"/>
        </w:rPr>
        <w:t xml:space="preserve"> quantitative evaluations of </w:t>
      </w:r>
      <w:r w:rsidR="00E363F1">
        <w:rPr>
          <w:lang w:val="en-US"/>
        </w:rPr>
        <w:t xml:space="preserve">outcomes-based </w:t>
      </w:r>
      <w:ins w:id="402" w:author="IR" w:date="2025-11-18T20:55:00Z" w16du:dateUtc="2025-11-19T01:55:00Z">
        <w:r w:rsidR="00F940EB">
          <w:rPr>
            <w:lang w:val="en-US"/>
          </w:rPr>
          <w:t xml:space="preserve">funding </w:t>
        </w:r>
      </w:ins>
      <w:del w:id="403" w:author="IR" w:date="2025-11-18T20:54:00Z" w16du:dateUtc="2025-11-19T01:54:00Z">
        <w:r w:rsidRPr="000A1D75" w:rsidDel="00F940EB">
          <w:rPr>
            <w:lang w:val="en-US"/>
          </w:rPr>
          <w:delText xml:space="preserve">state </w:delText>
        </w:r>
      </w:del>
      <w:r w:rsidRPr="000A1D75">
        <w:rPr>
          <w:lang w:val="en-US"/>
        </w:rPr>
        <w:t xml:space="preserve">models, </w:t>
      </w:r>
      <w:r>
        <w:rPr>
          <w:lang w:val="en-US"/>
        </w:rPr>
        <w:t>researchers found</w:t>
      </w:r>
      <w:r w:rsidRPr="000A1D75">
        <w:rPr>
          <w:lang w:val="en-US"/>
        </w:rPr>
        <w:t xml:space="preserve"> that states </w:t>
      </w:r>
      <w:ins w:id="404" w:author="IR" w:date="2025-11-17T18:19:00Z" w16du:dateUtc="2025-11-17T23:19:00Z">
        <w:r w:rsidR="00E95189">
          <w:rPr>
            <w:lang w:val="en-US"/>
          </w:rPr>
          <w:t xml:space="preserve">that used </w:t>
        </w:r>
      </w:ins>
      <w:del w:id="405" w:author="IR" w:date="2025-11-17T18:19:00Z" w16du:dateUtc="2025-11-17T23:19:00Z">
        <w:r w:rsidRPr="000A1D75" w:rsidDel="00E95189">
          <w:rPr>
            <w:lang w:val="en-US"/>
          </w:rPr>
          <w:delText xml:space="preserve">using </w:delText>
        </w:r>
      </w:del>
      <w:r w:rsidR="00E363F1">
        <w:rPr>
          <w:lang w:val="en-US"/>
        </w:rPr>
        <w:t>these</w:t>
      </w:r>
      <w:r w:rsidRPr="000A1D75">
        <w:rPr>
          <w:lang w:val="en-US"/>
        </w:rPr>
        <w:t xml:space="preserve"> </w:t>
      </w:r>
      <w:del w:id="406" w:author="IR" w:date="2025-11-18T20:55:00Z" w16du:dateUtc="2025-11-19T01:55:00Z">
        <w:r w:rsidRPr="000A1D75" w:rsidDel="00F940EB">
          <w:rPr>
            <w:lang w:val="en-US"/>
          </w:rPr>
          <w:delText xml:space="preserve">funding </w:delText>
        </w:r>
      </w:del>
      <w:r w:rsidRPr="000A1D75">
        <w:rPr>
          <w:lang w:val="en-US"/>
        </w:rPr>
        <w:t>models d</w:t>
      </w:r>
      <w:r>
        <w:rPr>
          <w:lang w:val="en-US"/>
        </w:rPr>
        <w:t>id</w:t>
      </w:r>
      <w:r w:rsidRPr="000A1D75">
        <w:rPr>
          <w:lang w:val="en-US"/>
        </w:rPr>
        <w:t xml:space="preserve"> not outperform other states on key metrics.</w:t>
      </w:r>
      <w:r>
        <w:rPr>
          <w:rStyle w:val="EndnoteReference"/>
          <w:lang w:val="en-US"/>
        </w:rPr>
        <w:endnoteReference w:id="23"/>
      </w:r>
      <w:r w:rsidRPr="000A1D75">
        <w:rPr>
          <w:lang w:val="en-US"/>
        </w:rPr>
        <w:t xml:space="preserve"> </w:t>
      </w:r>
      <w:r>
        <w:rPr>
          <w:lang w:val="en-US"/>
        </w:rPr>
        <w:t xml:space="preserve">Others </w:t>
      </w:r>
      <w:r w:rsidRPr="000A1D75">
        <w:rPr>
          <w:lang w:val="en-US"/>
        </w:rPr>
        <w:t>ha</w:t>
      </w:r>
      <w:r>
        <w:rPr>
          <w:lang w:val="en-US"/>
        </w:rPr>
        <w:t>ve</w:t>
      </w:r>
      <w:r w:rsidRPr="000A1D75">
        <w:rPr>
          <w:lang w:val="en-US"/>
        </w:rPr>
        <w:t xml:space="preserve"> </w:t>
      </w:r>
      <w:r>
        <w:rPr>
          <w:lang w:val="en-US"/>
        </w:rPr>
        <w:t>documented</w:t>
      </w:r>
      <w:r w:rsidRPr="000A1D75">
        <w:rPr>
          <w:lang w:val="en-US"/>
        </w:rPr>
        <w:t xml:space="preserve"> </w:t>
      </w:r>
      <w:ins w:id="423" w:author="IR" w:date="2025-11-17T18:19:00Z" w16du:dateUtc="2025-11-17T23:19:00Z">
        <w:r w:rsidR="00E95189">
          <w:rPr>
            <w:lang w:val="en-US"/>
          </w:rPr>
          <w:t xml:space="preserve">a </w:t>
        </w:r>
      </w:ins>
      <w:r w:rsidRPr="000A1D75">
        <w:rPr>
          <w:lang w:val="en-US"/>
        </w:rPr>
        <w:t>limited impact on credential attainment,</w:t>
      </w:r>
      <w:r>
        <w:rPr>
          <w:rStyle w:val="EndnoteReference"/>
          <w:lang w:val="en-US"/>
        </w:rPr>
        <w:endnoteReference w:id="24"/>
      </w:r>
      <w:r w:rsidRPr="000A1D75">
        <w:rPr>
          <w:lang w:val="en-US"/>
        </w:rPr>
        <w:t xml:space="preserve"> and </w:t>
      </w:r>
      <w:r>
        <w:rPr>
          <w:lang w:val="en-US"/>
        </w:rPr>
        <w:t>one</w:t>
      </w:r>
      <w:r w:rsidRPr="000A1D75">
        <w:rPr>
          <w:lang w:val="en-US"/>
        </w:rPr>
        <w:t xml:space="preserve"> stud</w:t>
      </w:r>
      <w:r>
        <w:rPr>
          <w:lang w:val="en-US"/>
        </w:rPr>
        <w:t>y</w:t>
      </w:r>
      <w:r w:rsidRPr="000A1D75">
        <w:rPr>
          <w:lang w:val="en-US"/>
        </w:rPr>
        <w:t xml:space="preserve"> found that</w:t>
      </w:r>
      <w:r w:rsidR="00E363F1">
        <w:rPr>
          <w:lang w:val="en-US"/>
        </w:rPr>
        <w:t xml:space="preserve"> an</w:t>
      </w:r>
      <w:r w:rsidRPr="000A1D75">
        <w:rPr>
          <w:lang w:val="en-US"/>
        </w:rPr>
        <w:t xml:space="preserve"> </w:t>
      </w:r>
      <w:r w:rsidR="00E363F1">
        <w:rPr>
          <w:lang w:val="en-US"/>
        </w:rPr>
        <w:t>outcomes-based model</w:t>
      </w:r>
      <w:r w:rsidRPr="000A1D75">
        <w:rPr>
          <w:lang w:val="en-US"/>
        </w:rPr>
        <w:t xml:space="preserve"> negatively impacted state funding for Historically Black Colleges and Universities and similar institutions serving high concentrations of </w:t>
      </w:r>
      <w:r w:rsidR="002439B3">
        <w:rPr>
          <w:lang w:val="en-US"/>
        </w:rPr>
        <w:t xml:space="preserve">students from </w:t>
      </w:r>
      <w:r w:rsidRPr="000A1D75">
        <w:rPr>
          <w:lang w:val="en-US"/>
        </w:rPr>
        <w:t xml:space="preserve">racially minoritized </w:t>
      </w:r>
      <w:r w:rsidR="002439B3">
        <w:rPr>
          <w:lang w:val="en-US"/>
        </w:rPr>
        <w:t>groups</w:t>
      </w:r>
      <w:r w:rsidRPr="000A1D75">
        <w:rPr>
          <w:lang w:val="en-US"/>
        </w:rPr>
        <w:t xml:space="preserve">, raising </w:t>
      </w:r>
      <w:r>
        <w:rPr>
          <w:lang w:val="en-US"/>
        </w:rPr>
        <w:t>concerns about exacerbating funding inequities.</w:t>
      </w:r>
      <w:r>
        <w:rPr>
          <w:rStyle w:val="EndnoteReference"/>
          <w:lang w:val="en-US"/>
        </w:rPr>
        <w:endnoteReference w:id="25"/>
      </w:r>
    </w:p>
    <w:p w14:paraId="07762B0D" w14:textId="77777777" w:rsidR="00000B00" w:rsidRPr="000A1D75" w:rsidRDefault="00000B00" w:rsidP="00000B00">
      <w:pPr>
        <w:rPr>
          <w:lang w:val="en-US"/>
        </w:rPr>
      </w:pPr>
    </w:p>
    <w:p w14:paraId="6990DCD4" w14:textId="4721A392" w:rsidR="00861853" w:rsidRDefault="00000B00" w:rsidP="00861853">
      <w:pPr>
        <w:rPr>
          <w:lang w:val="en-US"/>
        </w:rPr>
      </w:pPr>
      <w:r w:rsidRPr="000A1D75">
        <w:rPr>
          <w:lang w:val="en-US"/>
        </w:rPr>
        <w:lastRenderedPageBreak/>
        <w:t xml:space="preserve">There </w:t>
      </w:r>
      <w:del w:id="451" w:author="IR" w:date="2025-11-17T18:19:00Z" w16du:dateUtc="2025-11-17T23:19:00Z">
        <w:r w:rsidDel="00E95189">
          <w:rPr>
            <w:lang w:val="en-US"/>
          </w:rPr>
          <w:delText xml:space="preserve">could </w:delText>
        </w:r>
      </w:del>
      <w:ins w:id="452" w:author="IR" w:date="2025-11-17T18:20:00Z" w16du:dateUtc="2025-11-17T23:20:00Z">
        <w:r w:rsidR="00E95189">
          <w:rPr>
            <w:lang w:val="en-US"/>
          </w:rPr>
          <w:t>are</w:t>
        </w:r>
      </w:ins>
      <w:del w:id="453" w:author="IR" w:date="2025-11-17T18:20:00Z" w16du:dateUtc="2025-11-17T23:20:00Z">
        <w:r w:rsidDel="00E95189">
          <w:rPr>
            <w:lang w:val="en-US"/>
          </w:rPr>
          <w:delText>be</w:delText>
        </w:r>
      </w:del>
      <w:r w:rsidRPr="000A1D75">
        <w:rPr>
          <w:lang w:val="en-US"/>
        </w:rPr>
        <w:t xml:space="preserve"> </w:t>
      </w:r>
      <w:r w:rsidR="000E036E">
        <w:rPr>
          <w:lang w:val="en-US"/>
        </w:rPr>
        <w:t>several</w:t>
      </w:r>
      <w:r w:rsidRPr="000A1D75">
        <w:rPr>
          <w:lang w:val="en-US"/>
        </w:rPr>
        <w:t xml:space="preserve"> potential explanations for this lack of success</w:t>
      </w:r>
      <w:r>
        <w:rPr>
          <w:lang w:val="en-US"/>
        </w:rPr>
        <w:t>, but o</w:t>
      </w:r>
      <w:r w:rsidRPr="000A1D75">
        <w:rPr>
          <w:lang w:val="en-US"/>
        </w:rPr>
        <w:t xml:space="preserve">ne hypothesis is that </w:t>
      </w:r>
      <w:r w:rsidR="003A7690">
        <w:rPr>
          <w:lang w:val="en-US"/>
        </w:rPr>
        <w:t>outcomes-based funding</w:t>
      </w:r>
      <w:r w:rsidRPr="000A1D75">
        <w:rPr>
          <w:lang w:val="en-US"/>
        </w:rPr>
        <w:t xml:space="preserve"> policies often feature measures that are mismatched with institutional capacity or too attenuated to be meaningful. If the </w:t>
      </w:r>
      <w:del w:id="454" w:author="IR" w:date="2025-11-17T18:20:00Z" w16du:dateUtc="2025-11-17T23:20:00Z">
        <w:r w:rsidRPr="000A1D75" w:rsidDel="00E95189">
          <w:rPr>
            <w:lang w:val="en-US"/>
          </w:rPr>
          <w:delText xml:space="preserve">metrics </w:delText>
        </w:r>
      </w:del>
      <w:r w:rsidRPr="000A1D75">
        <w:rPr>
          <w:lang w:val="en-US"/>
        </w:rPr>
        <w:t xml:space="preserve">selected </w:t>
      </w:r>
      <w:ins w:id="455" w:author="IR" w:date="2025-11-17T18:20:00Z" w16du:dateUtc="2025-11-17T23:20:00Z">
        <w:r w:rsidR="00E95189">
          <w:rPr>
            <w:lang w:val="en-US"/>
          </w:rPr>
          <w:t xml:space="preserve">metrics </w:t>
        </w:r>
      </w:ins>
      <w:r w:rsidRPr="000A1D75">
        <w:rPr>
          <w:lang w:val="en-US"/>
        </w:rPr>
        <w:t xml:space="preserve">do not align with what institutions can realistically influence, or if the funding tied to those metrics is too small to justify significant changes in practice, then </w:t>
      </w:r>
      <w:r w:rsidR="00C711C4">
        <w:rPr>
          <w:lang w:val="en-US"/>
        </w:rPr>
        <w:t>an</w:t>
      </w:r>
      <w:r w:rsidR="005A6A26">
        <w:rPr>
          <w:lang w:val="en-US"/>
        </w:rPr>
        <w:t xml:space="preserve"> </w:t>
      </w:r>
      <w:r w:rsidR="000566E0">
        <w:rPr>
          <w:lang w:val="en-US"/>
        </w:rPr>
        <w:t xml:space="preserve">outcomes-based </w:t>
      </w:r>
      <w:r w:rsidR="0025676A">
        <w:rPr>
          <w:lang w:val="en-US"/>
        </w:rPr>
        <w:t>model</w:t>
      </w:r>
      <w:r w:rsidR="000566E0" w:rsidRPr="000A1D75">
        <w:rPr>
          <w:lang w:val="en-US"/>
        </w:rPr>
        <w:t xml:space="preserve"> </w:t>
      </w:r>
      <w:r w:rsidRPr="000A1D75">
        <w:rPr>
          <w:lang w:val="en-US"/>
        </w:rPr>
        <w:t>will fail to m</w:t>
      </w:r>
      <w:del w:id="456" w:author="Super Copy Editors" w:date="2025-11-19T14:12:00Z" w16du:dateUtc="2025-11-19T19:12:00Z">
        <w:r w:rsidRPr="000A1D75" w:rsidDel="00F03D5C">
          <w:rPr>
            <w:lang w:val="en-US"/>
          </w:rPr>
          <w:delText>ove the needle</w:delText>
        </w:r>
      </w:del>
      <w:ins w:id="457" w:author="Super Copy Editors" w:date="2025-11-19T14:12:00Z" w16du:dateUtc="2025-11-19T19:12:00Z">
        <w:r w:rsidR="00F03D5C">
          <w:rPr>
            <w:lang w:val="en-US"/>
          </w:rPr>
          <w:t>ake a meaningful impact</w:t>
        </w:r>
      </w:ins>
      <w:r w:rsidRPr="000A1D75">
        <w:rPr>
          <w:lang w:val="en-US"/>
        </w:rPr>
        <w:t>.</w:t>
      </w:r>
      <w:r>
        <w:rPr>
          <w:lang w:val="en-US"/>
        </w:rPr>
        <w:t xml:space="preserve"> </w:t>
      </w:r>
    </w:p>
    <w:p w14:paraId="17BCCEA8" w14:textId="77777777" w:rsidR="00861853" w:rsidRDefault="00861853" w:rsidP="00861853">
      <w:pPr>
        <w:rPr>
          <w:lang w:val="en-US"/>
        </w:rPr>
      </w:pPr>
    </w:p>
    <w:p w14:paraId="29EC7D71" w14:textId="7FAE5345" w:rsidR="00861853" w:rsidRDefault="00861853" w:rsidP="00861853">
      <w:pPr>
        <w:rPr>
          <w:lang w:val="en-US"/>
        </w:rPr>
      </w:pPr>
      <w:r>
        <w:rPr>
          <w:lang w:val="en-US"/>
        </w:rPr>
        <w:t>Another factor that affects the evidence pool is the wide variation in formula design. A study investigating just one outcome metric</w:t>
      </w:r>
      <w:ins w:id="458" w:author="IR" w:date="2025-11-17T18:20:00Z" w16du:dateUtc="2025-11-17T23:20:00Z">
        <w:r w:rsidR="00E95189">
          <w:rPr>
            <w:lang w:val="en-US"/>
          </w:rPr>
          <w:t>,</w:t>
        </w:r>
      </w:ins>
      <w:del w:id="459" w:author="IR" w:date="2025-11-17T18:20:00Z" w16du:dateUtc="2025-11-17T23:20:00Z">
        <w:r w:rsidDel="00E95189">
          <w:rPr>
            <w:lang w:val="en-US"/>
          </w:rPr>
          <w:delText xml:space="preserve"> —</w:delText>
        </w:r>
      </w:del>
      <w:r>
        <w:rPr>
          <w:lang w:val="en-US"/>
        </w:rPr>
        <w:t xml:space="preserve"> certificate awards</w:t>
      </w:r>
      <w:ins w:id="460" w:author="IR" w:date="2025-11-17T18:20:00Z" w16du:dateUtc="2025-11-17T23:20:00Z">
        <w:r w:rsidR="00E95189">
          <w:rPr>
            <w:lang w:val="en-US"/>
          </w:rPr>
          <w:t>,</w:t>
        </w:r>
      </w:ins>
      <w:del w:id="461" w:author="IR" w:date="2025-11-17T18:20:00Z" w16du:dateUtc="2025-11-17T23:20:00Z">
        <w:r w:rsidDel="00E95189">
          <w:rPr>
            <w:lang w:val="en-US"/>
          </w:rPr>
          <w:delText xml:space="preserve"> —</w:delText>
        </w:r>
      </w:del>
      <w:r>
        <w:rPr>
          <w:lang w:val="en-US"/>
        </w:rPr>
        <w:t xml:space="preserve"> found substantial variation in how states define</w:t>
      </w:r>
      <w:r w:rsidR="00F771DE">
        <w:rPr>
          <w:lang w:val="en-US"/>
        </w:rPr>
        <w:t>d</w:t>
      </w:r>
      <w:r>
        <w:rPr>
          <w:lang w:val="en-US"/>
        </w:rPr>
        <w:t xml:space="preserve"> </w:t>
      </w:r>
      <w:ins w:id="462" w:author="IR" w:date="2025-11-18T20:57:00Z" w16du:dateUtc="2025-11-19T01:57:00Z">
        <w:del w:id="463" w:author="Super Copy Editors" w:date="2025-11-19T14:12:00Z" w16du:dateUtc="2025-11-19T19:12:00Z">
          <w:r w:rsidR="00F940EB" w:rsidDel="00F03D5C">
            <w:rPr>
              <w:lang w:val="en-US"/>
            </w:rPr>
            <w:delText xml:space="preserve">it </w:delText>
          </w:r>
        </w:del>
      </w:ins>
      <w:r>
        <w:rPr>
          <w:lang w:val="en-US"/>
        </w:rPr>
        <w:t xml:space="preserve">and used </w:t>
      </w:r>
      <w:ins w:id="464" w:author="IR" w:date="2025-11-17T18:20:00Z" w16du:dateUtc="2025-11-17T23:20:00Z">
        <w:r w:rsidR="00E95189">
          <w:rPr>
            <w:lang w:val="en-US"/>
          </w:rPr>
          <w:t xml:space="preserve">it </w:t>
        </w:r>
      </w:ins>
      <w:del w:id="465" w:author="IR" w:date="2025-11-17T18:20:00Z" w16du:dateUtc="2025-11-17T23:20:00Z">
        <w:r w:rsidDel="00E95189">
          <w:rPr>
            <w:lang w:val="en-US"/>
          </w:rPr>
          <w:delText xml:space="preserve">that metric </w:delText>
        </w:r>
      </w:del>
      <w:r>
        <w:rPr>
          <w:lang w:val="en-US"/>
        </w:rPr>
        <w:t xml:space="preserve">for </w:t>
      </w:r>
      <w:ins w:id="466" w:author="IR" w:date="2025-11-18T20:56:00Z" w16du:dateUtc="2025-11-19T01:56:00Z">
        <w:r w:rsidR="00F940EB">
          <w:rPr>
            <w:lang w:val="en-US"/>
          </w:rPr>
          <w:t xml:space="preserve">allocating </w:t>
        </w:r>
      </w:ins>
      <w:r>
        <w:rPr>
          <w:lang w:val="en-US"/>
        </w:rPr>
        <w:t>fund</w:t>
      </w:r>
      <w:ins w:id="467" w:author="IR" w:date="2025-11-18T20:56:00Z" w16du:dateUtc="2025-11-19T01:56:00Z">
        <w:r w:rsidR="00F940EB">
          <w:rPr>
            <w:lang w:val="en-US"/>
          </w:rPr>
          <w:t>s</w:t>
        </w:r>
      </w:ins>
      <w:del w:id="468" w:author="IR" w:date="2025-11-18T20:56:00Z" w16du:dateUtc="2025-11-19T01:56:00Z">
        <w:r w:rsidDel="00F940EB">
          <w:rPr>
            <w:lang w:val="en-US"/>
          </w:rPr>
          <w:delText>ing allocations</w:delText>
        </w:r>
      </w:del>
      <w:r>
        <w:rPr>
          <w:lang w:val="en-US"/>
        </w:rPr>
        <w:t>.</w:t>
      </w:r>
      <w:r>
        <w:rPr>
          <w:rStyle w:val="EndnoteReference"/>
          <w:lang w:val="en-US"/>
        </w:rPr>
        <w:endnoteReference w:id="26"/>
      </w:r>
      <w:ins w:id="481" w:author="IR" w:date="2025-11-17T18:21:00Z" w16du:dateUtc="2025-11-17T23:21:00Z">
        <w:r w:rsidR="00E95189">
          <w:rPr>
            <w:lang w:val="en-US"/>
          </w:rPr>
          <w:t xml:space="preserve"> When viewed</w:t>
        </w:r>
      </w:ins>
      <w:del w:id="482" w:author="IR" w:date="2025-11-17T18:21:00Z" w16du:dateUtc="2025-11-17T23:21:00Z">
        <w:r w:rsidDel="00E95189">
          <w:rPr>
            <w:lang w:val="en-US"/>
          </w:rPr>
          <w:delText xml:space="preserve"> Combined</w:delText>
        </w:r>
      </w:del>
      <w:r>
        <w:rPr>
          <w:lang w:val="en-US"/>
        </w:rPr>
        <w:t xml:space="preserve"> across multiple </w:t>
      </w:r>
      <w:del w:id="483" w:author="IR" w:date="2025-11-17T18:21:00Z" w16du:dateUtc="2025-11-17T23:21:00Z">
        <w:r w:rsidDel="00E95189">
          <w:rPr>
            <w:lang w:val="en-US"/>
          </w:rPr>
          <w:delText xml:space="preserve">different </w:delText>
        </w:r>
      </w:del>
      <w:r>
        <w:rPr>
          <w:lang w:val="en-US"/>
        </w:rPr>
        <w:t xml:space="preserve">metrics and state contexts, this </w:t>
      </w:r>
      <w:ins w:id="484" w:author="IR" w:date="2025-11-17T18:21:00Z" w16du:dateUtc="2025-11-17T23:21:00Z">
        <w:r w:rsidR="00E95189">
          <w:rPr>
            <w:lang w:val="en-US"/>
          </w:rPr>
          <w:t xml:space="preserve">variation </w:t>
        </w:r>
      </w:ins>
      <w:del w:id="485" w:author="IR" w:date="2025-11-17T18:21:00Z" w16du:dateUtc="2025-11-17T23:21:00Z">
        <w:r w:rsidDel="00E95189">
          <w:rPr>
            <w:lang w:val="en-US"/>
          </w:rPr>
          <w:delText xml:space="preserve">diversity </w:delText>
        </w:r>
      </w:del>
      <w:r>
        <w:rPr>
          <w:lang w:val="en-US"/>
        </w:rPr>
        <w:t>makes it difficult to truly compare the effectiveness</w:t>
      </w:r>
      <w:ins w:id="486" w:author="IR" w:date="2025-11-18T20:57:00Z" w16du:dateUtc="2025-11-19T01:57:00Z">
        <w:r w:rsidR="00F940EB">
          <w:rPr>
            <w:lang w:val="en-US"/>
          </w:rPr>
          <w:t xml:space="preserve"> of</w:t>
        </w:r>
      </w:ins>
      <w:del w:id="487" w:author="IR" w:date="2025-11-17T18:21:00Z" w16du:dateUtc="2025-11-17T23:21:00Z">
        <w:r w:rsidDel="00E95189">
          <w:rPr>
            <w:lang w:val="en-US"/>
          </w:rPr>
          <w:delText xml:space="preserve"> </w:delText>
        </w:r>
        <w:r w:rsidR="00324D6C" w:rsidDel="00E95189">
          <w:rPr>
            <w:lang w:val="en-US"/>
          </w:rPr>
          <w:delText>across</w:delText>
        </w:r>
      </w:del>
      <w:r w:rsidR="00324D6C">
        <w:rPr>
          <w:lang w:val="en-US"/>
        </w:rPr>
        <w:t xml:space="preserve"> outcomes-based funding</w:t>
      </w:r>
      <w:r>
        <w:rPr>
          <w:lang w:val="en-US"/>
        </w:rPr>
        <w:t xml:space="preserve"> models. </w:t>
      </w:r>
    </w:p>
    <w:p w14:paraId="21E50056" w14:textId="77777777" w:rsidR="00861853" w:rsidRDefault="00861853" w:rsidP="00861853">
      <w:pPr>
        <w:rPr>
          <w:lang w:val="en-US"/>
        </w:rPr>
      </w:pPr>
    </w:p>
    <w:p w14:paraId="7EAA88FC" w14:textId="0841AE68" w:rsidR="008E480D" w:rsidRDefault="00324D6C" w:rsidP="00000B00">
      <w:pPr>
        <w:rPr>
          <w:lang w:val="en-US"/>
        </w:rPr>
      </w:pPr>
      <w:r>
        <w:rPr>
          <w:lang w:val="en-US"/>
        </w:rPr>
        <w:t>However</w:t>
      </w:r>
      <w:r w:rsidR="00861853" w:rsidRPr="000A1D75">
        <w:rPr>
          <w:lang w:val="en-US"/>
        </w:rPr>
        <w:t xml:space="preserve">, some emerging qualitative evidence offers a more optimistic picture. Early reports from Texas, which </w:t>
      </w:r>
      <w:r w:rsidR="00EA22D3">
        <w:rPr>
          <w:lang w:val="en-US"/>
        </w:rPr>
        <w:t>modified its</w:t>
      </w:r>
      <w:r w:rsidR="00861853" w:rsidRPr="000A1D75">
        <w:rPr>
          <w:lang w:val="en-US"/>
        </w:rPr>
        <w:t xml:space="preserve"> outcomes-based formula for community colleges</w:t>
      </w:r>
      <w:r w:rsidR="00EA22D3">
        <w:rPr>
          <w:lang w:val="en-US"/>
        </w:rPr>
        <w:t xml:space="preserve"> in 2023</w:t>
      </w:r>
      <w:r w:rsidR="00861853" w:rsidRPr="000A1D75">
        <w:rPr>
          <w:lang w:val="en-US"/>
        </w:rPr>
        <w:t>, indicate that institutions are investing in student success initiatives in response to the new incentives.</w:t>
      </w:r>
      <w:r w:rsidR="00861853">
        <w:rPr>
          <w:rStyle w:val="EndnoteReference"/>
          <w:lang w:val="en-US"/>
        </w:rPr>
        <w:endnoteReference w:id="27"/>
      </w:r>
      <w:r w:rsidR="00861853" w:rsidRPr="000A1D75">
        <w:rPr>
          <w:lang w:val="en-US"/>
        </w:rPr>
        <w:t xml:space="preserve"> While it is too early to draw definitive conclusions, this suggests that when designed well, </w:t>
      </w:r>
      <w:r w:rsidR="00BD3C2C">
        <w:rPr>
          <w:lang w:val="en-US"/>
        </w:rPr>
        <w:t xml:space="preserve">these </w:t>
      </w:r>
      <w:r w:rsidR="00861853">
        <w:rPr>
          <w:lang w:val="en-US"/>
        </w:rPr>
        <w:t>formulas</w:t>
      </w:r>
      <w:r w:rsidR="00861853" w:rsidRPr="000A1D75">
        <w:rPr>
          <w:lang w:val="en-US"/>
        </w:rPr>
        <w:t xml:space="preserve"> may </w:t>
      </w:r>
      <w:ins w:id="500" w:author="IR" w:date="2025-11-18T20:58:00Z" w16du:dateUtc="2025-11-19T01:58:00Z">
        <w:r w:rsidR="00F940EB">
          <w:rPr>
            <w:lang w:val="en-US"/>
          </w:rPr>
          <w:t xml:space="preserve">be used </w:t>
        </w:r>
      </w:ins>
      <w:del w:id="501" w:author="IR" w:date="2025-11-18T20:58:00Z" w16du:dateUtc="2025-11-19T01:58:00Z">
        <w:r w:rsidR="00861853" w:rsidRPr="000A1D75" w:rsidDel="00F940EB">
          <w:rPr>
            <w:lang w:val="en-US"/>
          </w:rPr>
          <w:delText xml:space="preserve">serve </w:delText>
        </w:r>
      </w:del>
      <w:r w:rsidR="00861853" w:rsidRPr="000A1D75">
        <w:rPr>
          <w:lang w:val="en-US"/>
        </w:rPr>
        <w:t>as a strategy to push schools to increase their focus on student outcomes.</w:t>
      </w:r>
    </w:p>
    <w:p w14:paraId="554570FA" w14:textId="28F7EAD8" w:rsidR="008E480D" w:rsidRPr="000A1D75" w:rsidRDefault="00413B4A" w:rsidP="00185689">
      <w:pPr>
        <w:pStyle w:val="Heading2"/>
      </w:pPr>
      <w:bookmarkStart w:id="502" w:name="_Toc214278121"/>
      <w:r>
        <w:t xml:space="preserve">Outcomes-based funding may still play a key role for state policymakers </w:t>
      </w:r>
      <w:r w:rsidR="00F771DE">
        <w:t>in</w:t>
      </w:r>
      <w:r>
        <w:t xml:space="preserve"> ensur</w:t>
      </w:r>
      <w:r w:rsidR="00F771DE">
        <w:t>ing</w:t>
      </w:r>
      <w:r>
        <w:t xml:space="preserve"> “returns” on public investments.</w:t>
      </w:r>
      <w:bookmarkEnd w:id="502"/>
    </w:p>
    <w:tbl>
      <w:tblPr>
        <w:tblStyle w:val="TableGrid"/>
        <w:tblpPr w:leftFromText="187" w:rightFromText="187" w:vertAnchor="text" w:horzAnchor="margin" w:tblpXSpec="right" w:tblpY="22"/>
        <w:tblOverlap w:val="never"/>
        <w:tblW w:w="0" w:type="auto"/>
        <w:tblCellMar>
          <w:top w:w="72" w:type="dxa"/>
          <w:left w:w="72" w:type="dxa"/>
          <w:bottom w:w="72" w:type="dxa"/>
          <w:right w:w="72" w:type="dxa"/>
        </w:tblCellMar>
        <w:tblLook w:val="04A0" w:firstRow="1" w:lastRow="0" w:firstColumn="1" w:lastColumn="0" w:noHBand="0" w:noVBand="1"/>
      </w:tblPr>
      <w:tblGrid>
        <w:gridCol w:w="5250"/>
      </w:tblGrid>
      <w:tr w:rsidR="00A36626" w14:paraId="0DB09B6E" w14:textId="77777777" w:rsidTr="00CE1597">
        <w:trPr>
          <w:trHeight w:val="3189"/>
        </w:trPr>
        <w:tc>
          <w:tcPr>
            <w:tcW w:w="5250" w:type="dxa"/>
          </w:tcPr>
          <w:p w14:paraId="6B73D538" w14:textId="26571617" w:rsidR="00A36626" w:rsidRPr="000A1D75" w:rsidRDefault="00A36626" w:rsidP="00A36626">
            <w:pPr>
              <w:rPr>
                <w:lang w:val="en-US"/>
              </w:rPr>
            </w:pPr>
            <w:r w:rsidRPr="2786FCBE">
              <w:rPr>
                <w:b/>
                <w:bCs/>
                <w:lang w:val="en-US"/>
              </w:rPr>
              <w:t>Sidebar</w:t>
            </w:r>
            <w:ins w:id="503" w:author="IR" w:date="2025-11-18T20:45:00Z" w16du:dateUtc="2025-11-19T01:45:00Z">
              <w:r w:rsidR="00490F88">
                <w:rPr>
                  <w:b/>
                  <w:bCs/>
                  <w:lang w:val="en-US"/>
                </w:rPr>
                <w:t xml:space="preserve"> 2</w:t>
              </w:r>
            </w:ins>
            <w:r w:rsidRPr="2786FCBE">
              <w:rPr>
                <w:b/>
                <w:bCs/>
                <w:lang w:val="en-US"/>
              </w:rPr>
              <w:t xml:space="preserve">: </w:t>
            </w:r>
            <w:r>
              <w:rPr>
                <w:b/>
                <w:bCs/>
                <w:lang w:val="en-US"/>
              </w:rPr>
              <w:t>Outcomes-</w:t>
            </w:r>
            <w:r w:rsidR="00CE1597" w:rsidRPr="00CE1597">
              <w:rPr>
                <w:b/>
                <w:bCs/>
                <w:lang w:val="en-US"/>
              </w:rPr>
              <w:t>B</w:t>
            </w:r>
            <w:r>
              <w:rPr>
                <w:b/>
                <w:bCs/>
                <w:lang w:val="en-US"/>
              </w:rPr>
              <w:t xml:space="preserve">ased </w:t>
            </w:r>
            <w:r w:rsidRPr="2786FCBE">
              <w:rPr>
                <w:b/>
                <w:bCs/>
                <w:lang w:val="en-US"/>
              </w:rPr>
              <w:t>Funding as a Policy Tool</w:t>
            </w:r>
          </w:p>
          <w:p w14:paraId="55C7C4B9" w14:textId="32EF87E5" w:rsidR="00A36626" w:rsidRDefault="00A36626" w:rsidP="00A36626">
            <w:pPr>
              <w:rPr>
                <w:lang w:val="en-US"/>
              </w:rPr>
            </w:pPr>
            <w:r>
              <w:rPr>
                <w:lang w:val="en-US"/>
              </w:rPr>
              <w:t>Using</w:t>
            </w:r>
            <w:r w:rsidRPr="000A1D75">
              <w:rPr>
                <w:lang w:val="en-US"/>
              </w:rPr>
              <w:t xml:space="preserve"> </w:t>
            </w:r>
            <w:r>
              <w:rPr>
                <w:lang w:val="en-US"/>
              </w:rPr>
              <w:t>outcomes-based funding</w:t>
            </w:r>
            <w:r w:rsidRPr="000A1D75">
              <w:rPr>
                <w:lang w:val="en-US"/>
              </w:rPr>
              <w:t xml:space="preserve"> as an incentive tool assumes that institutions have the capacity to respond but lack motivation. However,</w:t>
            </w:r>
            <w:r>
              <w:rPr>
                <w:lang w:val="en-US"/>
              </w:rPr>
              <w:t xml:space="preserve"> p</w:t>
            </w:r>
            <w:r w:rsidRPr="000A1D75">
              <w:rPr>
                <w:lang w:val="en-US"/>
              </w:rPr>
              <w:t xml:space="preserve">oor performance </w:t>
            </w:r>
            <w:r>
              <w:rPr>
                <w:lang w:val="en-US"/>
              </w:rPr>
              <w:t>can</w:t>
            </w:r>
            <w:del w:id="504" w:author="IR" w:date="2025-11-18T20:59:00Z" w16du:dateUtc="2025-11-19T01:59:00Z">
              <w:r w:rsidDel="00F940EB">
                <w:rPr>
                  <w:lang w:val="en-US"/>
                </w:rPr>
                <w:delText xml:space="preserve"> also</w:delText>
              </w:r>
            </w:del>
            <w:r>
              <w:rPr>
                <w:lang w:val="en-US"/>
              </w:rPr>
              <w:t xml:space="preserve"> be</w:t>
            </w:r>
            <w:r w:rsidRPr="000A1D75">
              <w:rPr>
                <w:lang w:val="en-US"/>
              </w:rPr>
              <w:t xml:space="preserve"> the result of insufficient resources rather than inadequate effort.</w:t>
            </w:r>
            <w:r w:rsidR="00251AD7">
              <w:rPr>
                <w:rStyle w:val="EndnoteReference"/>
                <w:lang w:val="en-US"/>
              </w:rPr>
              <w:endnoteReference w:id="28"/>
            </w:r>
            <w:r w:rsidRPr="000A1D75">
              <w:rPr>
                <w:lang w:val="en-US"/>
              </w:rPr>
              <w:t xml:space="preserve"> This is a particularly common issue in states with large rural populations, where colleges may struggle with limited </w:t>
            </w:r>
            <w:r>
              <w:rPr>
                <w:lang w:val="en-US"/>
              </w:rPr>
              <w:t>local revenue, declining enrollment</w:t>
            </w:r>
            <w:r w:rsidRPr="000A1D75">
              <w:rPr>
                <w:lang w:val="en-US"/>
              </w:rPr>
              <w:t xml:space="preserve">, </w:t>
            </w:r>
            <w:r>
              <w:rPr>
                <w:lang w:val="en-US"/>
              </w:rPr>
              <w:t>or</w:t>
            </w:r>
            <w:r w:rsidRPr="000A1D75">
              <w:rPr>
                <w:lang w:val="en-US"/>
              </w:rPr>
              <w:t xml:space="preserve"> difficulty attracting faculty</w:t>
            </w:r>
            <w:r>
              <w:rPr>
                <w:lang w:val="en-US"/>
              </w:rPr>
              <w:t>.</w:t>
            </w:r>
          </w:p>
          <w:p w14:paraId="6BD2BEF4" w14:textId="77777777" w:rsidR="00A36626" w:rsidRPr="000A1D75" w:rsidRDefault="00A36626" w:rsidP="00A36626">
            <w:pPr>
              <w:rPr>
                <w:lang w:val="en-US"/>
              </w:rPr>
            </w:pPr>
          </w:p>
          <w:p w14:paraId="0EF47700" w14:textId="2EECBEDA" w:rsidR="00A36626" w:rsidRDefault="00A36626" w:rsidP="00A36626">
            <w:pPr>
              <w:rPr>
                <w:lang w:val="en-US"/>
              </w:rPr>
            </w:pPr>
            <w:r w:rsidRPr="000A1D75">
              <w:rPr>
                <w:lang w:val="en-US"/>
              </w:rPr>
              <w:t xml:space="preserve">In these cases, what is the appropriate </w:t>
            </w:r>
            <w:del w:id="528" w:author="IR" w:date="2025-11-17T18:24:00Z" w16du:dateUtc="2025-11-17T23:24:00Z">
              <w:r w:rsidRPr="000A1D75" w:rsidDel="00176DF8">
                <w:rPr>
                  <w:lang w:val="en-US"/>
                </w:rPr>
                <w:delText xml:space="preserve">state </w:delText>
              </w:r>
            </w:del>
            <w:r w:rsidRPr="000A1D75">
              <w:rPr>
                <w:lang w:val="en-US"/>
              </w:rPr>
              <w:t xml:space="preserve">role </w:t>
            </w:r>
            <w:ins w:id="529" w:author="IR" w:date="2025-11-17T18:24:00Z" w16du:dateUtc="2025-11-17T23:24:00Z">
              <w:r w:rsidR="00176DF8">
                <w:rPr>
                  <w:lang w:val="en-US"/>
                </w:rPr>
                <w:t xml:space="preserve">of the state </w:t>
              </w:r>
            </w:ins>
            <w:r w:rsidRPr="000A1D75">
              <w:rPr>
                <w:lang w:val="en-US"/>
              </w:rPr>
              <w:t xml:space="preserve">in boosting student outcomes? Should the state provide additional resources to build capacity, or should it tie funding to performance and risk further destabilizing struggling institutions? These are not easy questions, and they point to a fundamental tension in the design of </w:t>
            </w:r>
            <w:r>
              <w:rPr>
                <w:lang w:val="en-US"/>
              </w:rPr>
              <w:t>outcomes-based</w:t>
            </w:r>
            <w:r w:rsidRPr="000A1D75">
              <w:rPr>
                <w:lang w:val="en-US"/>
              </w:rPr>
              <w:t xml:space="preserve"> models.</w:t>
            </w:r>
          </w:p>
          <w:p w14:paraId="53860541" w14:textId="77777777" w:rsidR="00A36626" w:rsidRPr="000A1D75" w:rsidRDefault="00A36626" w:rsidP="00A36626">
            <w:pPr>
              <w:rPr>
                <w:lang w:val="en-US"/>
              </w:rPr>
            </w:pPr>
          </w:p>
          <w:p w14:paraId="578468AD" w14:textId="00D17849" w:rsidR="00A36626" w:rsidRDefault="00A36626" w:rsidP="00A36626">
            <w:pPr>
              <w:rPr>
                <w:lang w:val="en-US"/>
              </w:rPr>
            </w:pPr>
            <w:r w:rsidRPr="000A1D75">
              <w:rPr>
                <w:lang w:val="en-US"/>
              </w:rPr>
              <w:t xml:space="preserve">Moreover, there is the question of whether </w:t>
            </w:r>
            <w:ins w:id="530" w:author="IR" w:date="2025-11-18T21:00:00Z" w16du:dateUtc="2025-11-19T02:00:00Z">
              <w:r w:rsidR="00F940EB">
                <w:rPr>
                  <w:lang w:val="en-US"/>
                </w:rPr>
                <w:t xml:space="preserve">the use of </w:t>
              </w:r>
            </w:ins>
            <w:r w:rsidRPr="000A1D75">
              <w:rPr>
                <w:lang w:val="en-US"/>
              </w:rPr>
              <w:t xml:space="preserve">financial incentives </w:t>
            </w:r>
            <w:ins w:id="531" w:author="IR" w:date="2025-11-17T18:25:00Z" w16du:dateUtc="2025-11-17T23:25:00Z">
              <w:r w:rsidR="00176DF8">
                <w:rPr>
                  <w:lang w:val="en-US"/>
                </w:rPr>
                <w:t xml:space="preserve">is </w:t>
              </w:r>
            </w:ins>
            <w:del w:id="532" w:author="IR" w:date="2025-11-17T18:25:00Z" w16du:dateUtc="2025-11-17T23:25:00Z">
              <w:r w:rsidRPr="000A1D75" w:rsidDel="00176DF8">
                <w:rPr>
                  <w:lang w:val="en-US"/>
                </w:rPr>
                <w:delText xml:space="preserve">are </w:delText>
              </w:r>
            </w:del>
            <w:r w:rsidRPr="000A1D75">
              <w:rPr>
                <w:lang w:val="en-US"/>
              </w:rPr>
              <w:t xml:space="preserve">the right mechanism to change institutional behavior at all. </w:t>
            </w:r>
            <w:r>
              <w:rPr>
                <w:lang w:val="en-US"/>
              </w:rPr>
              <w:t>R</w:t>
            </w:r>
            <w:r w:rsidRPr="000A1D75">
              <w:rPr>
                <w:lang w:val="en-US"/>
              </w:rPr>
              <w:t xml:space="preserve">esearch suggests that </w:t>
            </w:r>
            <w:r>
              <w:rPr>
                <w:lang w:val="en-US"/>
              </w:rPr>
              <w:t>government operates differently from business</w:t>
            </w:r>
            <w:del w:id="533" w:author="IR" w:date="2025-11-17T18:25:00Z" w16du:dateUtc="2025-11-17T23:25:00Z">
              <w:r w:rsidDel="00176DF8">
                <w:rPr>
                  <w:lang w:val="en-US"/>
                </w:rPr>
                <w:delText xml:space="preserve"> contexts</w:delText>
              </w:r>
            </w:del>
            <w:r>
              <w:rPr>
                <w:lang w:val="en-US"/>
              </w:rPr>
              <w:t xml:space="preserve">, and </w:t>
            </w:r>
            <w:r w:rsidRPr="000A1D75">
              <w:rPr>
                <w:lang w:val="en-US"/>
              </w:rPr>
              <w:t xml:space="preserve">performance incentives can have unintended consequences, </w:t>
            </w:r>
            <w:r>
              <w:rPr>
                <w:lang w:val="en-US"/>
              </w:rPr>
              <w:t xml:space="preserve">such as </w:t>
            </w:r>
            <w:ins w:id="534" w:author="IR" w:date="2025-11-18T21:01:00Z" w16du:dateUtc="2025-11-19T02:01:00Z">
              <w:r w:rsidR="00F940EB">
                <w:rPr>
                  <w:lang w:val="en-US"/>
                </w:rPr>
                <w:t xml:space="preserve">a </w:t>
              </w:r>
            </w:ins>
            <w:r w:rsidRPr="000A1D75">
              <w:rPr>
                <w:lang w:val="en-US"/>
              </w:rPr>
              <w:t>narrow</w:t>
            </w:r>
            <w:ins w:id="535" w:author="IR" w:date="2025-11-18T21:01:00Z" w16du:dateUtc="2025-11-19T02:01:00Z">
              <w:r w:rsidR="00F940EB">
                <w:rPr>
                  <w:lang w:val="en-US"/>
                </w:rPr>
                <w:t>ed</w:t>
              </w:r>
            </w:ins>
            <w:del w:id="536" w:author="IR" w:date="2025-11-18T21:01:00Z" w16du:dateUtc="2025-11-19T02:01:00Z">
              <w:r w:rsidRPr="000A1D75" w:rsidDel="00F940EB">
                <w:rPr>
                  <w:lang w:val="en-US"/>
                </w:rPr>
                <w:delText>ing</w:delText>
              </w:r>
            </w:del>
            <w:r w:rsidRPr="000A1D75">
              <w:rPr>
                <w:lang w:val="en-US"/>
              </w:rPr>
              <w:t xml:space="preserve"> focus </w:t>
            </w:r>
            <w:ins w:id="537" w:author="IR" w:date="2025-11-18T21:01:00Z" w16du:dateUtc="2025-11-19T02:01:00Z">
              <w:r w:rsidR="00F940EB">
                <w:rPr>
                  <w:lang w:val="en-US"/>
                </w:rPr>
                <w:t>on</w:t>
              </w:r>
            </w:ins>
            <w:del w:id="538" w:author="IR" w:date="2025-11-18T21:01:00Z" w16du:dateUtc="2025-11-19T02:01:00Z">
              <w:r w:rsidRPr="000A1D75" w:rsidDel="00F940EB">
                <w:rPr>
                  <w:lang w:val="en-US"/>
                </w:rPr>
                <w:delText>to</w:delText>
              </w:r>
            </w:del>
            <w:r w:rsidRPr="000A1D75">
              <w:rPr>
                <w:lang w:val="en-US"/>
              </w:rPr>
              <w:t xml:space="preserve"> only what is measured, gaming</w:t>
            </w:r>
            <w:ins w:id="539" w:author="IR" w:date="2025-11-18T21:01:00Z" w16du:dateUtc="2025-11-19T02:01:00Z">
              <w:r w:rsidR="00F940EB">
                <w:rPr>
                  <w:lang w:val="en-US"/>
                </w:rPr>
                <w:t xml:space="preserve"> of</w:t>
              </w:r>
            </w:ins>
            <w:r w:rsidRPr="000A1D75">
              <w:rPr>
                <w:lang w:val="en-US"/>
              </w:rPr>
              <w:t xml:space="preserve"> the system, or neglect</w:t>
            </w:r>
            <w:ins w:id="540" w:author="IR" w:date="2025-11-18T21:01:00Z" w16du:dateUtc="2025-11-19T02:01:00Z">
              <w:r w:rsidR="00F940EB">
                <w:rPr>
                  <w:lang w:val="en-US"/>
                </w:rPr>
                <w:t xml:space="preserve"> of</w:t>
              </w:r>
            </w:ins>
            <w:del w:id="541" w:author="IR" w:date="2025-11-18T21:01:00Z" w16du:dateUtc="2025-11-19T02:01:00Z">
              <w:r w:rsidRPr="000A1D75" w:rsidDel="00F940EB">
                <w:rPr>
                  <w:lang w:val="en-US"/>
                </w:rPr>
                <w:delText>ing</w:delText>
              </w:r>
            </w:del>
            <w:r w:rsidRPr="000A1D75">
              <w:rPr>
                <w:lang w:val="en-US"/>
              </w:rPr>
              <w:t xml:space="preserve"> harder-to-serve populations.</w:t>
            </w:r>
            <w:r>
              <w:rPr>
                <w:rStyle w:val="EndnoteReference"/>
                <w:lang w:val="en-US"/>
              </w:rPr>
              <w:endnoteReference w:id="29"/>
            </w:r>
            <w:r w:rsidRPr="000A1D75">
              <w:rPr>
                <w:lang w:val="en-US"/>
              </w:rPr>
              <w:t xml:space="preserve"> Policymakers should consider what other levers exist to promote accountability, such as program review </w:t>
            </w:r>
            <w:r w:rsidRPr="000A1D75">
              <w:rPr>
                <w:lang w:val="en-US"/>
              </w:rPr>
              <w:lastRenderedPageBreak/>
              <w:t xml:space="preserve">processes, accreditation standards, or public reporting </w:t>
            </w:r>
            <w:r>
              <w:rPr>
                <w:lang w:val="en-US"/>
              </w:rPr>
              <w:t xml:space="preserve">or transparency </w:t>
            </w:r>
            <w:r w:rsidRPr="000A1D75">
              <w:rPr>
                <w:lang w:val="en-US"/>
              </w:rPr>
              <w:t>requirements.</w:t>
            </w:r>
          </w:p>
        </w:tc>
      </w:tr>
    </w:tbl>
    <w:p w14:paraId="7AA244ED" w14:textId="6BCD15EC" w:rsidR="008E480D" w:rsidRDefault="008E480D" w:rsidP="00000B00">
      <w:pPr>
        <w:rPr>
          <w:lang w:val="en-US"/>
        </w:rPr>
      </w:pPr>
      <w:r>
        <w:rPr>
          <w:lang w:val="en-US"/>
        </w:rPr>
        <w:lastRenderedPageBreak/>
        <w:t xml:space="preserve">Given the mixed formal evidence, some stakeholders may be rightfully skeptical of </w:t>
      </w:r>
      <w:r w:rsidR="00BD3C2C">
        <w:rPr>
          <w:lang w:val="en-US"/>
        </w:rPr>
        <w:t xml:space="preserve">outcomes-based funding </w:t>
      </w:r>
      <w:r>
        <w:rPr>
          <w:lang w:val="en-US"/>
        </w:rPr>
        <w:t>models</w:t>
      </w:r>
      <w:ins w:id="570" w:author="IR" w:date="2025-11-17T18:22:00Z" w16du:dateUtc="2025-11-17T23:22:00Z">
        <w:r w:rsidR="00E95189">
          <w:rPr>
            <w:lang w:val="en-US"/>
          </w:rPr>
          <w:t>; however,</w:t>
        </w:r>
      </w:ins>
      <w:del w:id="571" w:author="IR" w:date="2025-11-17T18:22:00Z" w16du:dateUtc="2025-11-17T23:22:00Z">
        <w:r w:rsidR="004F48B1" w:rsidDel="00E95189">
          <w:rPr>
            <w:lang w:val="en-US"/>
          </w:rPr>
          <w:delText>, but</w:delText>
        </w:r>
      </w:del>
      <w:r>
        <w:rPr>
          <w:lang w:val="en-US"/>
        </w:rPr>
        <w:t xml:space="preserve"> </w:t>
      </w:r>
      <w:r w:rsidR="00BD3C2C">
        <w:rPr>
          <w:lang w:val="en-US"/>
        </w:rPr>
        <w:t>they</w:t>
      </w:r>
      <w:r w:rsidR="001A1952">
        <w:rPr>
          <w:lang w:val="en-US"/>
        </w:rPr>
        <w:t xml:space="preserve"> are still appealing to many </w:t>
      </w:r>
      <w:r>
        <w:rPr>
          <w:lang w:val="en-US"/>
        </w:rPr>
        <w:t>state policymakers</w:t>
      </w:r>
      <w:ins w:id="572" w:author="IR" w:date="2025-11-17T18:22:00Z" w16du:dateUtc="2025-11-17T23:22:00Z">
        <w:r w:rsidR="00E95189">
          <w:rPr>
            <w:lang w:val="en-US"/>
          </w:rPr>
          <w:t>,</w:t>
        </w:r>
      </w:ins>
      <w:r>
        <w:rPr>
          <w:lang w:val="en-US"/>
        </w:rPr>
        <w:t xml:space="preserve"> </w:t>
      </w:r>
      <w:r w:rsidR="001A1952">
        <w:rPr>
          <w:lang w:val="en-US"/>
        </w:rPr>
        <w:t xml:space="preserve">who have </w:t>
      </w:r>
      <w:r>
        <w:rPr>
          <w:lang w:val="en-US"/>
        </w:rPr>
        <w:t xml:space="preserve">limited </w:t>
      </w:r>
      <w:r w:rsidR="00BD0CD7">
        <w:rPr>
          <w:lang w:val="en-US"/>
        </w:rPr>
        <w:t xml:space="preserve">alternative </w:t>
      </w:r>
      <w:r w:rsidR="00306645">
        <w:rPr>
          <w:lang w:val="en-US"/>
        </w:rPr>
        <w:t>mechanisms</w:t>
      </w:r>
      <w:r w:rsidR="001A1952">
        <w:rPr>
          <w:lang w:val="en-US"/>
        </w:rPr>
        <w:t xml:space="preserve"> </w:t>
      </w:r>
      <w:r w:rsidR="00BD0CD7">
        <w:rPr>
          <w:lang w:val="en-US"/>
        </w:rPr>
        <w:t xml:space="preserve">for </w:t>
      </w:r>
      <w:r w:rsidR="00E1506A">
        <w:rPr>
          <w:lang w:val="en-US"/>
        </w:rPr>
        <w:t>influenc</w:t>
      </w:r>
      <w:r w:rsidR="00BD0CD7">
        <w:rPr>
          <w:lang w:val="en-US"/>
        </w:rPr>
        <w:t>ing</w:t>
      </w:r>
      <w:r w:rsidR="00E1506A">
        <w:rPr>
          <w:lang w:val="en-US"/>
        </w:rPr>
        <w:t xml:space="preserve"> </w:t>
      </w:r>
      <w:r w:rsidR="008372B5">
        <w:rPr>
          <w:lang w:val="en-US"/>
        </w:rPr>
        <w:t>higher education</w:t>
      </w:r>
      <w:r w:rsidR="00BD0CD7">
        <w:rPr>
          <w:lang w:val="en-US"/>
        </w:rPr>
        <w:t xml:space="preserve"> institutions</w:t>
      </w:r>
      <w:r w:rsidR="00306645">
        <w:rPr>
          <w:lang w:val="en-US"/>
        </w:rPr>
        <w:t xml:space="preserve">. </w:t>
      </w:r>
      <w:del w:id="573" w:author="IR" w:date="2025-11-19T12:51:00Z" w16du:dateUtc="2025-11-19T17:51:00Z">
        <w:r w:rsidR="00151156" w:rsidDel="00961A74">
          <w:rPr>
            <w:lang w:val="en-US"/>
          </w:rPr>
          <w:delText>R</w:delText>
        </w:r>
        <w:r w:rsidR="009A64EF" w:rsidDel="00961A74">
          <w:rPr>
            <w:lang w:val="en-US"/>
          </w:rPr>
          <w:delText xml:space="preserve">egulating </w:delText>
        </w:r>
      </w:del>
      <w:ins w:id="574" w:author="IR" w:date="2025-11-19T12:51:00Z" w16du:dateUtc="2025-11-19T17:51:00Z">
        <w:r w:rsidR="00961A74">
          <w:rPr>
            <w:lang w:val="en-US"/>
          </w:rPr>
          <w:t>F</w:t>
        </w:r>
      </w:ins>
      <w:del w:id="575" w:author="IR" w:date="2025-11-19T12:51:00Z" w16du:dateUtc="2025-11-19T17:51:00Z">
        <w:r w:rsidR="009A64EF" w:rsidDel="00961A74">
          <w:rPr>
            <w:lang w:val="en-US"/>
          </w:rPr>
          <w:delText>f</w:delText>
        </w:r>
      </w:del>
      <w:r w:rsidR="009A64EF" w:rsidRPr="004F48B1">
        <w:rPr>
          <w:lang w:val="en-US"/>
        </w:rPr>
        <w:t xml:space="preserve">unding </w:t>
      </w:r>
      <w:ins w:id="576" w:author="IR" w:date="2025-11-19T12:51:00Z" w16du:dateUtc="2025-11-19T17:51:00Z">
        <w:r w:rsidR="00961A74">
          <w:rPr>
            <w:lang w:val="en-US"/>
          </w:rPr>
          <w:t xml:space="preserve">regulation </w:t>
        </w:r>
      </w:ins>
      <w:r w:rsidR="009A64EF" w:rsidRPr="004F48B1">
        <w:rPr>
          <w:lang w:val="en-US"/>
        </w:rPr>
        <w:t xml:space="preserve">is one of the most significant levers </w:t>
      </w:r>
      <w:r w:rsidR="009A64EF">
        <w:rPr>
          <w:lang w:val="en-US"/>
        </w:rPr>
        <w:t xml:space="preserve">state policymakers </w:t>
      </w:r>
      <w:r w:rsidR="00E30400">
        <w:rPr>
          <w:lang w:val="en-US"/>
        </w:rPr>
        <w:t>can</w:t>
      </w:r>
      <w:r w:rsidR="009A64EF">
        <w:rPr>
          <w:lang w:val="en-US"/>
        </w:rPr>
        <w:t xml:space="preserve"> wield</w:t>
      </w:r>
      <w:r w:rsidR="00664878">
        <w:rPr>
          <w:lang w:val="en-US"/>
        </w:rPr>
        <w:t xml:space="preserve"> to </w:t>
      </w:r>
      <w:r w:rsidR="00151156">
        <w:rPr>
          <w:lang w:val="en-US"/>
        </w:rPr>
        <w:t xml:space="preserve">be good stewards of public funds and </w:t>
      </w:r>
      <w:r w:rsidR="00A87664">
        <w:rPr>
          <w:lang w:val="en-US"/>
        </w:rPr>
        <w:t>ensure</w:t>
      </w:r>
      <w:r w:rsidR="004F48B1" w:rsidRPr="004F48B1">
        <w:rPr>
          <w:lang w:val="en-US"/>
        </w:rPr>
        <w:t xml:space="preserve"> </w:t>
      </w:r>
      <w:r w:rsidR="00664878">
        <w:rPr>
          <w:lang w:val="en-US"/>
        </w:rPr>
        <w:t>th</w:t>
      </w:r>
      <w:r w:rsidR="00B60DF2">
        <w:rPr>
          <w:lang w:val="en-US"/>
        </w:rPr>
        <w:t>at those dollars</w:t>
      </w:r>
      <w:r w:rsidR="00064D85">
        <w:rPr>
          <w:lang w:val="en-US"/>
        </w:rPr>
        <w:t xml:space="preserve"> </w:t>
      </w:r>
      <w:r w:rsidR="00B60DF2">
        <w:rPr>
          <w:lang w:val="en-US"/>
        </w:rPr>
        <w:t xml:space="preserve">truly </w:t>
      </w:r>
      <w:r w:rsidR="004F48B1" w:rsidRPr="004F48B1">
        <w:rPr>
          <w:lang w:val="en-US"/>
        </w:rPr>
        <w:t xml:space="preserve">benefit constituents (who </w:t>
      </w:r>
      <w:r w:rsidR="00064D85">
        <w:rPr>
          <w:lang w:val="en-US"/>
        </w:rPr>
        <w:t>themse</w:t>
      </w:r>
      <w:r w:rsidR="003B1EA3">
        <w:rPr>
          <w:lang w:val="en-US"/>
        </w:rPr>
        <w:t xml:space="preserve">lves </w:t>
      </w:r>
      <w:r w:rsidR="004F48B1" w:rsidRPr="004F48B1">
        <w:rPr>
          <w:lang w:val="en-US"/>
        </w:rPr>
        <w:t>are a complex group)</w:t>
      </w:r>
      <w:r w:rsidR="00151156">
        <w:rPr>
          <w:lang w:val="en-US"/>
        </w:rPr>
        <w:t>.</w:t>
      </w:r>
    </w:p>
    <w:p w14:paraId="1F0A6BA9" w14:textId="77777777" w:rsidR="00185689" w:rsidRDefault="00185689" w:rsidP="00000B00">
      <w:pPr>
        <w:rPr>
          <w:lang w:val="en-US"/>
        </w:rPr>
      </w:pPr>
    </w:p>
    <w:p w14:paraId="1EF667E9" w14:textId="007D737B" w:rsidR="00AC4B01" w:rsidRDefault="00AC4B01" w:rsidP="00AC4B01">
      <w:pPr>
        <w:rPr>
          <w:lang w:val="en-US"/>
        </w:rPr>
      </w:pPr>
      <w:r>
        <w:rPr>
          <w:lang w:val="en-US"/>
        </w:rPr>
        <w:t>Th</w:t>
      </w:r>
      <w:r w:rsidR="00A87664">
        <w:rPr>
          <w:lang w:val="en-US"/>
        </w:rPr>
        <w:t>is em</w:t>
      </w:r>
      <w:r>
        <w:rPr>
          <w:lang w:val="en-US"/>
        </w:rPr>
        <w:t>phasis</w:t>
      </w:r>
      <w:r w:rsidR="00A87664">
        <w:rPr>
          <w:lang w:val="en-US"/>
        </w:rPr>
        <w:t xml:space="preserve"> </w:t>
      </w:r>
      <w:r>
        <w:rPr>
          <w:lang w:val="en-US"/>
        </w:rPr>
        <w:t xml:space="preserve">often leads to </w:t>
      </w:r>
      <w:r w:rsidR="00B77648">
        <w:rPr>
          <w:lang w:val="en-US"/>
        </w:rPr>
        <w:t xml:space="preserve">outcomes-based funding </w:t>
      </w:r>
      <w:r>
        <w:rPr>
          <w:lang w:val="en-US"/>
        </w:rPr>
        <w:t xml:space="preserve">being </w:t>
      </w:r>
      <w:r w:rsidR="000435AC">
        <w:rPr>
          <w:lang w:val="en-US"/>
        </w:rPr>
        <w:t>discussed</w:t>
      </w:r>
      <w:r w:rsidRPr="000A1D75">
        <w:rPr>
          <w:lang w:val="en-US"/>
        </w:rPr>
        <w:t xml:space="preserve"> as a way to ensure a </w:t>
      </w:r>
      <w:ins w:id="577" w:author="IR" w:date="2025-11-17T18:22:00Z" w16du:dateUtc="2025-11-17T23:22:00Z">
        <w:r w:rsidR="00176DF8">
          <w:rPr>
            <w:lang w:val="en-US"/>
          </w:rPr>
          <w:t>“</w:t>
        </w:r>
      </w:ins>
      <w:del w:id="578" w:author="IR" w:date="2025-11-17T18:22:00Z" w16du:dateUtc="2025-11-17T23:22:00Z">
        <w:r w:rsidRPr="000A1D75" w:rsidDel="00176DF8">
          <w:rPr>
            <w:lang w:val="en-US"/>
          </w:rPr>
          <w:delText>"</w:delText>
        </w:r>
      </w:del>
      <w:r w:rsidRPr="000A1D75">
        <w:rPr>
          <w:lang w:val="en-US"/>
        </w:rPr>
        <w:t>return on public investment</w:t>
      </w:r>
      <w:ins w:id="579" w:author="IR" w:date="2025-11-17T18:23:00Z" w16du:dateUtc="2025-11-17T23:23:00Z">
        <w:r w:rsidR="00176DF8">
          <w:rPr>
            <w:lang w:val="en-US"/>
          </w:rPr>
          <w:t>”</w:t>
        </w:r>
      </w:ins>
      <w:del w:id="580" w:author="IR" w:date="2025-11-17T18:23:00Z" w16du:dateUtc="2025-11-17T23:23:00Z">
        <w:r w:rsidRPr="000A1D75" w:rsidDel="00176DF8">
          <w:rPr>
            <w:lang w:val="en-US"/>
          </w:rPr>
          <w:delText>"</w:delText>
        </w:r>
      </w:del>
      <w:r w:rsidRPr="000A1D75">
        <w:rPr>
          <w:lang w:val="en-US"/>
        </w:rPr>
        <w:t xml:space="preserve"> in higher education</w:t>
      </w:r>
      <w:r>
        <w:rPr>
          <w:rStyle w:val="EndnoteReference"/>
          <w:lang w:val="en-US"/>
        </w:rPr>
        <w:endnoteReference w:id="30"/>
      </w:r>
      <w:r w:rsidR="000435AC">
        <w:rPr>
          <w:lang w:val="en-US"/>
        </w:rPr>
        <w:t xml:space="preserve"> —</w:t>
      </w:r>
      <w:r w:rsidRPr="000A1D75">
        <w:rPr>
          <w:lang w:val="en-US"/>
        </w:rPr>
        <w:t xml:space="preserve"> </w:t>
      </w:r>
      <w:r w:rsidR="00AA40B8">
        <w:rPr>
          <w:lang w:val="en-US"/>
        </w:rPr>
        <w:t xml:space="preserve">a </w:t>
      </w:r>
      <w:r w:rsidRPr="000A1D75">
        <w:rPr>
          <w:lang w:val="en-US"/>
        </w:rPr>
        <w:t>framing</w:t>
      </w:r>
      <w:r>
        <w:rPr>
          <w:lang w:val="en-US"/>
        </w:rPr>
        <w:t xml:space="preserve"> </w:t>
      </w:r>
      <w:r w:rsidR="00AA40B8">
        <w:rPr>
          <w:lang w:val="en-US"/>
        </w:rPr>
        <w:t xml:space="preserve">that </w:t>
      </w:r>
      <w:r>
        <w:rPr>
          <w:lang w:val="en-US"/>
        </w:rPr>
        <w:t>especially</w:t>
      </w:r>
      <w:r w:rsidRPr="000A1D75">
        <w:rPr>
          <w:lang w:val="en-US"/>
        </w:rPr>
        <w:t xml:space="preserve"> resonates with policymakers and taxpayers </w:t>
      </w:r>
      <w:r>
        <w:rPr>
          <w:lang w:val="en-US"/>
        </w:rPr>
        <w:t>in fiscally conservative states</w:t>
      </w:r>
      <w:r w:rsidR="00AA40B8">
        <w:rPr>
          <w:lang w:val="en-US"/>
        </w:rPr>
        <w:t>. H</w:t>
      </w:r>
      <w:r w:rsidRPr="000A1D75">
        <w:rPr>
          <w:lang w:val="en-US"/>
        </w:rPr>
        <w:t xml:space="preserve">owever, there is no </w:t>
      </w:r>
      <w:r w:rsidR="00FB448A">
        <w:rPr>
          <w:lang w:val="en-US"/>
        </w:rPr>
        <w:t xml:space="preserve">consensus around a </w:t>
      </w:r>
      <w:r w:rsidRPr="000A1D75">
        <w:rPr>
          <w:lang w:val="en-US"/>
        </w:rPr>
        <w:t>single definition of return on investment (ROI) in higher education, and different actors emphasize different types of returns.</w:t>
      </w:r>
      <w:r>
        <w:rPr>
          <w:rStyle w:val="EndnoteReference"/>
          <w:lang w:val="en-US"/>
        </w:rPr>
        <w:endnoteReference w:id="31"/>
      </w:r>
      <w:r w:rsidR="00FB448A">
        <w:rPr>
          <w:lang w:val="en-US"/>
        </w:rPr>
        <w:t xml:space="preserve"> </w:t>
      </w:r>
      <w:r w:rsidRPr="000A1D75">
        <w:rPr>
          <w:lang w:val="en-US"/>
        </w:rPr>
        <w:t>State policymakers typically focus on macroeconomic outcomes</w:t>
      </w:r>
      <w:r>
        <w:rPr>
          <w:lang w:val="en-US"/>
        </w:rPr>
        <w:t xml:space="preserve">: </w:t>
      </w:r>
      <w:r w:rsidRPr="000A1D75">
        <w:rPr>
          <w:lang w:val="en-US"/>
        </w:rPr>
        <w:t xml:space="preserve">More graduates in high-demand fields lead to higher employment rates, which in turn generate stronger tax revenues and economic growth. Businesses highlight the need for a skilled workforce </w:t>
      </w:r>
      <w:r>
        <w:rPr>
          <w:lang w:val="en-US"/>
        </w:rPr>
        <w:t xml:space="preserve">and </w:t>
      </w:r>
      <w:ins w:id="604" w:author="Super Copy Editors" w:date="2025-11-19T14:12:00Z" w16du:dateUtc="2025-11-19T19:12:00Z">
        <w:r w:rsidR="00F03D5C">
          <w:rPr>
            <w:lang w:val="en-US"/>
          </w:rPr>
          <w:t xml:space="preserve">for </w:t>
        </w:r>
      </w:ins>
      <w:r>
        <w:rPr>
          <w:lang w:val="en-US"/>
        </w:rPr>
        <w:t>filling talent</w:t>
      </w:r>
      <w:r w:rsidRPr="000A1D75">
        <w:rPr>
          <w:lang w:val="en-US"/>
        </w:rPr>
        <w:t xml:space="preserve"> shortages in critical industries. Students, meanwhile, think of ROI in terms of individual earnings, debt repayment, and career stability. Advocates may point to broader social returns that are harder to quantify but no less important: greater civic participation, upward mobility, </w:t>
      </w:r>
      <w:r w:rsidR="005D004D">
        <w:rPr>
          <w:lang w:val="en-US"/>
        </w:rPr>
        <w:t xml:space="preserve">and </w:t>
      </w:r>
      <w:r w:rsidR="00B77648">
        <w:rPr>
          <w:lang w:val="en-US"/>
        </w:rPr>
        <w:t xml:space="preserve">increased </w:t>
      </w:r>
      <w:r w:rsidRPr="000A1D75">
        <w:rPr>
          <w:lang w:val="en-US"/>
        </w:rPr>
        <w:t>opportunities</w:t>
      </w:r>
      <w:r w:rsidR="005D004D">
        <w:rPr>
          <w:lang w:val="en-US"/>
        </w:rPr>
        <w:t xml:space="preserve"> </w:t>
      </w:r>
      <w:ins w:id="605" w:author="IR" w:date="2025-11-17T18:24:00Z" w16du:dateUtc="2025-11-17T23:24:00Z">
        <w:r w:rsidR="00176DF8">
          <w:rPr>
            <w:lang w:val="en-US"/>
          </w:rPr>
          <w:t xml:space="preserve">for </w:t>
        </w:r>
      </w:ins>
      <w:r w:rsidR="005D004D">
        <w:rPr>
          <w:lang w:val="en-US"/>
        </w:rPr>
        <w:t>both</w:t>
      </w:r>
      <w:r w:rsidRPr="000A1D75">
        <w:rPr>
          <w:lang w:val="en-US"/>
        </w:rPr>
        <w:t xml:space="preserve"> </w:t>
      </w:r>
      <w:del w:id="606" w:author="IR" w:date="2025-11-17T18:24:00Z" w16du:dateUtc="2025-11-17T23:24:00Z">
        <w:r w:rsidRPr="000A1D75" w:rsidDel="00176DF8">
          <w:rPr>
            <w:lang w:val="en-US"/>
          </w:rPr>
          <w:delText xml:space="preserve">for </w:delText>
        </w:r>
      </w:del>
      <w:r w:rsidRPr="000A1D75">
        <w:rPr>
          <w:lang w:val="en-US"/>
        </w:rPr>
        <w:t>historically marginalized groups</w:t>
      </w:r>
      <w:r w:rsidR="239DDA83" w:rsidRPr="000A1D75">
        <w:rPr>
          <w:lang w:val="en-US"/>
        </w:rPr>
        <w:t xml:space="preserve"> and students who face unique obstacles</w:t>
      </w:r>
      <w:r w:rsidRPr="000A1D75">
        <w:rPr>
          <w:lang w:val="en-US"/>
        </w:rPr>
        <w:t>.</w:t>
      </w:r>
      <w:r w:rsidR="0050384D">
        <w:rPr>
          <w:rStyle w:val="EndnoteReference"/>
          <w:lang w:val="en-US"/>
        </w:rPr>
        <w:endnoteReference w:id="32"/>
      </w:r>
    </w:p>
    <w:p w14:paraId="6DFD2B6F" w14:textId="77777777" w:rsidR="00AC4B01" w:rsidRPr="000A1D75" w:rsidRDefault="00AC4B01" w:rsidP="00AC4B01">
      <w:pPr>
        <w:rPr>
          <w:lang w:val="en-US"/>
        </w:rPr>
      </w:pPr>
    </w:p>
    <w:p w14:paraId="247840B4" w14:textId="19CFF8A1" w:rsidR="00AC4B01" w:rsidRPr="000A1D75" w:rsidRDefault="00AC4B01" w:rsidP="00AC4B01">
      <w:pPr>
        <w:rPr>
          <w:lang w:val="en-US"/>
        </w:rPr>
      </w:pPr>
      <w:r w:rsidRPr="000A1D75">
        <w:rPr>
          <w:lang w:val="en-US"/>
        </w:rPr>
        <w:t>These differing perspectives create challenges for policymakers</w:t>
      </w:r>
      <w:ins w:id="624" w:author="IR" w:date="2025-11-17T18:25:00Z" w16du:dateUtc="2025-11-17T23:25:00Z">
        <w:r w:rsidR="00176DF8">
          <w:rPr>
            <w:lang w:val="en-US"/>
          </w:rPr>
          <w:t xml:space="preserve"> when</w:t>
        </w:r>
      </w:ins>
      <w:r w:rsidRPr="000A1D75">
        <w:rPr>
          <w:lang w:val="en-US"/>
        </w:rPr>
        <w:t xml:space="preserve"> designing </w:t>
      </w:r>
      <w:r w:rsidR="00C32389">
        <w:rPr>
          <w:lang w:val="en-US"/>
        </w:rPr>
        <w:t>outcomes-based funding</w:t>
      </w:r>
      <w:r w:rsidR="00C32389" w:rsidRPr="000A1D75">
        <w:rPr>
          <w:lang w:val="en-US"/>
        </w:rPr>
        <w:t xml:space="preserve"> </w:t>
      </w:r>
      <w:r w:rsidRPr="000A1D75">
        <w:rPr>
          <w:lang w:val="en-US"/>
        </w:rPr>
        <w:t>models. Narrow definitions of ROI, such as earning</w:t>
      </w:r>
      <w:del w:id="625" w:author="IR" w:date="2025-11-18T21:23:00Z" w16du:dateUtc="2025-11-19T02:23:00Z">
        <w:r w:rsidRPr="000A1D75" w:rsidDel="00842A7E">
          <w:rPr>
            <w:lang w:val="en-US"/>
          </w:rPr>
          <w:delText>s</w:delText>
        </w:r>
      </w:del>
      <w:r w:rsidRPr="000A1D75">
        <w:rPr>
          <w:lang w:val="en-US"/>
        </w:rPr>
        <w:t xml:space="preserve"> premiums or job placement rates, are easier to measure and communicate</w:t>
      </w:r>
      <w:r>
        <w:rPr>
          <w:lang w:val="en-US"/>
        </w:rPr>
        <w:t>,</w:t>
      </w:r>
      <w:r w:rsidRPr="000A1D75">
        <w:rPr>
          <w:lang w:val="en-US"/>
        </w:rPr>
        <w:t xml:space="preserve"> but</w:t>
      </w:r>
      <w:r>
        <w:rPr>
          <w:lang w:val="en-US"/>
        </w:rPr>
        <w:t xml:space="preserve"> </w:t>
      </w:r>
      <w:del w:id="626" w:author="IR" w:date="2025-11-18T21:25:00Z" w16du:dateUtc="2025-11-19T02:25:00Z">
        <w:r w:rsidDel="00842A7E">
          <w:rPr>
            <w:lang w:val="en-US"/>
          </w:rPr>
          <w:delText>they</w:delText>
        </w:r>
        <w:r w:rsidRPr="000A1D75" w:rsidDel="00842A7E">
          <w:rPr>
            <w:lang w:val="en-US"/>
          </w:rPr>
          <w:delText xml:space="preserve"> </w:delText>
        </w:r>
      </w:del>
      <w:r w:rsidRPr="000A1D75">
        <w:rPr>
          <w:lang w:val="en-US"/>
        </w:rPr>
        <w:t xml:space="preserve">risk reinforcing a transactional view of higher education that ignores its broader civic and social purposes. Broader definitions </w:t>
      </w:r>
      <w:ins w:id="627" w:author="IR" w:date="2025-11-17T18:26:00Z" w16du:dateUtc="2025-11-17T23:26:00Z">
        <w:r w:rsidR="00176DF8">
          <w:rPr>
            <w:lang w:val="en-US"/>
          </w:rPr>
          <w:t xml:space="preserve">may </w:t>
        </w:r>
      </w:ins>
      <w:r w:rsidRPr="000A1D75">
        <w:rPr>
          <w:lang w:val="en-US"/>
        </w:rPr>
        <w:t>capture the full range of returns but are harder to quantify and tie directly to funding.</w:t>
      </w:r>
    </w:p>
    <w:p w14:paraId="34570B23" w14:textId="77777777" w:rsidR="00AC4B01" w:rsidRDefault="00AC4B01" w:rsidP="00AC4B01">
      <w:pPr>
        <w:rPr>
          <w:lang w:val="en-US"/>
        </w:rPr>
      </w:pPr>
    </w:p>
    <w:p w14:paraId="0A531E14" w14:textId="3BC58D98" w:rsidR="00AC4B01" w:rsidRDefault="00AC4B01" w:rsidP="00AC4B01">
      <w:pPr>
        <w:rPr>
          <w:lang w:val="en-US"/>
        </w:rPr>
      </w:pPr>
      <w:r w:rsidRPr="000A1D75">
        <w:rPr>
          <w:lang w:val="en-US"/>
        </w:rPr>
        <w:t>Moreover, there may be trade</w:t>
      </w:r>
      <w:r w:rsidR="000E35D1">
        <w:rPr>
          <w:lang w:val="en-US"/>
        </w:rPr>
        <w:t>-</w:t>
      </w:r>
      <w:r w:rsidRPr="000A1D75">
        <w:rPr>
          <w:lang w:val="en-US"/>
        </w:rPr>
        <w:t xml:space="preserve">offs when different priorities are in competition. For example, a funding formula that heavily rewards high-earning fields like engineering may inadvertently discourage institutions from investing in </w:t>
      </w:r>
      <w:r w:rsidR="000E35D1">
        <w:rPr>
          <w:lang w:val="en-US"/>
        </w:rPr>
        <w:t xml:space="preserve">student success </w:t>
      </w:r>
      <w:r w:rsidRPr="000A1D75">
        <w:rPr>
          <w:lang w:val="en-US"/>
        </w:rPr>
        <w:t>programs or</w:t>
      </w:r>
      <w:r w:rsidR="000E35D1">
        <w:rPr>
          <w:lang w:val="en-US"/>
        </w:rPr>
        <w:t xml:space="preserve"> promoting </w:t>
      </w:r>
      <w:r>
        <w:rPr>
          <w:lang w:val="en-US"/>
        </w:rPr>
        <w:t>critical</w:t>
      </w:r>
      <w:del w:id="628" w:author="IR" w:date="2025-11-17T18:26:00Z" w16du:dateUtc="2025-11-17T23:26:00Z">
        <w:r w:rsidDel="00176DF8">
          <w:rPr>
            <w:lang w:val="en-US"/>
          </w:rPr>
          <w:delText>,</w:delText>
        </w:r>
      </w:del>
      <w:r>
        <w:rPr>
          <w:lang w:val="en-US"/>
        </w:rPr>
        <w:t xml:space="preserve"> but lower-earning fields (e.g., </w:t>
      </w:r>
      <w:r w:rsidR="000E35D1">
        <w:rPr>
          <w:lang w:val="en-US"/>
        </w:rPr>
        <w:t>teaching</w:t>
      </w:r>
      <w:r>
        <w:rPr>
          <w:lang w:val="en-US"/>
        </w:rPr>
        <w:t>).</w:t>
      </w:r>
    </w:p>
    <w:p w14:paraId="31B58902" w14:textId="77777777" w:rsidR="00AC4B01" w:rsidRPr="000A1D75" w:rsidRDefault="00AC4B01" w:rsidP="00AC4B01">
      <w:pPr>
        <w:rPr>
          <w:lang w:val="en-US"/>
        </w:rPr>
      </w:pPr>
    </w:p>
    <w:p w14:paraId="1C55DDDB" w14:textId="082A42F4" w:rsidR="00AC4B01" w:rsidRPr="000A1D75" w:rsidRDefault="00AC4B01" w:rsidP="00AC4B01">
      <w:pPr>
        <w:rPr>
          <w:lang w:val="en-US"/>
        </w:rPr>
      </w:pPr>
      <w:r>
        <w:rPr>
          <w:lang w:val="en-US"/>
        </w:rPr>
        <w:t>Outcomes-based funding policies require p</w:t>
      </w:r>
      <w:r w:rsidRPr="2786FCBE">
        <w:rPr>
          <w:lang w:val="en-US"/>
        </w:rPr>
        <w:t xml:space="preserve">olicymakers </w:t>
      </w:r>
      <w:r>
        <w:rPr>
          <w:lang w:val="en-US"/>
        </w:rPr>
        <w:t>to</w:t>
      </w:r>
      <w:r w:rsidRPr="2786FCBE">
        <w:rPr>
          <w:lang w:val="en-US"/>
        </w:rPr>
        <w:t xml:space="preserve"> balance competing priorities and determine what is most relevant, high</w:t>
      </w:r>
      <w:ins w:id="629" w:author="IR" w:date="2025-11-18T21:42:00Z" w16du:dateUtc="2025-11-19T02:42:00Z">
        <w:r w:rsidR="00842A7E">
          <w:rPr>
            <w:lang w:val="en-US"/>
          </w:rPr>
          <w:t xml:space="preserve"> </w:t>
        </w:r>
      </w:ins>
      <w:del w:id="630" w:author="IR" w:date="2025-11-18T21:42:00Z" w16du:dateUtc="2025-11-19T02:42:00Z">
        <w:r w:rsidRPr="2786FCBE" w:rsidDel="00842A7E">
          <w:rPr>
            <w:lang w:val="en-US"/>
          </w:rPr>
          <w:delText>-</w:delText>
        </w:r>
      </w:del>
      <w:r w:rsidRPr="2786FCBE">
        <w:rPr>
          <w:lang w:val="en-US"/>
        </w:rPr>
        <w:t>priority, and applicable in their state context.</w:t>
      </w:r>
      <w:r>
        <w:rPr>
          <w:lang w:val="en-US"/>
        </w:rPr>
        <w:t xml:space="preserve"> </w:t>
      </w:r>
      <w:r w:rsidRPr="2786FCBE">
        <w:rPr>
          <w:lang w:val="en-US"/>
        </w:rPr>
        <w:t xml:space="preserve">Designing </w:t>
      </w:r>
      <w:r w:rsidR="009B2CB5">
        <w:rPr>
          <w:lang w:val="en-US"/>
        </w:rPr>
        <w:t>outcomes-based</w:t>
      </w:r>
      <w:r w:rsidRPr="2786FCBE">
        <w:rPr>
          <w:lang w:val="en-US"/>
        </w:rPr>
        <w:t xml:space="preserve"> systems that reflect the full public value of higher education</w:t>
      </w:r>
      <w:r>
        <w:rPr>
          <w:lang w:val="en-US"/>
        </w:rPr>
        <w:t xml:space="preserve"> thus</w:t>
      </w:r>
      <w:r w:rsidRPr="2786FCBE">
        <w:rPr>
          <w:lang w:val="en-US"/>
        </w:rPr>
        <w:t xml:space="preserve"> requires a nuanced conversation about what </w:t>
      </w:r>
      <w:ins w:id="631" w:author="IR" w:date="2025-11-17T18:27:00Z" w16du:dateUtc="2025-11-17T23:27:00Z">
        <w:r w:rsidR="00176DF8">
          <w:rPr>
            <w:lang w:val="en-US"/>
          </w:rPr>
          <w:t>“</w:t>
        </w:r>
      </w:ins>
      <w:del w:id="632" w:author="IR" w:date="2025-11-17T18:27:00Z" w16du:dateUtc="2025-11-17T23:27:00Z">
        <w:r w:rsidRPr="2786FCBE" w:rsidDel="00176DF8">
          <w:rPr>
            <w:lang w:val="en-US"/>
          </w:rPr>
          <w:delText>"</w:delText>
        </w:r>
      </w:del>
      <w:r w:rsidRPr="2786FCBE">
        <w:rPr>
          <w:lang w:val="en-US"/>
        </w:rPr>
        <w:t>outcomes</w:t>
      </w:r>
      <w:ins w:id="633" w:author="IR" w:date="2025-11-17T18:27:00Z" w16du:dateUtc="2025-11-17T23:27:00Z">
        <w:r w:rsidR="00176DF8">
          <w:rPr>
            <w:lang w:val="en-US"/>
          </w:rPr>
          <w:t>”</w:t>
        </w:r>
      </w:ins>
      <w:del w:id="634" w:author="IR" w:date="2025-11-17T18:27:00Z" w16du:dateUtc="2025-11-17T23:27:00Z">
        <w:r w:rsidRPr="2786FCBE" w:rsidDel="00176DF8">
          <w:rPr>
            <w:lang w:val="en-US"/>
          </w:rPr>
          <w:delText>"</w:delText>
        </w:r>
      </w:del>
      <w:r w:rsidRPr="2786FCBE">
        <w:rPr>
          <w:lang w:val="en-US"/>
        </w:rPr>
        <w:t xml:space="preserve"> and </w:t>
      </w:r>
      <w:ins w:id="635" w:author="IR" w:date="2025-11-17T18:27:00Z" w16du:dateUtc="2025-11-17T23:27:00Z">
        <w:r w:rsidR="00176DF8">
          <w:rPr>
            <w:lang w:val="en-US"/>
          </w:rPr>
          <w:t>“</w:t>
        </w:r>
      </w:ins>
      <w:del w:id="636" w:author="IR" w:date="2025-11-17T18:27:00Z" w16du:dateUtc="2025-11-17T23:27:00Z">
        <w:r w:rsidRPr="2786FCBE" w:rsidDel="00176DF8">
          <w:rPr>
            <w:lang w:val="en-US"/>
          </w:rPr>
          <w:delText>"</w:delText>
        </w:r>
      </w:del>
      <w:r w:rsidRPr="2786FCBE">
        <w:rPr>
          <w:lang w:val="en-US"/>
        </w:rPr>
        <w:t>return on investment</w:t>
      </w:r>
      <w:ins w:id="637" w:author="IR" w:date="2025-11-17T18:27:00Z" w16du:dateUtc="2025-11-17T23:27:00Z">
        <w:r w:rsidR="00176DF8">
          <w:rPr>
            <w:lang w:val="en-US"/>
          </w:rPr>
          <w:t>”</w:t>
        </w:r>
      </w:ins>
      <w:del w:id="638" w:author="IR" w:date="2025-11-17T18:27:00Z" w16du:dateUtc="2025-11-17T23:27:00Z">
        <w:r w:rsidRPr="2786FCBE" w:rsidDel="00176DF8">
          <w:rPr>
            <w:lang w:val="en-US"/>
          </w:rPr>
          <w:delText>"</w:delText>
        </w:r>
      </w:del>
      <w:r>
        <w:rPr>
          <w:lang w:val="en-US"/>
        </w:rPr>
        <w:t xml:space="preserve"> mean to different stakeholders.</w:t>
      </w:r>
    </w:p>
    <w:p w14:paraId="36518DDA" w14:textId="0654F094" w:rsidR="00525300" w:rsidRDefault="00D33A8D" w:rsidP="00185689">
      <w:pPr>
        <w:pStyle w:val="Heading1"/>
      </w:pPr>
      <w:bookmarkStart w:id="639" w:name="_Toc214278122"/>
      <w:r w:rsidRPr="7AE1A897">
        <w:rPr>
          <w:lang w:val="en-US"/>
        </w:rPr>
        <w:t xml:space="preserve">Design </w:t>
      </w:r>
      <w:r w:rsidR="000A1D75" w:rsidRPr="7AE1A897">
        <w:rPr>
          <w:lang w:val="en-US"/>
        </w:rPr>
        <w:t>Consider</w:t>
      </w:r>
      <w:r w:rsidRPr="7AE1A897">
        <w:rPr>
          <w:lang w:val="en-US"/>
        </w:rPr>
        <w:t xml:space="preserve">ations </w:t>
      </w:r>
      <w:r w:rsidR="00884A2F">
        <w:rPr>
          <w:lang w:val="en-US"/>
        </w:rPr>
        <w:t>f</w:t>
      </w:r>
      <w:r w:rsidRPr="7AE1A897">
        <w:rPr>
          <w:lang w:val="en-US"/>
        </w:rPr>
        <w:t xml:space="preserve">or </w:t>
      </w:r>
      <w:r w:rsidR="000A1D75" w:rsidRPr="7AE1A897">
        <w:rPr>
          <w:lang w:val="en-US"/>
        </w:rPr>
        <w:t xml:space="preserve">Outcomes-Based </w:t>
      </w:r>
      <w:r w:rsidRPr="7AE1A897">
        <w:rPr>
          <w:lang w:val="en-US"/>
        </w:rPr>
        <w:t>Models</w:t>
      </w:r>
      <w:bookmarkEnd w:id="639"/>
    </w:p>
    <w:p w14:paraId="4CE46B1D" w14:textId="18C00B7C" w:rsidR="00155AFE" w:rsidRPr="00155AFE" w:rsidRDefault="00155AFE" w:rsidP="00155AFE">
      <w:pPr>
        <w:rPr>
          <w:lang w:val="en-US"/>
        </w:rPr>
      </w:pPr>
      <w:r>
        <w:rPr>
          <w:lang w:val="en-US"/>
        </w:rPr>
        <w:t xml:space="preserve">Unlike traditional funding </w:t>
      </w:r>
      <w:r w:rsidR="00A078C7">
        <w:rPr>
          <w:lang w:val="en-US"/>
        </w:rPr>
        <w:t>formulas</w:t>
      </w:r>
      <w:r>
        <w:rPr>
          <w:lang w:val="en-US"/>
        </w:rPr>
        <w:t>,</w:t>
      </w:r>
      <w:r w:rsidR="00A078C7">
        <w:rPr>
          <w:lang w:val="en-US"/>
        </w:rPr>
        <w:t xml:space="preserve"> </w:t>
      </w:r>
      <w:r w:rsidR="00127CD8">
        <w:rPr>
          <w:lang w:val="en-US"/>
        </w:rPr>
        <w:t>outcomes-based</w:t>
      </w:r>
      <w:r>
        <w:rPr>
          <w:lang w:val="en-US"/>
        </w:rPr>
        <w:t xml:space="preserve"> </w:t>
      </w:r>
      <w:r w:rsidR="00E23FC9">
        <w:rPr>
          <w:lang w:val="en-US"/>
        </w:rPr>
        <w:t xml:space="preserve">models are inherently complex, with multiple dimensions </w:t>
      </w:r>
      <w:r w:rsidR="0026045B">
        <w:rPr>
          <w:lang w:val="en-US"/>
        </w:rPr>
        <w:t xml:space="preserve">that allow for different configurations depending on </w:t>
      </w:r>
      <w:ins w:id="640" w:author="IR" w:date="2025-11-17T21:00:00Z" w16du:dateUtc="2025-11-18T02:00:00Z">
        <w:r w:rsidR="0018682D">
          <w:rPr>
            <w:lang w:val="en-US"/>
          </w:rPr>
          <w:t>the</w:t>
        </w:r>
      </w:ins>
      <w:del w:id="641" w:author="IR" w:date="2025-11-17T21:00:00Z" w16du:dateUtc="2025-11-18T02:00:00Z">
        <w:r w:rsidR="0026045B" w:rsidDel="0018682D">
          <w:rPr>
            <w:lang w:val="en-US"/>
          </w:rPr>
          <w:delText>a</w:delText>
        </w:r>
      </w:del>
      <w:r w:rsidR="0026045B">
        <w:rPr>
          <w:lang w:val="en-US"/>
        </w:rPr>
        <w:t xml:space="preserve"> state’s priorities, prior funding </w:t>
      </w:r>
      <w:r w:rsidR="00FF1220">
        <w:rPr>
          <w:lang w:val="en-US"/>
        </w:rPr>
        <w:t xml:space="preserve">model, existing data, and stakeholder interest. </w:t>
      </w:r>
      <w:r w:rsidR="00FF1220" w:rsidRPr="00FF1220">
        <w:rPr>
          <w:lang w:val="en-US"/>
        </w:rPr>
        <w:t xml:space="preserve">This section provides an overview </w:t>
      </w:r>
      <w:r w:rsidR="00E23FC9">
        <w:rPr>
          <w:lang w:val="en-US"/>
        </w:rPr>
        <w:t xml:space="preserve">of </w:t>
      </w:r>
      <w:r w:rsidR="000E2824">
        <w:rPr>
          <w:lang w:val="en-US"/>
        </w:rPr>
        <w:t>three</w:t>
      </w:r>
      <w:r w:rsidR="00167A42">
        <w:rPr>
          <w:lang w:val="en-US"/>
        </w:rPr>
        <w:t xml:space="preserve"> aspects of </w:t>
      </w:r>
      <w:r w:rsidR="00127CD8">
        <w:rPr>
          <w:lang w:val="en-US"/>
        </w:rPr>
        <w:t xml:space="preserve">outcomes-based funding </w:t>
      </w:r>
      <w:r w:rsidR="00167A42">
        <w:rPr>
          <w:lang w:val="en-US"/>
        </w:rPr>
        <w:lastRenderedPageBreak/>
        <w:t>models</w:t>
      </w:r>
      <w:r w:rsidR="00DD0CF6">
        <w:rPr>
          <w:lang w:val="en-US"/>
        </w:rPr>
        <w:t xml:space="preserve">: </w:t>
      </w:r>
      <w:r w:rsidR="00E23FC9" w:rsidRPr="00C17772">
        <w:rPr>
          <w:b/>
          <w:bCs/>
          <w:lang w:val="en-US"/>
        </w:rPr>
        <w:t xml:space="preserve">outcome </w:t>
      </w:r>
      <w:r w:rsidR="00895B7B" w:rsidRPr="00C17772">
        <w:rPr>
          <w:b/>
          <w:bCs/>
          <w:lang w:val="en-US"/>
        </w:rPr>
        <w:t>metrics</w:t>
      </w:r>
      <w:r w:rsidR="00E23FC9" w:rsidRPr="00C17772">
        <w:rPr>
          <w:b/>
          <w:bCs/>
          <w:lang w:val="en-US"/>
        </w:rPr>
        <w:t>, calculati</w:t>
      </w:r>
      <w:r w:rsidR="00895B7B" w:rsidRPr="00C17772">
        <w:rPr>
          <w:b/>
          <w:bCs/>
          <w:lang w:val="en-US"/>
        </w:rPr>
        <w:t>on and</w:t>
      </w:r>
      <w:r w:rsidR="00E23FC9" w:rsidRPr="00C17772">
        <w:rPr>
          <w:b/>
          <w:bCs/>
          <w:lang w:val="en-US"/>
        </w:rPr>
        <w:t xml:space="preserve"> distribution methods, and implementation considerations.</w:t>
      </w:r>
      <w:r w:rsidR="00E23FC9">
        <w:rPr>
          <w:lang w:val="en-US"/>
        </w:rPr>
        <w:t xml:space="preserve"> </w:t>
      </w:r>
      <w:r w:rsidR="004D2C9D">
        <w:rPr>
          <w:lang w:val="en-US"/>
        </w:rPr>
        <w:t>E</w:t>
      </w:r>
      <w:r w:rsidR="00895B7B">
        <w:rPr>
          <w:lang w:val="en-US"/>
        </w:rPr>
        <w:t>ach</w:t>
      </w:r>
      <w:ins w:id="642" w:author="IR" w:date="2025-11-19T12:55:00Z" w16du:dateUtc="2025-11-19T17:55:00Z">
        <w:r w:rsidR="00961A74">
          <w:rPr>
            <w:lang w:val="en-US"/>
          </w:rPr>
          <w:t xml:space="preserve"> description</w:t>
        </w:r>
      </w:ins>
      <w:del w:id="643" w:author="IR" w:date="2025-11-19T12:55:00Z" w16du:dateUtc="2025-11-19T17:55:00Z">
        <w:r w:rsidR="00895B7B" w:rsidDel="00961A74">
          <w:rPr>
            <w:lang w:val="en-US"/>
          </w:rPr>
          <w:delText xml:space="preserve"> </w:delText>
        </w:r>
        <w:r w:rsidR="006A4223" w:rsidDel="00961A74">
          <w:rPr>
            <w:lang w:val="en-US"/>
          </w:rPr>
          <w:delText>aspect</w:delText>
        </w:r>
      </w:del>
      <w:r w:rsidR="004D2C9D">
        <w:rPr>
          <w:lang w:val="en-US"/>
        </w:rPr>
        <w:t xml:space="preserve"> also includes an example of an existing </w:t>
      </w:r>
      <w:r w:rsidR="00877642">
        <w:rPr>
          <w:lang w:val="en-US"/>
        </w:rPr>
        <w:t>outcomes-based formula</w:t>
      </w:r>
      <w:r w:rsidR="006A4223">
        <w:rPr>
          <w:lang w:val="en-US"/>
        </w:rPr>
        <w:t xml:space="preserve"> that was crafted creatively or thoughtfully to meet that state’s priorities. These are not necessarily exemplars</w:t>
      </w:r>
      <w:r w:rsidR="00C17772">
        <w:rPr>
          <w:lang w:val="en-US"/>
        </w:rPr>
        <w:t xml:space="preserve">, but </w:t>
      </w:r>
      <w:ins w:id="644" w:author="Super Copy Editors" w:date="2025-11-19T14:15:00Z" w16du:dateUtc="2025-11-19T19:15:00Z">
        <w:r w:rsidR="00F03D5C">
          <w:rPr>
            <w:lang w:val="en-US"/>
          </w:rPr>
          <w:t xml:space="preserve">they </w:t>
        </w:r>
      </w:ins>
      <w:r w:rsidR="00C17772">
        <w:rPr>
          <w:lang w:val="en-US"/>
        </w:rPr>
        <w:t xml:space="preserve">can help </w:t>
      </w:r>
      <w:del w:id="645" w:author="Super Copy Editors" w:date="2025-11-19T14:15:00Z" w16du:dateUtc="2025-11-19T19:15:00Z">
        <w:r w:rsidR="00C17772" w:rsidDel="00F03D5C">
          <w:rPr>
            <w:lang w:val="en-US"/>
          </w:rPr>
          <w:delText xml:space="preserve">to </w:delText>
        </w:r>
      </w:del>
      <w:r w:rsidR="00C17772">
        <w:rPr>
          <w:lang w:val="en-US"/>
        </w:rPr>
        <w:t xml:space="preserve">highlight unconventional or newer approaches for consideration. </w:t>
      </w:r>
      <w:r w:rsidR="005B31A4">
        <w:rPr>
          <w:lang w:val="en-US"/>
        </w:rPr>
        <w:t>At the end of this section is</w:t>
      </w:r>
      <w:del w:id="646" w:author="IR" w:date="2025-11-17T21:00:00Z" w16du:dateUtc="2025-11-18T02:00:00Z">
        <w:r w:rsidR="005B31A4" w:rsidDel="0018682D">
          <w:rPr>
            <w:lang w:val="en-US"/>
          </w:rPr>
          <w:delText xml:space="preserve"> also</w:delText>
        </w:r>
      </w:del>
      <w:r w:rsidR="005B31A4">
        <w:rPr>
          <w:lang w:val="en-US"/>
        </w:rPr>
        <w:t xml:space="preserve"> a list of questions </w:t>
      </w:r>
      <w:r w:rsidR="00300552">
        <w:rPr>
          <w:lang w:val="en-US"/>
        </w:rPr>
        <w:t>to guide</w:t>
      </w:r>
      <w:r w:rsidR="005B31A4">
        <w:rPr>
          <w:lang w:val="en-US"/>
        </w:rPr>
        <w:t xml:space="preserve"> interested stakeholders </w:t>
      </w:r>
      <w:r w:rsidR="00300552">
        <w:rPr>
          <w:lang w:val="en-US"/>
        </w:rPr>
        <w:t xml:space="preserve">in </w:t>
      </w:r>
      <w:r w:rsidR="00125985">
        <w:rPr>
          <w:lang w:val="en-US"/>
        </w:rPr>
        <w:t xml:space="preserve">thinking </w:t>
      </w:r>
      <w:r w:rsidR="00300552">
        <w:rPr>
          <w:lang w:val="en-US"/>
        </w:rPr>
        <w:t>holistically about outcomes-based model design.</w:t>
      </w:r>
    </w:p>
    <w:p w14:paraId="1856E8EC" w14:textId="697C155B" w:rsidR="000A1D75" w:rsidRPr="000A1D75" w:rsidRDefault="00260A5B" w:rsidP="00185689">
      <w:pPr>
        <w:pStyle w:val="Heading2"/>
      </w:pPr>
      <w:bookmarkStart w:id="647" w:name="_Toc214278123"/>
      <w:r w:rsidRPr="42A44776">
        <w:rPr>
          <w:lang w:val="en-US"/>
        </w:rPr>
        <w:t xml:space="preserve">Outcomes can span traditional metrics, state-specific </w:t>
      </w:r>
      <w:r w:rsidR="00AE3503" w:rsidRPr="42A44776">
        <w:rPr>
          <w:lang w:val="en-US"/>
        </w:rPr>
        <w:t>priorities</w:t>
      </w:r>
      <w:r w:rsidRPr="42A44776">
        <w:rPr>
          <w:lang w:val="en-US"/>
        </w:rPr>
        <w:t xml:space="preserve">, </w:t>
      </w:r>
      <w:r w:rsidR="009E420E" w:rsidRPr="42A44776">
        <w:rPr>
          <w:lang w:val="en-US"/>
        </w:rPr>
        <w:t xml:space="preserve">and </w:t>
      </w:r>
      <w:r w:rsidRPr="42A44776">
        <w:rPr>
          <w:lang w:val="en-US"/>
        </w:rPr>
        <w:t xml:space="preserve">creative </w:t>
      </w:r>
      <w:r w:rsidR="00A2629C" w:rsidRPr="42A44776">
        <w:rPr>
          <w:lang w:val="en-US"/>
        </w:rPr>
        <w:t xml:space="preserve">measures that reflect </w:t>
      </w:r>
      <w:r w:rsidR="009E420E" w:rsidRPr="42A44776">
        <w:rPr>
          <w:lang w:val="en-US"/>
        </w:rPr>
        <w:t>a fuller picture of higher education’s value.</w:t>
      </w:r>
      <w:bookmarkEnd w:id="647"/>
    </w:p>
    <w:p w14:paraId="5932669F" w14:textId="173E9F89" w:rsidR="000A1D75" w:rsidRDefault="000A1D75" w:rsidP="000A1D75">
      <w:pPr>
        <w:rPr>
          <w:lang w:val="en-US"/>
        </w:rPr>
      </w:pPr>
      <w:r w:rsidRPr="000A1D75">
        <w:rPr>
          <w:lang w:val="en-US"/>
        </w:rPr>
        <w:t xml:space="preserve">The first and most critical step in designing an outcomes-based funding model is </w:t>
      </w:r>
      <w:ins w:id="648" w:author="IR" w:date="2025-11-18T21:27:00Z" w16du:dateUtc="2025-11-19T02:27:00Z">
        <w:r w:rsidR="00842A7E">
          <w:rPr>
            <w:lang w:val="en-US"/>
          </w:rPr>
          <w:t xml:space="preserve">to </w:t>
        </w:r>
      </w:ins>
      <w:r w:rsidRPr="000A1D75">
        <w:rPr>
          <w:lang w:val="en-US"/>
        </w:rPr>
        <w:t>align</w:t>
      </w:r>
      <w:del w:id="649" w:author="IR" w:date="2025-11-18T21:27:00Z" w16du:dateUtc="2025-11-19T02:27:00Z">
        <w:r w:rsidRPr="000A1D75" w:rsidDel="00842A7E">
          <w:rPr>
            <w:lang w:val="en-US"/>
          </w:rPr>
          <w:delText>ing</w:delText>
        </w:r>
      </w:del>
      <w:r w:rsidRPr="000A1D75">
        <w:rPr>
          <w:lang w:val="en-US"/>
        </w:rPr>
        <w:t xml:space="preserve"> stakeholders on the desired impact. Policymakers must ask: What do we hope to achieve? This question is deceptively simple</w:t>
      </w:r>
      <w:r w:rsidR="00A82F66">
        <w:rPr>
          <w:lang w:val="en-US"/>
        </w:rPr>
        <w:t>:</w:t>
      </w:r>
      <w:r w:rsidRPr="000A1D75">
        <w:rPr>
          <w:lang w:val="en-US"/>
        </w:rPr>
        <w:t xml:space="preserve"> Even stakeholders with similar goals may want to use different metrics to measure success</w:t>
      </w:r>
      <w:r w:rsidR="00D905C5">
        <w:rPr>
          <w:lang w:val="en-US"/>
        </w:rPr>
        <w:t>, or there may not be existing data t</w:t>
      </w:r>
      <w:r w:rsidR="009B2CB5">
        <w:rPr>
          <w:lang w:val="en-US"/>
        </w:rPr>
        <w:t>hat can accurately capture the desired outcomes</w:t>
      </w:r>
      <w:r w:rsidRPr="000A1D75">
        <w:rPr>
          <w:lang w:val="en-US"/>
        </w:rPr>
        <w:t xml:space="preserve">. Moreover, including too many metrics </w:t>
      </w:r>
      <w:ins w:id="650" w:author="IR" w:date="2025-11-17T21:01:00Z" w16du:dateUtc="2025-11-18T02:01:00Z">
        <w:r w:rsidR="0018682D">
          <w:rPr>
            <w:lang w:val="en-US"/>
          </w:rPr>
          <w:t>could</w:t>
        </w:r>
      </w:ins>
      <w:del w:id="651" w:author="IR" w:date="2025-11-17T21:01:00Z" w16du:dateUtc="2025-11-18T02:01:00Z">
        <w:r w:rsidRPr="000A1D75" w:rsidDel="0018682D">
          <w:rPr>
            <w:lang w:val="en-US"/>
          </w:rPr>
          <w:delText>may</w:delText>
        </w:r>
      </w:del>
      <w:r w:rsidRPr="000A1D75">
        <w:rPr>
          <w:lang w:val="en-US"/>
        </w:rPr>
        <w:t xml:space="preserve"> blunt any incentive to move the needle on any one outcome</w:t>
      </w:r>
      <w:r w:rsidR="00AF0457">
        <w:rPr>
          <w:lang w:val="en-US"/>
        </w:rPr>
        <w:t xml:space="preserve"> </w:t>
      </w:r>
      <w:r w:rsidRPr="000A1D75">
        <w:rPr>
          <w:lang w:val="en-US"/>
        </w:rPr>
        <w:t xml:space="preserve">as </w:t>
      </w:r>
      <w:ins w:id="652" w:author="IR" w:date="2025-11-17T21:01:00Z" w16du:dateUtc="2025-11-18T02:01:00Z">
        <w:r w:rsidR="0018682D">
          <w:rPr>
            <w:lang w:val="en-US"/>
          </w:rPr>
          <w:t xml:space="preserve">the </w:t>
        </w:r>
      </w:ins>
      <w:r w:rsidRPr="000A1D75">
        <w:rPr>
          <w:lang w:val="en-US"/>
        </w:rPr>
        <w:t>institution</w:t>
      </w:r>
      <w:del w:id="653" w:author="IR" w:date="2025-11-17T21:01:00Z" w16du:dateUtc="2025-11-18T02:01:00Z">
        <w:r w:rsidRPr="000A1D75" w:rsidDel="0018682D">
          <w:rPr>
            <w:lang w:val="en-US"/>
          </w:rPr>
          <w:delText>s</w:delText>
        </w:r>
      </w:del>
      <w:r w:rsidRPr="000A1D75">
        <w:rPr>
          <w:lang w:val="en-US"/>
        </w:rPr>
        <w:t xml:space="preserve"> spread</w:t>
      </w:r>
      <w:ins w:id="654" w:author="IR" w:date="2025-11-17T21:01:00Z" w16du:dateUtc="2025-11-18T02:01:00Z">
        <w:r w:rsidR="0018682D">
          <w:rPr>
            <w:lang w:val="en-US"/>
          </w:rPr>
          <w:t>s</w:t>
        </w:r>
      </w:ins>
      <w:r w:rsidRPr="000A1D75">
        <w:rPr>
          <w:lang w:val="en-US"/>
        </w:rPr>
        <w:t xml:space="preserve"> </w:t>
      </w:r>
      <w:ins w:id="655" w:author="IR" w:date="2025-11-17T21:01:00Z" w16du:dateUtc="2025-11-18T02:01:00Z">
        <w:r w:rsidR="0018682D">
          <w:rPr>
            <w:lang w:val="en-US"/>
          </w:rPr>
          <w:t xml:space="preserve">its </w:t>
        </w:r>
      </w:ins>
      <w:del w:id="656" w:author="IR" w:date="2025-11-17T21:01:00Z" w16du:dateUtc="2025-11-18T02:01:00Z">
        <w:r w:rsidRPr="000A1D75" w:rsidDel="0018682D">
          <w:rPr>
            <w:lang w:val="en-US"/>
          </w:rPr>
          <w:delText xml:space="preserve">their </w:delText>
        </w:r>
      </w:del>
      <w:r w:rsidRPr="000A1D75">
        <w:rPr>
          <w:lang w:val="en-US"/>
        </w:rPr>
        <w:t xml:space="preserve">efforts </w:t>
      </w:r>
      <w:del w:id="657" w:author="IR" w:date="2025-11-18T21:29:00Z" w16du:dateUtc="2025-11-19T02:29:00Z">
        <w:r w:rsidRPr="000A1D75" w:rsidDel="00842A7E">
          <w:rPr>
            <w:lang w:val="en-US"/>
          </w:rPr>
          <w:delText xml:space="preserve">thin </w:delText>
        </w:r>
      </w:del>
      <w:r w:rsidRPr="000A1D75">
        <w:rPr>
          <w:lang w:val="en-US"/>
        </w:rPr>
        <w:t>trying to satisfy competing demands.</w:t>
      </w:r>
    </w:p>
    <w:p w14:paraId="05710D13" w14:textId="77777777" w:rsidR="0041518F" w:rsidRDefault="0041518F" w:rsidP="000A1D75">
      <w:pPr>
        <w:rPr>
          <w:lang w:val="en-US"/>
        </w:rPr>
      </w:pPr>
    </w:p>
    <w:tbl>
      <w:tblPr>
        <w:tblStyle w:val="TableGrid"/>
        <w:tblW w:w="0" w:type="auto"/>
        <w:shd w:val="clear" w:color="auto" w:fill="CCE4E7"/>
        <w:tblCellMar>
          <w:top w:w="72" w:type="dxa"/>
          <w:left w:w="72" w:type="dxa"/>
          <w:bottom w:w="72" w:type="dxa"/>
          <w:right w:w="72" w:type="dxa"/>
        </w:tblCellMar>
        <w:tblLook w:val="04A0" w:firstRow="1" w:lastRow="0" w:firstColumn="1" w:lastColumn="0" w:noHBand="0" w:noVBand="1"/>
      </w:tblPr>
      <w:tblGrid>
        <w:gridCol w:w="10070"/>
      </w:tblGrid>
      <w:tr w:rsidR="0041518F" w14:paraId="5E7AB4EC" w14:textId="77777777" w:rsidTr="00EA3A81">
        <w:tc>
          <w:tcPr>
            <w:tcW w:w="10070" w:type="dxa"/>
            <w:shd w:val="clear" w:color="auto" w:fill="CCE4E7"/>
          </w:tcPr>
          <w:p w14:paraId="41CDAB96" w14:textId="79D69015" w:rsidR="008B2651" w:rsidRDefault="00692315" w:rsidP="000A1D75">
            <w:pPr>
              <w:rPr>
                <w:b/>
                <w:bCs/>
                <w:lang w:val="en-US"/>
              </w:rPr>
            </w:pPr>
            <w:r>
              <w:rPr>
                <w:b/>
                <w:bCs/>
                <w:lang w:val="en-US"/>
              </w:rPr>
              <w:t xml:space="preserve">Example: </w:t>
            </w:r>
            <w:r w:rsidR="00BC5380" w:rsidRPr="00BC5380">
              <w:rPr>
                <w:b/>
                <w:bCs/>
                <w:lang w:val="en-US"/>
              </w:rPr>
              <w:t>Texas</w:t>
            </w:r>
            <w:ins w:id="658" w:author="IR" w:date="2025-11-17T21:01:00Z" w16du:dateUtc="2025-11-18T02:01:00Z">
              <w:r w:rsidR="0018682D">
                <w:rPr>
                  <w:b/>
                  <w:bCs/>
                  <w:lang w:val="en-US"/>
                </w:rPr>
                <w:t>’</w:t>
              </w:r>
            </w:ins>
            <w:del w:id="659" w:author="IR" w:date="2025-11-17T21:01:00Z" w16du:dateUtc="2025-11-18T02:01:00Z">
              <w:r w:rsidR="00BC5380" w:rsidRPr="00BC5380" w:rsidDel="0018682D">
                <w:rPr>
                  <w:b/>
                  <w:bCs/>
                  <w:lang w:val="en-US"/>
                </w:rPr>
                <w:delText>'</w:delText>
              </w:r>
            </w:del>
            <w:r w:rsidR="00D15FF9">
              <w:rPr>
                <w:b/>
                <w:bCs/>
                <w:lang w:val="en-US"/>
              </w:rPr>
              <w:t>s</w:t>
            </w:r>
            <w:r w:rsidR="00BC5380" w:rsidRPr="00BC5380">
              <w:rPr>
                <w:b/>
                <w:bCs/>
                <w:lang w:val="en-US"/>
              </w:rPr>
              <w:t xml:space="preserve"> revamped two-year formula links funding directly to state policy goals by prioritizing high-value credentials.</w:t>
            </w:r>
          </w:p>
          <w:p w14:paraId="281525DC" w14:textId="77777777" w:rsidR="00BC5380" w:rsidRDefault="00BC5380" w:rsidP="000A1D75">
            <w:pPr>
              <w:rPr>
                <w:lang w:val="en-US"/>
              </w:rPr>
            </w:pPr>
          </w:p>
          <w:p w14:paraId="3E83B9C6" w14:textId="582E3381" w:rsidR="00692315" w:rsidRPr="00692315" w:rsidRDefault="00692315" w:rsidP="000A1D75">
            <w:pPr>
              <w:rPr>
                <w:lang w:val="en-US"/>
              </w:rPr>
            </w:pPr>
            <w:r>
              <w:rPr>
                <w:lang w:val="en-US"/>
              </w:rPr>
              <w:t>In their 2023 redesign of the community college funding formula, a</w:t>
            </w:r>
            <w:r w:rsidRPr="000A1D75">
              <w:rPr>
                <w:lang w:val="en-US"/>
              </w:rPr>
              <w:t xml:space="preserve"> major priority for Texas policymakers </w:t>
            </w:r>
            <w:r>
              <w:rPr>
                <w:lang w:val="en-US"/>
              </w:rPr>
              <w:t>wa</w:t>
            </w:r>
            <w:r w:rsidRPr="000A1D75">
              <w:rPr>
                <w:lang w:val="en-US"/>
              </w:rPr>
              <w:t xml:space="preserve">s </w:t>
            </w:r>
            <w:ins w:id="660" w:author="IR" w:date="2025-11-18T21:30:00Z" w16du:dateUtc="2025-11-19T02:30:00Z">
              <w:r w:rsidR="00842A7E">
                <w:rPr>
                  <w:lang w:val="en-US"/>
                </w:rPr>
                <w:t xml:space="preserve">to </w:t>
              </w:r>
            </w:ins>
            <w:r w:rsidRPr="000A1D75">
              <w:rPr>
                <w:lang w:val="en-US"/>
              </w:rPr>
              <w:t>increas</w:t>
            </w:r>
            <w:ins w:id="661" w:author="IR" w:date="2025-11-18T21:30:00Z" w16du:dateUtc="2025-11-19T02:30:00Z">
              <w:r w:rsidR="00842A7E">
                <w:rPr>
                  <w:lang w:val="en-US"/>
                </w:rPr>
                <w:t>e</w:t>
              </w:r>
            </w:ins>
            <w:del w:id="662" w:author="IR" w:date="2025-11-18T21:30:00Z" w16du:dateUtc="2025-11-19T02:30:00Z">
              <w:r w:rsidRPr="000A1D75" w:rsidDel="00842A7E">
                <w:rPr>
                  <w:lang w:val="en-US"/>
                </w:rPr>
                <w:delText>ing</w:delText>
              </w:r>
            </w:del>
            <w:r w:rsidRPr="000A1D75">
              <w:rPr>
                <w:lang w:val="en-US"/>
              </w:rPr>
              <w:t xml:space="preserve"> attainment as a driver of economic prosperity for both employers and individuals. The state</w:t>
            </w:r>
            <w:ins w:id="663" w:author="IR" w:date="2025-11-17T21:02:00Z" w16du:dateUtc="2025-11-18T02:02:00Z">
              <w:r w:rsidR="0018682D">
                <w:rPr>
                  <w:lang w:val="en-US"/>
                </w:rPr>
                <w:t>’</w:t>
              </w:r>
            </w:ins>
            <w:del w:id="664" w:author="IR" w:date="2025-11-17T21:02:00Z" w16du:dateUtc="2025-11-18T02:02:00Z">
              <w:r w:rsidRPr="000A1D75" w:rsidDel="0018682D">
                <w:rPr>
                  <w:lang w:val="en-US"/>
                </w:rPr>
                <w:delText>'</w:delText>
              </w:r>
            </w:del>
            <w:r w:rsidRPr="000A1D75">
              <w:rPr>
                <w:lang w:val="en-US"/>
              </w:rPr>
              <w:t xml:space="preserve">s </w:t>
            </w:r>
            <w:ins w:id="665" w:author="IR" w:date="2025-11-17T21:02:00Z" w16du:dateUtc="2025-11-18T02:02:00Z">
              <w:r w:rsidR="0018682D">
                <w:rPr>
                  <w:lang w:val="en-US"/>
                </w:rPr>
                <w:t xml:space="preserve">existing </w:t>
              </w:r>
            </w:ins>
            <w:del w:id="666" w:author="IR" w:date="2025-11-17T21:02:00Z" w16du:dateUtc="2025-11-18T02:02:00Z">
              <w:r w:rsidRPr="000A1D75" w:rsidDel="0018682D">
                <w:rPr>
                  <w:lang w:val="en-US"/>
                </w:rPr>
                <w:delText xml:space="preserve">current </w:delText>
              </w:r>
            </w:del>
            <w:r w:rsidRPr="000A1D75">
              <w:rPr>
                <w:lang w:val="en-US"/>
              </w:rPr>
              <w:t>formula for two-year colleges reflect</w:t>
            </w:r>
            <w:ins w:id="667" w:author="IR" w:date="2025-11-17T21:02:00Z" w16du:dateUtc="2025-11-18T02:02:00Z">
              <w:r w:rsidR="0018682D">
                <w:rPr>
                  <w:lang w:val="en-US"/>
                </w:rPr>
                <w:t>ed</w:t>
              </w:r>
            </w:ins>
            <w:del w:id="668" w:author="IR" w:date="2025-11-17T21:02:00Z" w16du:dateUtc="2025-11-18T02:02:00Z">
              <w:r w:rsidRPr="000A1D75" w:rsidDel="0018682D">
                <w:rPr>
                  <w:lang w:val="en-US"/>
                </w:rPr>
                <w:delText>s</w:delText>
              </w:r>
            </w:del>
            <w:r w:rsidRPr="000A1D75">
              <w:rPr>
                <w:lang w:val="en-US"/>
              </w:rPr>
              <w:t xml:space="preserve"> this goal through its primary outcome metric</w:t>
            </w:r>
            <w:ins w:id="669" w:author="IR" w:date="2025-11-18T21:30:00Z" w16du:dateUtc="2025-11-19T02:30:00Z">
              <w:r w:rsidR="00842A7E">
                <w:rPr>
                  <w:lang w:val="en-US"/>
                </w:rPr>
                <w:t>,</w:t>
              </w:r>
            </w:ins>
            <w:del w:id="670" w:author="IR" w:date="2025-11-18T21:30:00Z" w16du:dateUtc="2025-11-19T02:30:00Z">
              <w:r w:rsidRPr="000A1D75" w:rsidDel="00842A7E">
                <w:rPr>
                  <w:lang w:val="en-US"/>
                </w:rPr>
                <w:delText>:</w:delText>
              </w:r>
            </w:del>
            <w:r w:rsidRPr="000A1D75">
              <w:rPr>
                <w:lang w:val="en-US"/>
              </w:rPr>
              <w:t xml:space="preserve"> credentials awarded. However, not all credentials </w:t>
            </w:r>
            <w:ins w:id="671" w:author="IR" w:date="2025-11-17T21:02:00Z" w16du:dateUtc="2025-11-18T02:02:00Z">
              <w:r w:rsidR="0018682D">
                <w:rPr>
                  <w:lang w:val="en-US"/>
                </w:rPr>
                <w:t>were</w:t>
              </w:r>
            </w:ins>
            <w:del w:id="672" w:author="IR" w:date="2025-11-17T21:02:00Z" w16du:dateUtc="2025-11-18T02:02:00Z">
              <w:r w:rsidRPr="000A1D75" w:rsidDel="0018682D">
                <w:rPr>
                  <w:lang w:val="en-US"/>
                </w:rPr>
                <w:delText>are</w:delText>
              </w:r>
            </w:del>
            <w:r w:rsidRPr="000A1D75">
              <w:rPr>
                <w:lang w:val="en-US"/>
              </w:rPr>
              <w:t xml:space="preserve"> treated equally. Awards </w:t>
            </w:r>
            <w:ins w:id="673" w:author="IR" w:date="2025-11-17T21:02:00Z" w16du:dateUtc="2025-11-18T02:02:00Z">
              <w:r w:rsidR="0018682D">
                <w:rPr>
                  <w:lang w:val="en-US"/>
                </w:rPr>
                <w:t>were</w:t>
              </w:r>
            </w:ins>
            <w:del w:id="674" w:author="IR" w:date="2025-11-17T21:02:00Z" w16du:dateUtc="2025-11-18T02:02:00Z">
              <w:r w:rsidRPr="000A1D75" w:rsidDel="0018682D">
                <w:rPr>
                  <w:lang w:val="en-US"/>
                </w:rPr>
                <w:delText>are</w:delText>
              </w:r>
            </w:del>
            <w:r w:rsidRPr="000A1D75">
              <w:rPr>
                <w:lang w:val="en-US"/>
              </w:rPr>
              <w:t xml:space="preserve"> eligible to count for funding only if they </w:t>
            </w:r>
            <w:ins w:id="675" w:author="IR" w:date="2025-11-17T21:03:00Z" w16du:dateUtc="2025-11-18T02:03:00Z">
              <w:r w:rsidR="0018682D">
                <w:rPr>
                  <w:lang w:val="en-US"/>
                </w:rPr>
                <w:t>were</w:t>
              </w:r>
            </w:ins>
            <w:del w:id="676" w:author="IR" w:date="2025-11-17T21:03:00Z" w16du:dateUtc="2025-11-18T02:03:00Z">
              <w:r w:rsidRPr="000A1D75" w:rsidDel="0018682D">
                <w:rPr>
                  <w:lang w:val="en-US"/>
                </w:rPr>
                <w:delText>are</w:delText>
              </w:r>
            </w:del>
            <w:r w:rsidRPr="000A1D75">
              <w:rPr>
                <w:lang w:val="en-US"/>
              </w:rPr>
              <w:t xml:space="preserve"> </w:t>
            </w:r>
            <w:ins w:id="677" w:author="IR" w:date="2025-11-17T21:03:00Z" w16du:dateUtc="2025-11-18T02:03:00Z">
              <w:r w:rsidR="0018682D">
                <w:rPr>
                  <w:lang w:val="en-US"/>
                </w:rPr>
                <w:t>“</w:t>
              </w:r>
            </w:ins>
            <w:del w:id="678" w:author="IR" w:date="2025-11-17T21:03:00Z" w16du:dateUtc="2025-11-18T02:03:00Z">
              <w:r w:rsidRPr="000A1D75" w:rsidDel="0018682D">
                <w:rPr>
                  <w:lang w:val="en-US"/>
                </w:rPr>
                <w:delText>"</w:delText>
              </w:r>
            </w:del>
            <w:r w:rsidRPr="000A1D75">
              <w:rPr>
                <w:lang w:val="en-US"/>
              </w:rPr>
              <w:t>credentials of value,</w:t>
            </w:r>
            <w:ins w:id="679" w:author="IR" w:date="2025-11-17T21:03:00Z" w16du:dateUtc="2025-11-18T02:03:00Z">
              <w:r w:rsidR="0018682D">
                <w:rPr>
                  <w:lang w:val="en-US"/>
                </w:rPr>
                <w:t>”</w:t>
              </w:r>
            </w:ins>
            <w:del w:id="680" w:author="IR" w:date="2025-11-17T21:03:00Z" w16du:dateUtc="2025-11-18T02:03:00Z">
              <w:r w:rsidRPr="000A1D75" w:rsidDel="0018682D">
                <w:rPr>
                  <w:lang w:val="en-US"/>
                </w:rPr>
                <w:delText>"</w:delText>
              </w:r>
            </w:del>
            <w:r w:rsidRPr="000A1D75">
              <w:rPr>
                <w:lang w:val="en-US"/>
              </w:rPr>
              <w:t xml:space="preserve"> defined as providing </w:t>
            </w:r>
            <w:ins w:id="681" w:author="IR" w:date="2025-11-17T21:03:00Z" w16du:dateUtc="2025-11-18T02:03:00Z">
              <w:r w:rsidR="0018682D">
                <w:rPr>
                  <w:lang w:val="en-US"/>
                </w:rPr>
                <w:t>“</w:t>
              </w:r>
            </w:ins>
            <w:del w:id="682" w:author="IR" w:date="2025-11-17T21:03:00Z" w16du:dateUtc="2025-11-18T02:03:00Z">
              <w:r w:rsidRPr="000A1D75" w:rsidDel="0018682D">
                <w:rPr>
                  <w:lang w:val="en-US"/>
                </w:rPr>
                <w:delText>"</w:delText>
              </w:r>
            </w:del>
            <w:r w:rsidRPr="000A1D75">
              <w:rPr>
                <w:lang w:val="en-US"/>
              </w:rPr>
              <w:t xml:space="preserve">a positive return on investment within </w:t>
            </w:r>
            <w:r w:rsidR="005F12D5">
              <w:rPr>
                <w:lang w:val="en-US"/>
              </w:rPr>
              <w:t>10</w:t>
            </w:r>
            <w:r w:rsidRPr="000A1D75">
              <w:rPr>
                <w:lang w:val="en-US"/>
              </w:rPr>
              <w:t xml:space="preserve"> years (on average), such that cumulative earnings will exceed students</w:t>
            </w:r>
            <w:ins w:id="683" w:author="IR" w:date="2025-11-17T21:03:00Z" w16du:dateUtc="2025-11-18T02:03:00Z">
              <w:r w:rsidR="0018682D">
                <w:rPr>
                  <w:lang w:val="en-US"/>
                </w:rPr>
                <w:t>’</w:t>
              </w:r>
            </w:ins>
            <w:del w:id="684" w:author="IR" w:date="2025-11-17T21:03:00Z" w16du:dateUtc="2025-11-18T02:03:00Z">
              <w:r w:rsidRPr="000A1D75" w:rsidDel="0018682D">
                <w:rPr>
                  <w:lang w:val="en-US"/>
                </w:rPr>
                <w:delText>'</w:delText>
              </w:r>
            </w:del>
            <w:r w:rsidRPr="000A1D75">
              <w:rPr>
                <w:lang w:val="en-US"/>
              </w:rPr>
              <w:t xml:space="preserve"> initial investments.</w:t>
            </w:r>
            <w:ins w:id="685" w:author="IR" w:date="2025-11-17T21:03:00Z" w16du:dateUtc="2025-11-18T02:03:00Z">
              <w:r w:rsidR="0018682D">
                <w:rPr>
                  <w:lang w:val="en-US"/>
                </w:rPr>
                <w:t>”</w:t>
              </w:r>
            </w:ins>
            <w:del w:id="686" w:author="IR" w:date="2025-11-17T21:03:00Z" w16du:dateUtc="2025-11-18T02:03:00Z">
              <w:r w:rsidRPr="000A1D75" w:rsidDel="0018682D">
                <w:rPr>
                  <w:lang w:val="en-US"/>
                </w:rPr>
                <w:delText>"</w:delText>
              </w:r>
            </w:del>
            <w:r w:rsidR="00EA3A81" w:rsidRPr="5BA8FA3C">
              <w:rPr>
                <w:rStyle w:val="EndnoteReference"/>
                <w:lang w:val="en-US"/>
              </w:rPr>
              <w:endnoteReference w:id="33"/>
            </w:r>
            <w:r w:rsidRPr="000A1D75">
              <w:rPr>
                <w:lang w:val="en-US"/>
              </w:rPr>
              <w:t xml:space="preserve"> By linking funding to credentials that demonstrably improve students</w:t>
            </w:r>
            <w:ins w:id="698" w:author="IR" w:date="2025-11-17T21:03:00Z" w16du:dateUtc="2025-11-18T02:03:00Z">
              <w:r w:rsidR="0018682D">
                <w:rPr>
                  <w:lang w:val="en-US"/>
                </w:rPr>
                <w:t>’</w:t>
              </w:r>
            </w:ins>
            <w:del w:id="699" w:author="IR" w:date="2025-11-17T21:03:00Z" w16du:dateUtc="2025-11-18T02:03:00Z">
              <w:r w:rsidRPr="000A1D75" w:rsidDel="0018682D">
                <w:rPr>
                  <w:lang w:val="en-US"/>
                </w:rPr>
                <w:delText>'</w:delText>
              </w:r>
            </w:del>
            <w:r w:rsidRPr="000A1D75">
              <w:rPr>
                <w:lang w:val="en-US"/>
              </w:rPr>
              <w:t xml:space="preserve"> economic outcomes, Texas </w:t>
            </w:r>
            <w:del w:id="700" w:author="IR" w:date="2025-11-17T21:03:00Z" w16du:dateUtc="2025-11-18T02:03:00Z">
              <w:r w:rsidRPr="000A1D75" w:rsidDel="0018682D">
                <w:rPr>
                  <w:lang w:val="en-US"/>
                </w:rPr>
                <w:delText xml:space="preserve">has </w:delText>
              </w:r>
            </w:del>
            <w:r w:rsidRPr="000A1D75">
              <w:rPr>
                <w:lang w:val="en-US"/>
              </w:rPr>
              <w:t>created a direct connection between</w:t>
            </w:r>
            <w:del w:id="701" w:author="IR" w:date="2025-11-17T21:03:00Z" w16du:dateUtc="2025-11-18T02:03:00Z">
              <w:r w:rsidRPr="000A1D75" w:rsidDel="0018682D">
                <w:rPr>
                  <w:lang w:val="en-US"/>
                </w:rPr>
                <w:delText xml:space="preserve"> its</w:delText>
              </w:r>
            </w:del>
            <w:r w:rsidRPr="000A1D75">
              <w:rPr>
                <w:lang w:val="en-US"/>
              </w:rPr>
              <w:t xml:space="preserve"> policy goals and </w:t>
            </w:r>
            <w:ins w:id="702" w:author="IR" w:date="2025-11-17T21:03:00Z" w16du:dateUtc="2025-11-18T02:03:00Z">
              <w:r w:rsidR="0018682D">
                <w:rPr>
                  <w:lang w:val="en-US"/>
                </w:rPr>
                <w:t>the</w:t>
              </w:r>
            </w:ins>
            <w:del w:id="703" w:author="IR" w:date="2025-11-17T21:03:00Z" w16du:dateUtc="2025-11-18T02:03:00Z">
              <w:r w:rsidRPr="000A1D75" w:rsidDel="0018682D">
                <w:rPr>
                  <w:lang w:val="en-US"/>
                </w:rPr>
                <w:delText>its</w:delText>
              </w:r>
            </w:del>
            <w:r w:rsidRPr="000A1D75">
              <w:rPr>
                <w:lang w:val="en-US"/>
              </w:rPr>
              <w:t xml:space="preserve"> funding formula</w:t>
            </w:r>
            <w:r w:rsidR="00EA3A81">
              <w:rPr>
                <w:lang w:val="en-US"/>
              </w:rPr>
              <w:t xml:space="preserve">, </w:t>
            </w:r>
            <w:r w:rsidR="00EA3A81" w:rsidRPr="000A1D75">
              <w:rPr>
                <w:lang w:val="en-US"/>
              </w:rPr>
              <w:t>provid</w:t>
            </w:r>
            <w:r w:rsidR="00EA3A81">
              <w:rPr>
                <w:lang w:val="en-US"/>
              </w:rPr>
              <w:t>ing</w:t>
            </w:r>
            <w:r w:rsidR="00EA3A81" w:rsidRPr="000A1D75">
              <w:rPr>
                <w:lang w:val="en-US"/>
              </w:rPr>
              <w:t xml:space="preserve"> a useful example of how a state can center its formula on a clearly articulated goal.</w:t>
            </w:r>
          </w:p>
        </w:tc>
      </w:tr>
    </w:tbl>
    <w:p w14:paraId="2B252B99" w14:textId="77777777" w:rsidR="0041518F" w:rsidRPr="000A1D75" w:rsidRDefault="0041518F" w:rsidP="000A1D75">
      <w:pPr>
        <w:rPr>
          <w:lang w:val="en-US"/>
        </w:rPr>
      </w:pPr>
    </w:p>
    <w:p w14:paraId="47B93DF3" w14:textId="4E0EB72F" w:rsidR="000A1D75" w:rsidRDefault="000A1D75" w:rsidP="000A1D75">
      <w:pPr>
        <w:rPr>
          <w:lang w:val="en-US"/>
        </w:rPr>
      </w:pPr>
      <w:r w:rsidRPr="5B1798DA">
        <w:rPr>
          <w:lang w:val="en-US"/>
        </w:rPr>
        <w:t>While traditional metrics</w:t>
      </w:r>
      <w:ins w:id="704" w:author="Super Copy Editors" w:date="2025-11-19T14:13:00Z" w16du:dateUtc="2025-11-19T19:13:00Z">
        <w:r w:rsidR="00F03D5C">
          <w:rPr>
            <w:lang w:val="en-US"/>
          </w:rPr>
          <w:t>,</w:t>
        </w:r>
      </w:ins>
      <w:r w:rsidRPr="5B1798DA">
        <w:rPr>
          <w:lang w:val="en-US"/>
        </w:rPr>
        <w:t xml:space="preserve"> </w:t>
      </w:r>
      <w:del w:id="705" w:author="Super Copy Editors" w:date="2025-11-19T14:13:00Z" w16du:dateUtc="2025-11-19T19:13:00Z">
        <w:r w:rsidRPr="5B1798DA" w:rsidDel="00F03D5C">
          <w:rPr>
            <w:lang w:val="en-US"/>
          </w:rPr>
          <w:delText xml:space="preserve">like </w:delText>
        </w:r>
      </w:del>
      <w:ins w:id="706" w:author="Super Copy Editors" w:date="2025-11-19T14:13:00Z" w16du:dateUtc="2025-11-19T19:13:00Z">
        <w:r w:rsidR="00F03D5C">
          <w:rPr>
            <w:lang w:val="en-US"/>
          </w:rPr>
          <w:t>such as</w:t>
        </w:r>
        <w:r w:rsidR="00F03D5C" w:rsidRPr="5B1798DA">
          <w:rPr>
            <w:lang w:val="en-US"/>
          </w:rPr>
          <w:t xml:space="preserve"> </w:t>
        </w:r>
      </w:ins>
      <w:r w:rsidRPr="5B1798DA">
        <w:rPr>
          <w:lang w:val="en-US"/>
        </w:rPr>
        <w:t>completion rates and time to degree</w:t>
      </w:r>
      <w:ins w:id="707" w:author="Super Copy Editors" w:date="2025-11-19T14:13:00Z" w16du:dateUtc="2025-11-19T19:13:00Z">
        <w:r w:rsidR="00F03D5C">
          <w:rPr>
            <w:lang w:val="en-US"/>
          </w:rPr>
          <w:t>,</w:t>
        </w:r>
      </w:ins>
      <w:r w:rsidRPr="5B1798DA">
        <w:rPr>
          <w:lang w:val="en-US"/>
        </w:rPr>
        <w:t xml:space="preserve"> remain important, </w:t>
      </w:r>
      <w:r w:rsidR="00C34E9A" w:rsidRPr="5B1798DA">
        <w:rPr>
          <w:lang w:val="en-US"/>
        </w:rPr>
        <w:t xml:space="preserve">the </w:t>
      </w:r>
      <w:r w:rsidR="00B6168B" w:rsidRPr="5B1798DA">
        <w:rPr>
          <w:lang w:val="en-US"/>
        </w:rPr>
        <w:t xml:space="preserve">field’s </w:t>
      </w:r>
      <w:r w:rsidR="003C50FF" w:rsidRPr="5B1798DA">
        <w:rPr>
          <w:lang w:val="en-US"/>
        </w:rPr>
        <w:t>definition of outcome metrics i</w:t>
      </w:r>
      <w:r w:rsidR="00B6168B" w:rsidRPr="5B1798DA">
        <w:rPr>
          <w:lang w:val="en-US"/>
        </w:rPr>
        <w:t>s</w:t>
      </w:r>
      <w:r w:rsidR="003C50FF" w:rsidRPr="5B1798DA">
        <w:rPr>
          <w:lang w:val="en-US"/>
        </w:rPr>
        <w:t xml:space="preserve"> evolving as </w:t>
      </w:r>
      <w:r w:rsidR="009731C6" w:rsidRPr="5B1798DA">
        <w:rPr>
          <w:lang w:val="en-US"/>
        </w:rPr>
        <w:t>stakeholders</w:t>
      </w:r>
      <w:r w:rsidR="003C50FF" w:rsidRPr="5B1798DA">
        <w:rPr>
          <w:lang w:val="en-US"/>
        </w:rPr>
        <w:t xml:space="preserve"> look for </w:t>
      </w:r>
      <w:r w:rsidR="008F325C" w:rsidRPr="5B1798DA">
        <w:rPr>
          <w:lang w:val="en-US"/>
        </w:rPr>
        <w:t xml:space="preserve">other </w:t>
      </w:r>
      <w:r w:rsidR="00B049D7" w:rsidRPr="5B1798DA">
        <w:rPr>
          <w:lang w:val="en-US"/>
        </w:rPr>
        <w:t>ways to measure successful</w:t>
      </w:r>
      <w:del w:id="708" w:author="IR" w:date="2025-11-17T21:04:00Z" w16du:dateUtc="2025-11-18T02:04:00Z">
        <w:r w:rsidR="00B049D7" w:rsidRPr="5B1798DA" w:rsidDel="0018682D">
          <w:rPr>
            <w:lang w:val="en-US"/>
          </w:rPr>
          <w:delText>ly</w:delText>
        </w:r>
      </w:del>
      <w:r w:rsidR="00B049D7" w:rsidRPr="5B1798DA">
        <w:rPr>
          <w:lang w:val="en-US"/>
        </w:rPr>
        <w:t xml:space="preserve"> </w:t>
      </w:r>
      <w:del w:id="709" w:author="IR" w:date="2025-11-17T21:04:00Z" w16du:dateUtc="2025-11-18T02:04:00Z">
        <w:r w:rsidR="008F325C" w:rsidRPr="5B1798DA" w:rsidDel="0018682D">
          <w:rPr>
            <w:lang w:val="en-US"/>
          </w:rPr>
          <w:delText xml:space="preserve">achieving </w:delText>
        </w:r>
        <w:r w:rsidR="00B049D7" w:rsidRPr="5B1798DA" w:rsidDel="0018682D">
          <w:rPr>
            <w:lang w:val="en-US"/>
          </w:rPr>
          <w:delText>a</w:delText>
        </w:r>
        <w:r w:rsidRPr="5B1798DA" w:rsidDel="0018682D">
          <w:rPr>
            <w:lang w:val="en-US"/>
          </w:rPr>
          <w:delText xml:space="preserve"> </w:delText>
        </w:r>
      </w:del>
      <w:r w:rsidRPr="5B1798DA">
        <w:rPr>
          <w:lang w:val="en-US"/>
        </w:rPr>
        <w:t>goal</w:t>
      </w:r>
      <w:ins w:id="710" w:author="IR" w:date="2025-11-17T21:04:00Z" w16du:dateUtc="2025-11-18T02:04:00Z">
        <w:r w:rsidR="0018682D">
          <w:rPr>
            <w:lang w:val="en-US"/>
          </w:rPr>
          <w:t xml:space="preserve"> achievement</w:t>
        </w:r>
      </w:ins>
      <w:r w:rsidRPr="5B1798DA">
        <w:rPr>
          <w:lang w:val="en-US"/>
        </w:rPr>
        <w:t xml:space="preserve">. </w:t>
      </w:r>
      <w:r w:rsidR="008F325C" w:rsidRPr="5B1798DA">
        <w:rPr>
          <w:lang w:val="en-US"/>
        </w:rPr>
        <w:t>For example, s</w:t>
      </w:r>
      <w:r w:rsidRPr="5B1798DA">
        <w:rPr>
          <w:lang w:val="en-US"/>
        </w:rPr>
        <w:t xml:space="preserve">tandard </w:t>
      </w:r>
      <w:r w:rsidR="00C02408" w:rsidRPr="5B1798DA">
        <w:rPr>
          <w:lang w:val="en-US"/>
        </w:rPr>
        <w:t>outcomes-based</w:t>
      </w:r>
      <w:r w:rsidRPr="5B1798DA">
        <w:rPr>
          <w:lang w:val="en-US"/>
        </w:rPr>
        <w:t xml:space="preserve"> metrics</w:t>
      </w:r>
      <w:ins w:id="711" w:author="IR" w:date="2025-11-17T21:04:00Z" w16du:dateUtc="2025-11-18T02:04:00Z">
        <w:r w:rsidR="0018682D">
          <w:rPr>
            <w:lang w:val="en-US"/>
          </w:rPr>
          <w:t xml:space="preserve"> might</w:t>
        </w:r>
      </w:ins>
      <w:del w:id="712" w:author="IR" w:date="2025-11-17T21:04:00Z" w16du:dateUtc="2025-11-18T02:04:00Z">
        <w:r w:rsidRPr="5B1798DA" w:rsidDel="0018682D">
          <w:rPr>
            <w:lang w:val="en-US"/>
          </w:rPr>
          <w:delText xml:space="preserve"> may</w:delText>
        </w:r>
      </w:del>
      <w:r w:rsidRPr="5B1798DA">
        <w:rPr>
          <w:lang w:val="en-US"/>
        </w:rPr>
        <w:t xml:space="preserve"> not consider the full range of underserved groups, including</w:t>
      </w:r>
      <w:r w:rsidR="006666B3" w:rsidRPr="5B1798DA">
        <w:rPr>
          <w:lang w:val="en-US"/>
        </w:rPr>
        <w:t xml:space="preserve"> adult learners,</w:t>
      </w:r>
      <w:r w:rsidRPr="5B1798DA">
        <w:rPr>
          <w:lang w:val="en-US"/>
        </w:rPr>
        <w:t xml:space="preserve"> justice-impacted students, former foster youth, </w:t>
      </w:r>
      <w:ins w:id="713" w:author="IR" w:date="2025-11-18T21:31:00Z" w16du:dateUtc="2025-11-19T02:31:00Z">
        <w:r w:rsidR="00842A7E">
          <w:rPr>
            <w:lang w:val="en-US"/>
          </w:rPr>
          <w:t>and</w:t>
        </w:r>
      </w:ins>
      <w:del w:id="714" w:author="IR" w:date="2025-11-18T21:31:00Z" w16du:dateUtc="2025-11-19T02:31:00Z">
        <w:r w:rsidRPr="5B1798DA" w:rsidDel="00842A7E">
          <w:rPr>
            <w:lang w:val="en-US"/>
          </w:rPr>
          <w:delText>or</w:delText>
        </w:r>
      </w:del>
      <w:r w:rsidRPr="5B1798DA">
        <w:rPr>
          <w:lang w:val="en-US"/>
        </w:rPr>
        <w:t xml:space="preserve"> students with disabilities. Incorporating metrics that track the success of these populations can help ensure that funding formulas promote </w:t>
      </w:r>
      <w:r w:rsidR="000E35D1" w:rsidRPr="5B1798DA">
        <w:rPr>
          <w:lang w:val="en-US"/>
        </w:rPr>
        <w:t>subgroup outcomes</w:t>
      </w:r>
      <w:r w:rsidRPr="5B1798DA">
        <w:rPr>
          <w:lang w:val="en-US"/>
        </w:rPr>
        <w:t xml:space="preserve"> as well as </w:t>
      </w:r>
      <w:r w:rsidR="1B3806CB" w:rsidRPr="5B1798DA">
        <w:rPr>
          <w:lang w:val="en-US"/>
        </w:rPr>
        <w:t xml:space="preserve">overall system </w:t>
      </w:r>
      <w:r w:rsidRPr="5B1798DA">
        <w:rPr>
          <w:lang w:val="en-US"/>
        </w:rPr>
        <w:t>efficiency.</w:t>
      </w:r>
    </w:p>
    <w:p w14:paraId="61E60C97" w14:textId="77777777" w:rsidR="00CE2A25" w:rsidRDefault="00CE2A25" w:rsidP="000A1D75">
      <w:pPr>
        <w:rPr>
          <w:lang w:val="en-US"/>
        </w:rPr>
      </w:pPr>
    </w:p>
    <w:tbl>
      <w:tblPr>
        <w:tblStyle w:val="TableGrid"/>
        <w:tblW w:w="0" w:type="auto"/>
        <w:shd w:val="clear" w:color="auto" w:fill="CCE4E7"/>
        <w:tblCellMar>
          <w:top w:w="72" w:type="dxa"/>
          <w:left w:w="72" w:type="dxa"/>
          <w:bottom w:w="72" w:type="dxa"/>
          <w:right w:w="72" w:type="dxa"/>
        </w:tblCellMar>
        <w:tblLook w:val="04A0" w:firstRow="1" w:lastRow="0" w:firstColumn="1" w:lastColumn="0" w:noHBand="0" w:noVBand="1"/>
      </w:tblPr>
      <w:tblGrid>
        <w:gridCol w:w="10070"/>
      </w:tblGrid>
      <w:tr w:rsidR="000E35D1" w14:paraId="77787025" w14:textId="77777777" w:rsidTr="00507D09">
        <w:tc>
          <w:tcPr>
            <w:tcW w:w="10070" w:type="dxa"/>
            <w:shd w:val="clear" w:color="auto" w:fill="CCE4E7"/>
          </w:tcPr>
          <w:p w14:paraId="7C72CCBF" w14:textId="788876C9" w:rsidR="000E35D1" w:rsidRDefault="000E35D1" w:rsidP="00507D09">
            <w:pPr>
              <w:rPr>
                <w:b/>
                <w:bCs/>
                <w:lang w:val="en-US"/>
              </w:rPr>
            </w:pPr>
            <w:r>
              <w:rPr>
                <w:b/>
                <w:bCs/>
                <w:lang w:val="en-US"/>
              </w:rPr>
              <w:t xml:space="preserve">Example: </w:t>
            </w:r>
            <w:r w:rsidR="000E60B4">
              <w:rPr>
                <w:b/>
                <w:bCs/>
                <w:lang w:val="en-US"/>
              </w:rPr>
              <w:t>Indiana’s revised funding model for both two- and four-year institutions recognizes disparate declines in outcomes for low-income and adult students.</w:t>
            </w:r>
          </w:p>
          <w:p w14:paraId="5B25B9A4" w14:textId="77777777" w:rsidR="000E35D1" w:rsidRDefault="000E35D1" w:rsidP="00507D09">
            <w:pPr>
              <w:rPr>
                <w:lang w:val="en-US"/>
              </w:rPr>
            </w:pPr>
          </w:p>
          <w:p w14:paraId="514FA4F7" w14:textId="26D6C4D9" w:rsidR="000E35D1" w:rsidRPr="00692315" w:rsidRDefault="000E60B4" w:rsidP="00507D09">
            <w:pPr>
              <w:rPr>
                <w:lang w:val="en-US"/>
              </w:rPr>
            </w:pPr>
            <w:r w:rsidRPr="000E60B4">
              <w:rPr>
                <w:lang w:val="en-US"/>
              </w:rPr>
              <w:t xml:space="preserve">Data from Indiana shows </w:t>
            </w:r>
            <w:del w:id="715" w:author="IR" w:date="2025-11-18T21:32:00Z" w16du:dateUtc="2025-11-19T02:32:00Z">
              <w:r w:rsidRPr="000E60B4" w:rsidDel="00842A7E">
                <w:rPr>
                  <w:lang w:val="en-US"/>
                </w:rPr>
                <w:delText xml:space="preserve">that low-income and adult (25+) students have experienced </w:delText>
              </w:r>
            </w:del>
            <w:r w:rsidRPr="000E60B4">
              <w:rPr>
                <w:lang w:val="en-US"/>
              </w:rPr>
              <w:t>larger declines in enrollment and completion</w:t>
            </w:r>
            <w:ins w:id="716" w:author="IR" w:date="2025-11-18T21:32:00Z" w16du:dateUtc="2025-11-19T02:32:00Z">
              <w:r w:rsidR="00842A7E">
                <w:rPr>
                  <w:lang w:val="en-US"/>
                </w:rPr>
                <w:t xml:space="preserve"> among</w:t>
              </w:r>
            </w:ins>
            <w:del w:id="717" w:author="IR" w:date="2025-11-18T21:32:00Z" w16du:dateUtc="2025-11-19T02:32:00Z">
              <w:r w:rsidRPr="000E60B4" w:rsidDel="00842A7E">
                <w:rPr>
                  <w:lang w:val="en-US"/>
                </w:rPr>
                <w:delText xml:space="preserve"> </w:delText>
              </w:r>
            </w:del>
            <w:ins w:id="718" w:author="IR" w:date="2025-11-18T21:32:00Z" w16du:dateUtc="2025-11-19T02:32:00Z">
              <w:r w:rsidR="00842A7E" w:rsidRPr="000E60B4">
                <w:rPr>
                  <w:lang w:val="en-US"/>
                </w:rPr>
                <w:t xml:space="preserve"> low-income and adult (25+) students </w:t>
              </w:r>
            </w:ins>
            <w:r w:rsidRPr="000E60B4">
              <w:rPr>
                <w:lang w:val="en-US"/>
              </w:rPr>
              <w:t>than their comparison groups</w:t>
            </w:r>
            <w:r w:rsidR="00A40493">
              <w:rPr>
                <w:lang w:val="en-US"/>
              </w:rPr>
              <w:t>.</w:t>
            </w:r>
            <w:r w:rsidR="00334CF7">
              <w:rPr>
                <w:rStyle w:val="EndnoteReference"/>
                <w:lang w:val="en-US"/>
              </w:rPr>
              <w:endnoteReference w:id="34"/>
            </w:r>
            <w:r w:rsidR="00A40493">
              <w:rPr>
                <w:lang w:val="en-US"/>
              </w:rPr>
              <w:t xml:space="preserve"> Th</w:t>
            </w:r>
            <w:r w:rsidR="007B18D2">
              <w:rPr>
                <w:lang w:val="en-US"/>
              </w:rPr>
              <w:t xml:space="preserve">ese patterns also reflect a </w:t>
            </w:r>
            <w:r w:rsidR="00C83C3D">
              <w:rPr>
                <w:lang w:val="en-US"/>
              </w:rPr>
              <w:t xml:space="preserve">broader context </w:t>
            </w:r>
            <w:ins w:id="740" w:author="IR" w:date="2025-11-17T21:05:00Z" w16du:dateUtc="2025-11-18T02:05:00Z">
              <w:r w:rsidR="0018682D">
                <w:rPr>
                  <w:lang w:val="en-US"/>
                </w:rPr>
                <w:t xml:space="preserve">in which </w:t>
              </w:r>
            </w:ins>
            <w:ins w:id="741" w:author="IR" w:date="2025-11-18T21:33:00Z" w16du:dateUtc="2025-11-19T02:33:00Z">
              <w:r w:rsidR="00842A7E">
                <w:rPr>
                  <w:lang w:val="en-US"/>
                </w:rPr>
                <w:t xml:space="preserve">the decline of </w:t>
              </w:r>
            </w:ins>
            <w:del w:id="742" w:author="IR" w:date="2025-11-17T21:05:00Z" w16du:dateUtc="2025-11-18T02:05:00Z">
              <w:r w:rsidR="00C83C3D" w:rsidDel="0018682D">
                <w:rPr>
                  <w:lang w:val="en-US"/>
                </w:rPr>
                <w:delText xml:space="preserve">where </w:delText>
              </w:r>
            </w:del>
            <w:r w:rsidR="00C83C3D">
              <w:rPr>
                <w:lang w:val="en-US"/>
              </w:rPr>
              <w:t>Indiana’s overall college-going rate</w:t>
            </w:r>
            <w:del w:id="743" w:author="IR" w:date="2025-11-18T21:33:00Z" w16du:dateUtc="2025-11-19T02:33:00Z">
              <w:r w:rsidR="00C83C3D" w:rsidDel="00842A7E">
                <w:rPr>
                  <w:lang w:val="en-US"/>
                </w:rPr>
                <w:delText xml:space="preserve"> decline</w:delText>
              </w:r>
            </w:del>
            <w:r w:rsidR="00C83C3D">
              <w:rPr>
                <w:lang w:val="en-US"/>
              </w:rPr>
              <w:t xml:space="preserve"> is outpacing much of the nation</w:t>
            </w:r>
            <w:r w:rsidRPr="000E60B4">
              <w:rPr>
                <w:lang w:val="en-US"/>
              </w:rPr>
              <w:t>, raising concerns</w:t>
            </w:r>
            <w:r w:rsidR="00A40493">
              <w:rPr>
                <w:lang w:val="en-US"/>
              </w:rPr>
              <w:t xml:space="preserve"> about access</w:t>
            </w:r>
            <w:r w:rsidR="006E4D1B">
              <w:rPr>
                <w:lang w:val="en-US"/>
              </w:rPr>
              <w:t xml:space="preserve">, </w:t>
            </w:r>
            <w:r w:rsidR="00A40493">
              <w:rPr>
                <w:lang w:val="en-US"/>
              </w:rPr>
              <w:t>success</w:t>
            </w:r>
            <w:r w:rsidR="006E4D1B">
              <w:rPr>
                <w:lang w:val="en-US"/>
              </w:rPr>
              <w:t>, and competitiveness of the state’s labor market</w:t>
            </w:r>
            <w:r w:rsidRPr="000E60B4">
              <w:rPr>
                <w:lang w:val="en-US"/>
              </w:rPr>
              <w:t>.</w:t>
            </w:r>
            <w:r w:rsidR="006E6B0B">
              <w:rPr>
                <w:rStyle w:val="EndnoteReference"/>
                <w:lang w:val="en-US"/>
              </w:rPr>
              <w:endnoteReference w:id="35"/>
            </w:r>
            <w:r w:rsidR="00D422EC">
              <w:rPr>
                <w:lang w:val="en-US"/>
              </w:rPr>
              <w:t xml:space="preserve"> Consequently</w:t>
            </w:r>
            <w:r w:rsidR="007B18D2">
              <w:rPr>
                <w:lang w:val="en-US"/>
              </w:rPr>
              <w:t xml:space="preserve">, </w:t>
            </w:r>
            <w:r w:rsidR="006E4D1B">
              <w:rPr>
                <w:lang w:val="en-US"/>
              </w:rPr>
              <w:t>in 2024 state policymakers added</w:t>
            </w:r>
            <w:r w:rsidR="00AB5BE7">
              <w:rPr>
                <w:lang w:val="en-US"/>
              </w:rPr>
              <w:t xml:space="preserve"> low-income youth enrollment, adult enrollment, </w:t>
            </w:r>
            <w:r w:rsidR="00B427EF">
              <w:rPr>
                <w:lang w:val="en-US"/>
              </w:rPr>
              <w:t xml:space="preserve">and adult completion </w:t>
            </w:r>
            <w:r w:rsidR="00334CF7">
              <w:rPr>
                <w:lang w:val="en-US"/>
              </w:rPr>
              <w:t xml:space="preserve">rates to the </w:t>
            </w:r>
            <w:r w:rsidR="00B427EF">
              <w:rPr>
                <w:lang w:val="en-US"/>
              </w:rPr>
              <w:t xml:space="preserve">metrics </w:t>
            </w:r>
            <w:r w:rsidR="00334CF7">
              <w:rPr>
                <w:lang w:val="en-US"/>
              </w:rPr>
              <w:t>evaluated for funding.</w:t>
            </w:r>
            <w:r w:rsidR="006E6B0B">
              <w:rPr>
                <w:rStyle w:val="EndnoteReference"/>
                <w:lang w:val="en-US"/>
              </w:rPr>
              <w:endnoteReference w:id="36"/>
            </w:r>
            <w:r w:rsidR="006E6B0B">
              <w:rPr>
                <w:lang w:val="en-US"/>
              </w:rPr>
              <w:t xml:space="preserve"> </w:t>
            </w:r>
            <w:r w:rsidR="006E6B0B">
              <w:t xml:space="preserve">By </w:t>
            </w:r>
            <w:r w:rsidR="00F77074">
              <w:t>specifying these metrics, Indiana policymakers aimed to incentivize institutions to</w:t>
            </w:r>
            <w:r w:rsidR="00D422EC">
              <w:t xml:space="preserve"> </w:t>
            </w:r>
            <w:r w:rsidR="00D422EC" w:rsidRPr="00D422EC">
              <w:t>address the</w:t>
            </w:r>
            <w:del w:id="748" w:author="IR" w:date="2025-11-17T21:05:00Z" w16du:dateUtc="2025-11-18T02:05:00Z">
              <w:r w:rsidR="00D422EC" w:rsidRPr="00D422EC" w:rsidDel="0018682D">
                <w:delText>se</w:delText>
              </w:r>
            </w:del>
            <w:r w:rsidR="00D422EC" w:rsidRPr="00D422EC">
              <w:t xml:space="preserve"> disparities</w:t>
            </w:r>
            <w:r w:rsidR="00F77074">
              <w:t xml:space="preserve"> </w:t>
            </w:r>
            <w:r w:rsidR="00D422EC">
              <w:t xml:space="preserve">and </w:t>
            </w:r>
            <w:r w:rsidR="00F77074">
              <w:t xml:space="preserve">increase </w:t>
            </w:r>
            <w:r w:rsidR="00D422EC">
              <w:t xml:space="preserve">the </w:t>
            </w:r>
            <w:r w:rsidR="00F77074">
              <w:t xml:space="preserve">college-going and success rates </w:t>
            </w:r>
            <w:r w:rsidR="00D422EC">
              <w:t>for low-income and adult students.</w:t>
            </w:r>
          </w:p>
        </w:tc>
      </w:tr>
    </w:tbl>
    <w:p w14:paraId="792262B2" w14:textId="77777777" w:rsidR="000E35D1" w:rsidRPr="000E35D1" w:rsidRDefault="000E35D1" w:rsidP="000A1D75"/>
    <w:p w14:paraId="6F576F2E" w14:textId="6FE024BF" w:rsidR="001A3F59" w:rsidRDefault="001A3F59" w:rsidP="000A1D75">
      <w:pPr>
        <w:rPr>
          <w:lang w:val="en-US"/>
        </w:rPr>
      </w:pPr>
      <w:r>
        <w:rPr>
          <w:lang w:val="en-US"/>
        </w:rPr>
        <w:lastRenderedPageBreak/>
        <w:t xml:space="preserve">Another consideration </w:t>
      </w:r>
      <w:r w:rsidR="003C50FF">
        <w:rPr>
          <w:lang w:val="en-US"/>
        </w:rPr>
        <w:t xml:space="preserve">is rewarding </w:t>
      </w:r>
      <w:r w:rsidR="00422620">
        <w:rPr>
          <w:lang w:val="en-US"/>
        </w:rPr>
        <w:t>institutions for non-enrollment “inputs” that are directly connected to student outcomes</w:t>
      </w:r>
      <w:r w:rsidR="00C835A5">
        <w:rPr>
          <w:lang w:val="en-US"/>
        </w:rPr>
        <w:t xml:space="preserve">. This might include </w:t>
      </w:r>
      <w:r w:rsidR="0007419A">
        <w:rPr>
          <w:lang w:val="en-US"/>
        </w:rPr>
        <w:t xml:space="preserve">investing in student success or access programs, </w:t>
      </w:r>
      <w:ins w:id="749" w:author="IR" w:date="2025-11-17T21:06:00Z" w16du:dateUtc="2025-11-18T02:06:00Z">
        <w:r w:rsidR="0018682D">
          <w:rPr>
            <w:lang w:val="en-US"/>
          </w:rPr>
          <w:t xml:space="preserve">providing </w:t>
        </w:r>
      </w:ins>
      <w:r w:rsidR="0007419A">
        <w:rPr>
          <w:lang w:val="en-US"/>
        </w:rPr>
        <w:t xml:space="preserve">academic or career counseling, or </w:t>
      </w:r>
      <w:ins w:id="750" w:author="IR" w:date="2025-11-17T21:06:00Z" w16du:dateUtc="2025-11-18T02:06:00Z">
        <w:r w:rsidR="0018682D">
          <w:rPr>
            <w:lang w:val="en-US"/>
          </w:rPr>
          <w:t xml:space="preserve">delivering </w:t>
        </w:r>
      </w:ins>
      <w:del w:id="751" w:author="IR" w:date="2025-11-17T21:06:00Z" w16du:dateUtc="2025-11-18T02:06:00Z">
        <w:r w:rsidR="00CD7B33" w:rsidDel="0018682D">
          <w:rPr>
            <w:lang w:val="en-US"/>
          </w:rPr>
          <w:delText xml:space="preserve">speedy delivery of </w:delText>
        </w:r>
      </w:del>
      <w:r w:rsidR="00CD7B33">
        <w:rPr>
          <w:lang w:val="en-US"/>
        </w:rPr>
        <w:t>financial aid packages</w:t>
      </w:r>
      <w:ins w:id="752" w:author="IR" w:date="2025-11-17T21:06:00Z" w16du:dateUtc="2025-11-18T02:06:00Z">
        <w:r w:rsidR="0018682D">
          <w:rPr>
            <w:lang w:val="en-US"/>
          </w:rPr>
          <w:t xml:space="preserve"> speedily</w:t>
        </w:r>
      </w:ins>
      <w:r w:rsidR="00CD7B33">
        <w:rPr>
          <w:lang w:val="en-US"/>
        </w:rPr>
        <w:t xml:space="preserve">. </w:t>
      </w:r>
      <w:r w:rsidR="00CD7B33" w:rsidRPr="00CD7B33">
        <w:rPr>
          <w:lang w:val="en-US"/>
        </w:rPr>
        <w:t>Th</w:t>
      </w:r>
      <w:r w:rsidR="00CD7B33">
        <w:rPr>
          <w:lang w:val="en-US"/>
        </w:rPr>
        <w:t xml:space="preserve">ese more holistic </w:t>
      </w:r>
      <w:r w:rsidR="00CD7B33" w:rsidRPr="00CD7B33">
        <w:rPr>
          <w:lang w:val="en-US"/>
        </w:rPr>
        <w:t>approach</w:t>
      </w:r>
      <w:r w:rsidR="00CD7B33">
        <w:rPr>
          <w:lang w:val="en-US"/>
        </w:rPr>
        <w:t>es</w:t>
      </w:r>
      <w:r w:rsidR="00CD7B33" w:rsidRPr="00CD7B33">
        <w:rPr>
          <w:lang w:val="en-US"/>
        </w:rPr>
        <w:t xml:space="preserve"> recognize not just </w:t>
      </w:r>
      <w:r w:rsidR="00CD7B33" w:rsidRPr="00CD7B33">
        <w:rPr>
          <w:i/>
          <w:iCs/>
          <w:lang w:val="en-US"/>
        </w:rPr>
        <w:t>what</w:t>
      </w:r>
      <w:r w:rsidR="00CD7B33" w:rsidRPr="00CD7B33">
        <w:rPr>
          <w:lang w:val="en-US"/>
        </w:rPr>
        <w:t xml:space="preserve"> institutions produce, but also </w:t>
      </w:r>
      <w:r w:rsidR="00CD7B33" w:rsidRPr="00CD7B33">
        <w:rPr>
          <w:i/>
          <w:iCs/>
          <w:lang w:val="en-US"/>
        </w:rPr>
        <w:t>how</w:t>
      </w:r>
      <w:r w:rsidR="00CD7B33" w:rsidRPr="00CD7B33">
        <w:rPr>
          <w:lang w:val="en-US"/>
        </w:rPr>
        <w:t xml:space="preserve"> they get there — in other words, the specific inputs and processes that must be included to achieve </w:t>
      </w:r>
      <w:ins w:id="753" w:author="IR" w:date="2025-11-17T21:07:00Z" w16du:dateUtc="2025-11-18T02:07:00Z">
        <w:r w:rsidR="0018682D">
          <w:rPr>
            <w:lang w:val="en-US"/>
          </w:rPr>
          <w:t xml:space="preserve">the desired </w:t>
        </w:r>
      </w:ins>
      <w:del w:id="754" w:author="IR" w:date="2025-11-17T21:06:00Z" w16du:dateUtc="2025-11-18T02:06:00Z">
        <w:r w:rsidR="00CD7B33" w:rsidRPr="00CD7B33" w:rsidDel="0018682D">
          <w:rPr>
            <w:lang w:val="en-US"/>
          </w:rPr>
          <w:delText xml:space="preserve">those </w:delText>
        </w:r>
      </w:del>
      <w:r w:rsidR="00CD7B33" w:rsidRPr="00CD7B33">
        <w:rPr>
          <w:lang w:val="en-US"/>
        </w:rPr>
        <w:t>results.</w:t>
      </w:r>
      <w:r w:rsidR="00CD7B33">
        <w:rPr>
          <w:lang w:val="en-US"/>
        </w:rPr>
        <w:t xml:space="preserve"> Institutions facing </w:t>
      </w:r>
      <w:ins w:id="755" w:author="IR" w:date="2025-11-17T21:07:00Z" w16du:dateUtc="2025-11-18T02:07:00Z">
        <w:r w:rsidR="0018682D">
          <w:rPr>
            <w:lang w:val="en-US"/>
          </w:rPr>
          <w:t xml:space="preserve">declining </w:t>
        </w:r>
      </w:ins>
      <w:r w:rsidR="00CD7B33">
        <w:rPr>
          <w:lang w:val="en-US"/>
        </w:rPr>
        <w:t>enrollment</w:t>
      </w:r>
      <w:del w:id="756" w:author="IR" w:date="2025-11-17T21:07:00Z" w16du:dateUtc="2025-11-18T02:07:00Z">
        <w:r w:rsidR="00CD7B33" w:rsidDel="0018682D">
          <w:rPr>
            <w:lang w:val="en-US"/>
          </w:rPr>
          <w:delText xml:space="preserve"> declines</w:delText>
        </w:r>
      </w:del>
      <w:r w:rsidR="00CD7B33">
        <w:rPr>
          <w:lang w:val="en-US"/>
        </w:rPr>
        <w:t xml:space="preserve"> or changing demographics that affect other portions of their funding thus can still earn state funding for delivering high-quality programs.</w:t>
      </w:r>
    </w:p>
    <w:p w14:paraId="672671FF" w14:textId="77777777" w:rsidR="00CD7B33" w:rsidRDefault="00CD7B33" w:rsidP="000A1D75">
      <w:pPr>
        <w:rPr>
          <w:lang w:val="en-US"/>
        </w:rPr>
      </w:pPr>
    </w:p>
    <w:tbl>
      <w:tblPr>
        <w:tblStyle w:val="TableGrid"/>
        <w:tblW w:w="0" w:type="auto"/>
        <w:shd w:val="clear" w:color="auto" w:fill="CCE4E7"/>
        <w:tblCellMar>
          <w:top w:w="72" w:type="dxa"/>
          <w:left w:w="72" w:type="dxa"/>
          <w:bottom w:w="72" w:type="dxa"/>
          <w:right w:w="72" w:type="dxa"/>
        </w:tblCellMar>
        <w:tblLook w:val="04A0" w:firstRow="1" w:lastRow="0" w:firstColumn="1" w:lastColumn="0" w:noHBand="0" w:noVBand="1"/>
      </w:tblPr>
      <w:tblGrid>
        <w:gridCol w:w="10070"/>
      </w:tblGrid>
      <w:tr w:rsidR="00EA3A81" w14:paraId="34EAE563" w14:textId="77777777" w:rsidTr="5B1798DA">
        <w:tc>
          <w:tcPr>
            <w:tcW w:w="10070" w:type="dxa"/>
            <w:shd w:val="clear" w:color="auto" w:fill="CCE4E7"/>
          </w:tcPr>
          <w:p w14:paraId="221275E8" w14:textId="5D46FF29" w:rsidR="00EA3A81" w:rsidRDefault="00EA3A81">
            <w:pPr>
              <w:rPr>
                <w:b/>
                <w:bCs/>
                <w:lang w:val="en-US"/>
              </w:rPr>
            </w:pPr>
            <w:r>
              <w:rPr>
                <w:b/>
                <w:bCs/>
                <w:lang w:val="en-US"/>
              </w:rPr>
              <w:t>Example: T</w:t>
            </w:r>
            <w:r w:rsidR="008B2651">
              <w:rPr>
                <w:b/>
                <w:bCs/>
                <w:lang w:val="en-US"/>
              </w:rPr>
              <w:t xml:space="preserve">ennessee's </w:t>
            </w:r>
            <w:r w:rsidR="001E6441">
              <w:rPr>
                <w:b/>
                <w:bCs/>
                <w:lang w:val="en-US"/>
              </w:rPr>
              <w:t>two-</w:t>
            </w:r>
            <w:r w:rsidR="005D5004">
              <w:rPr>
                <w:b/>
                <w:bCs/>
                <w:lang w:val="en-US"/>
              </w:rPr>
              <w:t xml:space="preserve"> and </w:t>
            </w:r>
            <w:r w:rsidR="001E6441">
              <w:rPr>
                <w:b/>
                <w:bCs/>
                <w:lang w:val="en-US"/>
              </w:rPr>
              <w:t>four</w:t>
            </w:r>
            <w:r w:rsidR="005D5004">
              <w:rPr>
                <w:b/>
                <w:bCs/>
                <w:lang w:val="en-US"/>
              </w:rPr>
              <w:t>-year</w:t>
            </w:r>
            <w:r w:rsidR="008B2651">
              <w:rPr>
                <w:b/>
                <w:bCs/>
                <w:lang w:val="en-US"/>
              </w:rPr>
              <w:t xml:space="preserve"> </w:t>
            </w:r>
            <w:r w:rsidR="00CD7B33">
              <w:rPr>
                <w:b/>
                <w:bCs/>
                <w:lang w:val="en-US"/>
              </w:rPr>
              <w:t xml:space="preserve">funding formulas reward </w:t>
            </w:r>
            <w:r w:rsidR="00A24F7D">
              <w:rPr>
                <w:b/>
                <w:bCs/>
                <w:lang w:val="en-US"/>
              </w:rPr>
              <w:t>institutions for high-quality programming in addition to student outcomes.</w:t>
            </w:r>
          </w:p>
          <w:p w14:paraId="7E5B6992" w14:textId="77777777" w:rsidR="00EA3A81" w:rsidRDefault="00EA3A81">
            <w:pPr>
              <w:rPr>
                <w:lang w:val="en-US"/>
              </w:rPr>
            </w:pPr>
          </w:p>
          <w:p w14:paraId="394205F2" w14:textId="235359BB" w:rsidR="008B2651" w:rsidRPr="00692315" w:rsidRDefault="2AE7254C" w:rsidP="00657B81">
            <w:pPr>
              <w:rPr>
                <w:lang w:val="en-US"/>
              </w:rPr>
            </w:pPr>
            <w:r w:rsidRPr="008B2651">
              <w:rPr>
                <w:lang w:val="en-US"/>
              </w:rPr>
              <w:t xml:space="preserve">Tennessee </w:t>
            </w:r>
            <w:ins w:id="757" w:author="IR" w:date="2025-11-17T21:07:00Z" w16du:dateUtc="2025-11-18T02:07:00Z">
              <w:r w:rsidR="0018682D">
                <w:rPr>
                  <w:lang w:val="en-US"/>
                </w:rPr>
                <w:t xml:space="preserve">is </w:t>
              </w:r>
            </w:ins>
            <w:del w:id="758" w:author="IR" w:date="2025-11-17T21:07:00Z" w16du:dateUtc="2025-11-18T02:07:00Z">
              <w:r w:rsidRPr="008B2651" w:rsidDel="0018682D">
                <w:rPr>
                  <w:lang w:val="en-US"/>
                </w:rPr>
                <w:delText xml:space="preserve">offers </w:delText>
              </w:r>
            </w:del>
            <w:r w:rsidRPr="008B2651">
              <w:rPr>
                <w:lang w:val="en-US"/>
              </w:rPr>
              <w:t xml:space="preserve">an example of how states can </w:t>
            </w:r>
            <w:r w:rsidR="161BB17A">
              <w:rPr>
                <w:lang w:val="en-US"/>
              </w:rPr>
              <w:t>look beyond typical outcome metrics to fulfill their goals</w:t>
            </w:r>
            <w:r w:rsidRPr="008B2651">
              <w:rPr>
                <w:lang w:val="en-US"/>
              </w:rPr>
              <w:t xml:space="preserve">. </w:t>
            </w:r>
            <w:r w:rsidR="67159F28">
              <w:rPr>
                <w:lang w:val="en-US"/>
              </w:rPr>
              <w:t xml:space="preserve">While the outcomes-based component of its formula </w:t>
            </w:r>
            <w:r w:rsidR="4526F439">
              <w:rPr>
                <w:lang w:val="en-US"/>
              </w:rPr>
              <w:t xml:space="preserve">still </w:t>
            </w:r>
            <w:r w:rsidR="67159F28">
              <w:rPr>
                <w:lang w:val="en-US"/>
              </w:rPr>
              <w:t>considers many of the usual measures (e.g., completion</w:t>
            </w:r>
            <w:ins w:id="759" w:author="IR" w:date="2025-11-17T21:07:00Z" w16du:dateUtc="2025-11-18T02:07:00Z">
              <w:r w:rsidR="0018682D">
                <w:rPr>
                  <w:lang w:val="en-US"/>
                </w:rPr>
                <w:t xml:space="preserve"> and</w:t>
              </w:r>
            </w:ins>
            <w:del w:id="760" w:author="IR" w:date="2025-11-17T21:07:00Z" w16du:dateUtc="2025-11-18T02:07:00Z">
              <w:r w:rsidR="67159F28" w:rsidDel="0018682D">
                <w:rPr>
                  <w:lang w:val="en-US"/>
                </w:rPr>
                <w:delText>s,</w:delText>
              </w:r>
            </w:del>
            <w:r w:rsidR="67159F28">
              <w:rPr>
                <w:lang w:val="en-US"/>
              </w:rPr>
              <w:t xml:space="preserve"> progression), c</w:t>
            </w:r>
            <w:r w:rsidRPr="008B2651">
              <w:rPr>
                <w:lang w:val="en-US"/>
              </w:rPr>
              <w:t>ommunity colleges in Tennessee can earn up to 5.45</w:t>
            </w:r>
            <w:r w:rsidR="161BB17A">
              <w:rPr>
                <w:lang w:val="en-US"/>
              </w:rPr>
              <w:t xml:space="preserve">% </w:t>
            </w:r>
            <w:r w:rsidRPr="008B2651">
              <w:rPr>
                <w:lang w:val="en-US"/>
              </w:rPr>
              <w:t>additional funding based on a</w:t>
            </w:r>
            <w:r w:rsidR="6426C402">
              <w:rPr>
                <w:lang w:val="en-US"/>
              </w:rPr>
              <w:t xml:space="preserve"> </w:t>
            </w:r>
            <w:r w:rsidR="00680FA2">
              <w:rPr>
                <w:lang w:val="en-US"/>
              </w:rPr>
              <w:t>“</w:t>
            </w:r>
            <w:r w:rsidRPr="008B2651">
              <w:rPr>
                <w:lang w:val="en-US"/>
              </w:rPr>
              <w:t>quality assurance score</w:t>
            </w:r>
            <w:r w:rsidR="161BB17A">
              <w:rPr>
                <w:lang w:val="en-US"/>
              </w:rPr>
              <w:t>,” which is determined using a rubric</w:t>
            </w:r>
            <w:r w:rsidRPr="008B2651">
              <w:rPr>
                <w:lang w:val="en-US"/>
              </w:rPr>
              <w:t xml:space="preserve"> that considers performance on seven standards related to student </w:t>
            </w:r>
            <w:r w:rsidR="42DBA67E">
              <w:rPr>
                <w:lang w:val="en-US"/>
              </w:rPr>
              <w:t>learning</w:t>
            </w:r>
            <w:r w:rsidRPr="008B2651">
              <w:rPr>
                <w:lang w:val="en-US"/>
              </w:rPr>
              <w:t>, engagement, access, and success.</w:t>
            </w:r>
            <w:r w:rsidR="00613023">
              <w:rPr>
                <w:rStyle w:val="EndnoteReference"/>
                <w:lang w:val="en-US"/>
              </w:rPr>
              <w:endnoteReference w:id="37"/>
            </w:r>
            <w:r w:rsidR="4526F439">
              <w:rPr>
                <w:lang w:val="en-US"/>
              </w:rPr>
              <w:t xml:space="preserve"> </w:t>
            </w:r>
            <w:r w:rsidR="57518740">
              <w:rPr>
                <w:lang w:val="en-US"/>
              </w:rPr>
              <w:t>For example, a significant portion (25% for colleges, 35% for universities) of the quality assurance score is tied to maintaining good standing with accreditors</w:t>
            </w:r>
            <w:ins w:id="777" w:author="IR" w:date="2025-11-17T21:08:00Z" w16du:dateUtc="2025-11-18T02:08:00Z">
              <w:r w:rsidR="0018682D">
                <w:rPr>
                  <w:lang w:val="en-US"/>
                </w:rPr>
                <w:t>,</w:t>
              </w:r>
            </w:ins>
            <w:r w:rsidR="57518740">
              <w:rPr>
                <w:lang w:val="en-US"/>
              </w:rPr>
              <w:t xml:space="preserve"> as measured by external evaluations.</w:t>
            </w:r>
            <w:r w:rsidR="00A24F7D">
              <w:rPr>
                <w:rStyle w:val="EndnoteReference"/>
                <w:lang w:val="en-US"/>
              </w:rPr>
              <w:endnoteReference w:id="38"/>
            </w:r>
            <w:r w:rsidR="57518740">
              <w:rPr>
                <w:lang w:val="en-US"/>
              </w:rPr>
              <w:t xml:space="preserve"> </w:t>
            </w:r>
            <w:r w:rsidR="4526F439">
              <w:rPr>
                <w:lang w:val="en-US"/>
              </w:rPr>
              <w:t xml:space="preserve">These </w:t>
            </w:r>
            <w:r w:rsidR="79654305">
              <w:rPr>
                <w:lang w:val="en-US"/>
              </w:rPr>
              <w:t xml:space="preserve">standards are reevaluated every five years to ensure relevance and </w:t>
            </w:r>
            <w:r w:rsidR="2F436650">
              <w:rPr>
                <w:lang w:val="en-US"/>
              </w:rPr>
              <w:t xml:space="preserve">ongoing </w:t>
            </w:r>
            <w:r w:rsidR="79654305">
              <w:rPr>
                <w:lang w:val="en-US"/>
              </w:rPr>
              <w:t>alignment with state priorities.</w:t>
            </w:r>
            <w:r w:rsidR="00613023">
              <w:rPr>
                <w:rStyle w:val="EndnoteReference"/>
                <w:lang w:val="en-US"/>
              </w:rPr>
              <w:endnoteReference w:id="39"/>
            </w:r>
          </w:p>
        </w:tc>
      </w:tr>
    </w:tbl>
    <w:p w14:paraId="6341A8F1" w14:textId="77777777" w:rsidR="00EA3A81" w:rsidRPr="000A1D75" w:rsidRDefault="00EA3A81" w:rsidP="000A1D75">
      <w:pPr>
        <w:rPr>
          <w:lang w:val="en-US"/>
        </w:rPr>
      </w:pPr>
    </w:p>
    <w:p w14:paraId="62B0FC3F" w14:textId="0C9F5DC9" w:rsidR="000A1D75" w:rsidRDefault="00B6168B" w:rsidP="000A1D75">
      <w:pPr>
        <w:rPr>
          <w:lang w:val="en-US"/>
        </w:rPr>
      </w:pPr>
      <w:r>
        <w:rPr>
          <w:lang w:val="en-US"/>
        </w:rPr>
        <w:t>T</w:t>
      </w:r>
      <w:r w:rsidR="000A1D75" w:rsidRPr="000A1D75">
        <w:rPr>
          <w:lang w:val="en-US"/>
        </w:rPr>
        <w:t xml:space="preserve">here are </w:t>
      </w:r>
      <w:r w:rsidR="00CF4D47">
        <w:rPr>
          <w:lang w:val="en-US"/>
        </w:rPr>
        <w:t xml:space="preserve">also </w:t>
      </w:r>
      <w:r w:rsidR="001E6441" w:rsidRPr="000A1D75">
        <w:rPr>
          <w:lang w:val="en-US"/>
        </w:rPr>
        <w:t>less quantifi</w:t>
      </w:r>
      <w:r w:rsidR="001E6441">
        <w:rPr>
          <w:lang w:val="en-US"/>
        </w:rPr>
        <w:t xml:space="preserve">able </w:t>
      </w:r>
      <w:r w:rsidR="000A1D75" w:rsidRPr="000A1D75">
        <w:rPr>
          <w:lang w:val="en-US"/>
        </w:rPr>
        <w:t xml:space="preserve">externalities </w:t>
      </w:r>
      <w:r w:rsidR="00CF4D47">
        <w:rPr>
          <w:lang w:val="en-US"/>
        </w:rPr>
        <w:t>that</w:t>
      </w:r>
      <w:r w:rsidR="000A1D75" w:rsidRPr="000A1D75">
        <w:rPr>
          <w:lang w:val="en-US"/>
        </w:rPr>
        <w:t xml:space="preserve"> remain</w:t>
      </w:r>
      <w:r w:rsidR="00995A1D">
        <w:rPr>
          <w:lang w:val="en-US"/>
        </w:rPr>
        <w:t xml:space="preserve"> valuable</w:t>
      </w:r>
      <w:r w:rsidR="000A1D75" w:rsidRPr="000A1D75">
        <w:rPr>
          <w:lang w:val="en-US"/>
        </w:rPr>
        <w:t>. Civic engagement and democratic participation are among the most significant benefits of higher education; graduates are more likely to vote,</w:t>
      </w:r>
      <w:r w:rsidR="00597D08">
        <w:rPr>
          <w:rStyle w:val="EndnoteReference"/>
          <w:lang w:val="en-US"/>
        </w:rPr>
        <w:endnoteReference w:id="40"/>
      </w:r>
      <w:r w:rsidR="000A1D75" w:rsidRPr="000A1D75">
        <w:rPr>
          <w:lang w:val="en-US"/>
        </w:rPr>
        <w:t xml:space="preserve"> volunteer,</w:t>
      </w:r>
      <w:r w:rsidR="00597D08">
        <w:rPr>
          <w:rStyle w:val="EndnoteReference"/>
          <w:lang w:val="en-US"/>
        </w:rPr>
        <w:endnoteReference w:id="41"/>
      </w:r>
      <w:r w:rsidR="000A1D75" w:rsidRPr="000A1D75">
        <w:rPr>
          <w:lang w:val="en-US"/>
        </w:rPr>
        <w:t xml:space="preserve"> and serve in leadership roles.</w:t>
      </w:r>
      <w:r w:rsidR="009743C4">
        <w:rPr>
          <w:rStyle w:val="EndnoteReference"/>
          <w:lang w:val="en-US"/>
        </w:rPr>
        <w:endnoteReference w:id="42"/>
      </w:r>
      <w:r w:rsidR="000A1D75" w:rsidRPr="000A1D75">
        <w:rPr>
          <w:lang w:val="en-US"/>
        </w:rPr>
        <w:t xml:space="preserve"> Lifelong learning skills are another important outcome, as higher education equips individuals for reskilling and upskilling over a lifetime</w:t>
      </w:r>
      <w:r w:rsidR="00573693">
        <w:rPr>
          <w:rStyle w:val="EndnoteReference"/>
          <w:lang w:val="en-US"/>
        </w:rPr>
        <w:endnoteReference w:id="43"/>
      </w:r>
      <w:r w:rsidR="009C2E84">
        <w:rPr>
          <w:lang w:val="en-US"/>
        </w:rPr>
        <w:t xml:space="preserve"> — </w:t>
      </w:r>
      <w:r w:rsidR="000A1D75" w:rsidRPr="000A1D75">
        <w:rPr>
          <w:lang w:val="en-US"/>
        </w:rPr>
        <w:t xml:space="preserve">something difficult to capture in short-term metrics. </w:t>
      </w:r>
      <w:r w:rsidR="009C2E84">
        <w:rPr>
          <w:lang w:val="en-US"/>
        </w:rPr>
        <w:t xml:space="preserve">Relatedly, </w:t>
      </w:r>
      <w:r w:rsidR="0033453A">
        <w:rPr>
          <w:lang w:val="en-US"/>
        </w:rPr>
        <w:t xml:space="preserve">greater </w:t>
      </w:r>
      <w:r w:rsidR="009C2E84">
        <w:rPr>
          <w:lang w:val="en-US"/>
        </w:rPr>
        <w:t>s</w:t>
      </w:r>
      <w:r w:rsidR="000A1D75" w:rsidRPr="000A1D75">
        <w:rPr>
          <w:lang w:val="en-US"/>
        </w:rPr>
        <w:t>ocial mobility</w:t>
      </w:r>
      <w:r w:rsidR="0033453A">
        <w:rPr>
          <w:lang w:val="en-US"/>
        </w:rPr>
        <w:t xml:space="preserve"> </w:t>
      </w:r>
      <w:r w:rsidR="0059290A">
        <w:rPr>
          <w:lang w:val="en-US"/>
        </w:rPr>
        <w:t xml:space="preserve">is correlated with higher attainment and </w:t>
      </w:r>
      <w:r w:rsidR="00FA1929">
        <w:rPr>
          <w:lang w:val="en-US"/>
        </w:rPr>
        <w:t>can be</w:t>
      </w:r>
      <w:r w:rsidR="00FA1929" w:rsidRPr="000A1D75">
        <w:rPr>
          <w:lang w:val="en-US"/>
        </w:rPr>
        <w:t xml:space="preserve"> </w:t>
      </w:r>
      <w:r w:rsidR="000A1D75" w:rsidRPr="000A1D75">
        <w:rPr>
          <w:lang w:val="en-US"/>
        </w:rPr>
        <w:t xml:space="preserve">measured </w:t>
      </w:r>
      <w:r w:rsidR="0033453A">
        <w:rPr>
          <w:lang w:val="en-US"/>
        </w:rPr>
        <w:t>u</w:t>
      </w:r>
      <w:r w:rsidR="00CD27FF">
        <w:rPr>
          <w:lang w:val="en-US"/>
        </w:rPr>
        <w:t>sing</w:t>
      </w:r>
      <w:r w:rsidR="0033453A">
        <w:rPr>
          <w:lang w:val="en-US"/>
        </w:rPr>
        <w:t xml:space="preserve"> individuals’</w:t>
      </w:r>
      <w:r w:rsidR="00CD27FF">
        <w:rPr>
          <w:lang w:val="en-US"/>
        </w:rPr>
        <w:t xml:space="preserve"> lifetime earnings</w:t>
      </w:r>
      <w:r w:rsidR="0033453A">
        <w:rPr>
          <w:lang w:val="en-US"/>
        </w:rPr>
        <w:t>;</w:t>
      </w:r>
      <w:r w:rsidR="0033453A">
        <w:rPr>
          <w:rStyle w:val="EndnoteReference"/>
          <w:lang w:val="en-US"/>
        </w:rPr>
        <w:endnoteReference w:id="44"/>
      </w:r>
      <w:del w:id="854" w:author="IR" w:date="2025-11-17T21:09:00Z" w16du:dateUtc="2025-11-18T02:09:00Z">
        <w:r w:rsidR="0033453A" w:rsidDel="0018682D">
          <w:rPr>
            <w:lang w:val="en-US"/>
          </w:rPr>
          <w:delText xml:space="preserve"> however,</w:delText>
        </w:r>
      </w:del>
      <w:r w:rsidR="0033453A">
        <w:rPr>
          <w:lang w:val="en-US"/>
        </w:rPr>
        <w:t xml:space="preserve"> it can also</w:t>
      </w:r>
      <w:r w:rsidR="000A1D75" w:rsidRPr="000A1D75">
        <w:rPr>
          <w:lang w:val="en-US"/>
        </w:rPr>
        <w:t xml:space="preserve"> transform the trajectory of graduates</w:t>
      </w:r>
      <w:ins w:id="855" w:author="IR" w:date="2025-11-17T21:09:00Z" w16du:dateUtc="2025-11-18T02:09:00Z">
        <w:r w:rsidR="0018682D">
          <w:rPr>
            <w:lang w:val="en-US"/>
          </w:rPr>
          <w:t>’</w:t>
        </w:r>
      </w:ins>
      <w:del w:id="856" w:author="IR" w:date="2025-11-17T21:09:00Z" w16du:dateUtc="2025-11-18T02:09:00Z">
        <w:r w:rsidR="000A1D75" w:rsidRPr="000A1D75" w:rsidDel="0018682D">
          <w:rPr>
            <w:lang w:val="en-US"/>
          </w:rPr>
          <w:delText>'</w:delText>
        </w:r>
      </w:del>
      <w:r w:rsidR="000A1D75" w:rsidRPr="000A1D75">
        <w:rPr>
          <w:lang w:val="en-US"/>
        </w:rPr>
        <w:t xml:space="preserve"> children and break cycles of poverty</w:t>
      </w:r>
      <w:r w:rsidR="009C2E84">
        <w:rPr>
          <w:lang w:val="en-US"/>
        </w:rPr>
        <w:t xml:space="preserve"> </w:t>
      </w:r>
      <w:r w:rsidR="009C2E84" w:rsidRPr="000A1D75">
        <w:rPr>
          <w:lang w:val="en-US"/>
        </w:rPr>
        <w:t>across generations</w:t>
      </w:r>
      <w:r w:rsidR="0033453A">
        <w:rPr>
          <w:lang w:val="en-US"/>
        </w:rPr>
        <w:t>, which is harder to measure</w:t>
      </w:r>
      <w:r w:rsidR="000A1D75" w:rsidRPr="000A1D75">
        <w:rPr>
          <w:lang w:val="en-US"/>
        </w:rPr>
        <w:t xml:space="preserve">. Finally, institutions </w:t>
      </w:r>
      <w:r w:rsidR="009C2E84">
        <w:rPr>
          <w:lang w:val="en-US"/>
        </w:rPr>
        <w:t xml:space="preserve">often </w:t>
      </w:r>
      <w:r w:rsidR="000A1D75" w:rsidRPr="000A1D75">
        <w:rPr>
          <w:lang w:val="en-US"/>
        </w:rPr>
        <w:t>serve as anchors in their communities, contributing to cultural life, civic stability, and regional development in ways that extend far beyond individual student outcomes.</w:t>
      </w:r>
      <w:r w:rsidR="00573693">
        <w:rPr>
          <w:rStyle w:val="EndnoteReference"/>
          <w:lang w:val="en-US"/>
        </w:rPr>
        <w:endnoteReference w:id="45"/>
      </w:r>
    </w:p>
    <w:p w14:paraId="669C5CAB" w14:textId="77777777" w:rsidR="00302BEE" w:rsidRDefault="00302BEE" w:rsidP="000A1D75">
      <w:pPr>
        <w:rPr>
          <w:lang w:val="en-US"/>
        </w:rPr>
      </w:pPr>
    </w:p>
    <w:p w14:paraId="54F9C735" w14:textId="78EF5F52" w:rsidR="00302BEE" w:rsidRDefault="00302BEE" w:rsidP="000A1D75">
      <w:pPr>
        <w:rPr>
          <w:lang w:val="en-US"/>
        </w:rPr>
      </w:pPr>
      <w:r>
        <w:rPr>
          <w:lang w:val="en-US"/>
        </w:rPr>
        <w:t>Measuring these outcomes</w:t>
      </w:r>
      <w:r w:rsidR="0042654E">
        <w:rPr>
          <w:lang w:val="en-US"/>
        </w:rPr>
        <w:t xml:space="preserve"> is particularly hard</w:t>
      </w:r>
      <w:r w:rsidR="00995A1D">
        <w:rPr>
          <w:lang w:val="en-US"/>
        </w:rPr>
        <w:t xml:space="preserve">, </w:t>
      </w:r>
      <w:r w:rsidR="0042654E">
        <w:rPr>
          <w:lang w:val="en-US"/>
        </w:rPr>
        <w:t xml:space="preserve">but not impossible. </w:t>
      </w:r>
      <w:r w:rsidR="00995A1D">
        <w:rPr>
          <w:lang w:val="en-US"/>
        </w:rPr>
        <w:t xml:space="preserve">Stakeholders might consider </w:t>
      </w:r>
      <w:ins w:id="877" w:author="IR" w:date="2025-11-18T21:37:00Z" w16du:dateUtc="2025-11-19T02:37:00Z">
        <w:r w:rsidR="00842A7E">
          <w:rPr>
            <w:lang w:val="en-US"/>
          </w:rPr>
          <w:t xml:space="preserve">measuring </w:t>
        </w:r>
      </w:ins>
      <w:r w:rsidR="00995A1D">
        <w:rPr>
          <w:lang w:val="en-US"/>
        </w:rPr>
        <w:t>s</w:t>
      </w:r>
      <w:r w:rsidR="0042654E">
        <w:rPr>
          <w:lang w:val="en-US"/>
        </w:rPr>
        <w:t>econd-order</w:t>
      </w:r>
      <w:del w:id="878" w:author="IR" w:date="2025-11-17T21:09:00Z" w16du:dateUtc="2025-11-18T02:09:00Z">
        <w:r w:rsidR="00BB1F0A" w:rsidDel="0018682D">
          <w:rPr>
            <w:lang w:val="en-US"/>
          </w:rPr>
          <w:delText>,</w:delText>
        </w:r>
      </w:del>
      <w:r w:rsidR="0042654E">
        <w:rPr>
          <w:lang w:val="en-US"/>
        </w:rPr>
        <w:t xml:space="preserve"> </w:t>
      </w:r>
      <w:del w:id="879" w:author="IR" w:date="2025-11-17T21:10:00Z" w16du:dateUtc="2025-11-18T02:10:00Z">
        <w:r w:rsidR="00995A1D" w:rsidDel="0018682D">
          <w:rPr>
            <w:lang w:val="en-US"/>
          </w:rPr>
          <w:delText xml:space="preserve">measurable </w:delText>
        </w:r>
      </w:del>
      <w:r w:rsidR="0042654E">
        <w:rPr>
          <w:lang w:val="en-US"/>
        </w:rPr>
        <w:t>effects</w:t>
      </w:r>
      <w:r w:rsidR="00995A1D">
        <w:rPr>
          <w:lang w:val="en-US"/>
        </w:rPr>
        <w:t xml:space="preserve"> </w:t>
      </w:r>
      <w:r w:rsidR="00414F4F">
        <w:rPr>
          <w:lang w:val="en-US"/>
        </w:rPr>
        <w:t>that are less tied to individual students</w:t>
      </w:r>
      <w:ins w:id="880" w:author="IR" w:date="2025-11-17T21:09:00Z" w16du:dateUtc="2025-11-18T02:09:00Z">
        <w:r w:rsidR="0018682D">
          <w:rPr>
            <w:lang w:val="en-US"/>
          </w:rPr>
          <w:t>;</w:t>
        </w:r>
      </w:ins>
      <w:del w:id="881" w:author="IR" w:date="2025-11-17T21:09:00Z" w16du:dateUtc="2025-11-18T02:09:00Z">
        <w:r w:rsidR="00414F4F" w:rsidDel="0018682D">
          <w:rPr>
            <w:lang w:val="en-US"/>
          </w:rPr>
          <w:delText>:</w:delText>
        </w:r>
      </w:del>
      <w:r w:rsidR="00414F4F">
        <w:rPr>
          <w:lang w:val="en-US"/>
        </w:rPr>
        <w:t xml:space="preserve"> </w:t>
      </w:r>
      <w:ins w:id="882" w:author="IR" w:date="2025-11-17T21:09:00Z" w16du:dateUtc="2025-11-18T02:09:00Z">
        <w:r w:rsidR="0018682D">
          <w:rPr>
            <w:lang w:val="en-US"/>
          </w:rPr>
          <w:t>f</w:t>
        </w:r>
      </w:ins>
      <w:del w:id="883" w:author="IR" w:date="2025-11-17T21:09:00Z" w16du:dateUtc="2025-11-18T02:09:00Z">
        <w:r w:rsidR="00414F4F" w:rsidDel="0018682D">
          <w:rPr>
            <w:lang w:val="en-US"/>
          </w:rPr>
          <w:delText>F</w:delText>
        </w:r>
      </w:del>
      <w:r w:rsidR="00414F4F">
        <w:rPr>
          <w:lang w:val="en-US"/>
        </w:rPr>
        <w:t xml:space="preserve">or example, research has shown that degree-holders </w:t>
      </w:r>
      <w:ins w:id="884" w:author="IR" w:date="2025-11-18T21:37:00Z" w16du:dateUtc="2025-11-19T02:37:00Z">
        <w:r w:rsidR="00842A7E">
          <w:rPr>
            <w:lang w:val="en-US"/>
          </w:rPr>
          <w:t xml:space="preserve">are </w:t>
        </w:r>
      </w:ins>
      <w:del w:id="885" w:author="IR" w:date="2025-11-18T21:37:00Z" w16du:dateUtc="2025-11-19T02:37:00Z">
        <w:r w:rsidR="00414F4F" w:rsidDel="00842A7E">
          <w:rPr>
            <w:lang w:val="en-US"/>
          </w:rPr>
          <w:delText xml:space="preserve">rely </w:delText>
        </w:r>
      </w:del>
      <w:r w:rsidR="00FD2F95">
        <w:rPr>
          <w:lang w:val="en-US"/>
        </w:rPr>
        <w:t>less</w:t>
      </w:r>
      <w:r w:rsidR="00414F4F">
        <w:rPr>
          <w:lang w:val="en-US"/>
        </w:rPr>
        <w:t xml:space="preserve"> </w:t>
      </w:r>
      <w:ins w:id="886" w:author="IR" w:date="2025-11-18T21:37:00Z" w16du:dateUtc="2025-11-19T02:37:00Z">
        <w:r w:rsidR="00842A7E">
          <w:rPr>
            <w:lang w:val="en-US"/>
          </w:rPr>
          <w:t xml:space="preserve">reliant </w:t>
        </w:r>
      </w:ins>
      <w:r w:rsidR="00414F4F">
        <w:rPr>
          <w:lang w:val="en-US"/>
        </w:rPr>
        <w:t>on</w:t>
      </w:r>
      <w:r w:rsidR="00FD2F95">
        <w:rPr>
          <w:lang w:val="en-US"/>
        </w:rPr>
        <w:t xml:space="preserve"> </w:t>
      </w:r>
      <w:r w:rsidR="0042654E">
        <w:rPr>
          <w:lang w:val="en-US"/>
        </w:rPr>
        <w:t>social service</w:t>
      </w:r>
      <w:r w:rsidR="00414F4F">
        <w:rPr>
          <w:lang w:val="en-US"/>
        </w:rPr>
        <w:t xml:space="preserve">s </w:t>
      </w:r>
      <w:ins w:id="887" w:author="IR" w:date="2025-11-18T21:38:00Z" w16du:dateUtc="2025-11-19T02:38:00Z">
        <w:r w:rsidR="00842A7E">
          <w:rPr>
            <w:lang w:val="en-US"/>
          </w:rPr>
          <w:t>and</w:t>
        </w:r>
      </w:ins>
      <w:del w:id="888" w:author="IR" w:date="2025-11-18T21:38:00Z" w16du:dateUtc="2025-11-19T02:38:00Z">
        <w:r w:rsidR="00C12550" w:rsidDel="00842A7E">
          <w:rPr>
            <w:lang w:val="en-US"/>
          </w:rPr>
          <w:delText>or</w:delText>
        </w:r>
      </w:del>
      <w:r w:rsidR="00C12550">
        <w:rPr>
          <w:lang w:val="en-US"/>
        </w:rPr>
        <w:t xml:space="preserve"> direct fiscal benefits, s</w:t>
      </w:r>
      <w:r w:rsidR="00414F4F">
        <w:rPr>
          <w:lang w:val="en-US"/>
        </w:rPr>
        <w:t>av</w:t>
      </w:r>
      <w:r w:rsidR="00C12550">
        <w:rPr>
          <w:lang w:val="en-US"/>
        </w:rPr>
        <w:t>ing</w:t>
      </w:r>
      <w:r w:rsidR="00414F4F">
        <w:rPr>
          <w:lang w:val="en-US"/>
        </w:rPr>
        <w:t xml:space="preserve"> </w:t>
      </w:r>
      <w:r w:rsidR="001C41A1">
        <w:rPr>
          <w:lang w:val="en-US"/>
        </w:rPr>
        <w:t>state</w:t>
      </w:r>
      <w:r w:rsidR="00DE781C">
        <w:rPr>
          <w:lang w:val="en-US"/>
        </w:rPr>
        <w:t xml:space="preserve"> and local</w:t>
      </w:r>
      <w:r w:rsidR="001C41A1">
        <w:rPr>
          <w:lang w:val="en-US"/>
        </w:rPr>
        <w:t xml:space="preserve"> governments up to </w:t>
      </w:r>
      <w:r w:rsidR="007A42E8">
        <w:rPr>
          <w:lang w:val="en-US"/>
        </w:rPr>
        <w:t>$82,000</w:t>
      </w:r>
      <w:r w:rsidR="00C12550">
        <w:rPr>
          <w:lang w:val="en-US"/>
        </w:rPr>
        <w:t xml:space="preserve"> per individual</w:t>
      </w:r>
      <w:r w:rsidR="0042654E">
        <w:rPr>
          <w:lang w:val="en-US"/>
        </w:rPr>
        <w:t>.</w:t>
      </w:r>
      <w:r w:rsidR="00C12550">
        <w:rPr>
          <w:rStyle w:val="EndnoteReference"/>
          <w:lang w:val="en-US"/>
        </w:rPr>
        <w:endnoteReference w:id="46"/>
      </w:r>
      <w:r w:rsidR="0042654E">
        <w:rPr>
          <w:lang w:val="en-US"/>
        </w:rPr>
        <w:t xml:space="preserve"> </w:t>
      </w:r>
      <w:r w:rsidR="00DE781C">
        <w:rPr>
          <w:lang w:val="en-US"/>
        </w:rPr>
        <w:t>These types of measures c</w:t>
      </w:r>
      <w:r w:rsidR="00B15E0C">
        <w:rPr>
          <w:lang w:val="en-US"/>
        </w:rPr>
        <w:t xml:space="preserve">ould be especially helpful in states where a significant </w:t>
      </w:r>
      <w:del w:id="913" w:author="Super Copy Editors" w:date="2025-11-19T14:16:00Z" w16du:dateUtc="2025-11-19T19:16:00Z">
        <w:r w:rsidR="000E39AA" w:rsidDel="00E875F3">
          <w:rPr>
            <w:lang w:val="en-US"/>
          </w:rPr>
          <w:delText>amount</w:delText>
        </w:r>
      </w:del>
      <w:ins w:id="914" w:author="Super Copy Editors" w:date="2025-11-19T14:16:00Z" w16du:dateUtc="2025-11-19T19:16:00Z">
        <w:r w:rsidR="00E875F3">
          <w:rPr>
            <w:lang w:val="en-US"/>
          </w:rPr>
          <w:t>portion</w:t>
        </w:r>
      </w:ins>
      <w:r w:rsidR="000E39AA">
        <w:rPr>
          <w:lang w:val="en-US"/>
        </w:rPr>
        <w:t xml:space="preserve"> of </w:t>
      </w:r>
      <w:r w:rsidR="00517E92">
        <w:rPr>
          <w:lang w:val="en-US"/>
        </w:rPr>
        <w:t>institutional</w:t>
      </w:r>
      <w:r w:rsidR="000E39AA">
        <w:rPr>
          <w:lang w:val="en-US"/>
        </w:rPr>
        <w:t xml:space="preserve"> funding com</w:t>
      </w:r>
      <w:r w:rsidR="00517E92">
        <w:rPr>
          <w:lang w:val="en-US"/>
        </w:rPr>
        <w:t>es</w:t>
      </w:r>
      <w:r w:rsidR="000E39AA">
        <w:rPr>
          <w:lang w:val="en-US"/>
        </w:rPr>
        <w:t xml:space="preserve"> from local </w:t>
      </w:r>
      <w:r w:rsidR="008850E0">
        <w:rPr>
          <w:lang w:val="en-US"/>
        </w:rPr>
        <w:t>sources</w:t>
      </w:r>
      <w:r w:rsidR="004B4C83">
        <w:rPr>
          <w:lang w:val="en-US"/>
        </w:rPr>
        <w:t>,</w:t>
      </w:r>
      <w:r w:rsidR="008850E0">
        <w:rPr>
          <w:lang w:val="en-US"/>
        </w:rPr>
        <w:t xml:space="preserve"> as a way to gain </w:t>
      </w:r>
      <w:r w:rsidR="001B6BA8">
        <w:rPr>
          <w:lang w:val="en-US"/>
        </w:rPr>
        <w:t>b</w:t>
      </w:r>
      <w:r w:rsidR="008850E0">
        <w:rPr>
          <w:lang w:val="en-US"/>
        </w:rPr>
        <w:t xml:space="preserve">uy-in and </w:t>
      </w:r>
      <w:del w:id="915" w:author="Super Copy Editors" w:date="2025-11-19T14:16:00Z" w16du:dateUtc="2025-11-19T19:16:00Z">
        <w:r w:rsidR="008850E0" w:rsidDel="00E875F3">
          <w:rPr>
            <w:lang w:val="en-US"/>
          </w:rPr>
          <w:delText>show</w:delText>
        </w:r>
      </w:del>
      <w:ins w:id="916" w:author="Super Copy Editors" w:date="2025-11-19T14:16:00Z" w16du:dateUtc="2025-11-19T19:16:00Z">
        <w:r w:rsidR="00E875F3">
          <w:rPr>
            <w:lang w:val="en-US"/>
          </w:rPr>
          <w:t>demonstrate</w:t>
        </w:r>
      </w:ins>
      <w:r w:rsidR="008850E0">
        <w:rPr>
          <w:lang w:val="en-US"/>
        </w:rPr>
        <w:t xml:space="preserve"> value </w:t>
      </w:r>
      <w:del w:id="917" w:author="Super Copy Editors" w:date="2025-11-19T14:16:00Z" w16du:dateUtc="2025-11-19T19:16:00Z">
        <w:r w:rsidR="008850E0" w:rsidDel="00E875F3">
          <w:rPr>
            <w:lang w:val="en-US"/>
          </w:rPr>
          <w:delText>for</w:delText>
        </w:r>
      </w:del>
      <w:ins w:id="918" w:author="Super Copy Editors" w:date="2025-11-19T14:16:00Z" w16du:dateUtc="2025-11-19T19:16:00Z">
        <w:r w:rsidR="00E875F3">
          <w:rPr>
            <w:lang w:val="en-US"/>
          </w:rPr>
          <w:t>to</w:t>
        </w:r>
      </w:ins>
      <w:r w:rsidR="008850E0">
        <w:rPr>
          <w:lang w:val="en-US"/>
        </w:rPr>
        <w:t xml:space="preserve"> local constituents</w:t>
      </w:r>
      <w:r w:rsidR="00EA3486">
        <w:rPr>
          <w:lang w:val="en-US"/>
        </w:rPr>
        <w:t xml:space="preserve">. </w:t>
      </w:r>
      <w:r w:rsidR="000E2824">
        <w:rPr>
          <w:lang w:val="en-US"/>
        </w:rPr>
        <w:t xml:space="preserve">Even if these outcomes are not tied to particularly large sums of money, including them in the formula can signal </w:t>
      </w:r>
      <w:r w:rsidR="006A2C22">
        <w:rPr>
          <w:lang w:val="en-US"/>
        </w:rPr>
        <w:t xml:space="preserve">their </w:t>
      </w:r>
      <w:r w:rsidR="000E2824">
        <w:rPr>
          <w:lang w:val="en-US"/>
        </w:rPr>
        <w:t>importance to stakeholders and institutions.</w:t>
      </w:r>
    </w:p>
    <w:p w14:paraId="7681C51F" w14:textId="77777777" w:rsidR="00EA3A81" w:rsidRPr="000A1D75" w:rsidRDefault="00EA3A81" w:rsidP="000A1D75">
      <w:pPr>
        <w:rPr>
          <w:lang w:val="en-US"/>
        </w:rPr>
      </w:pPr>
    </w:p>
    <w:tbl>
      <w:tblPr>
        <w:tblStyle w:val="TableGrid"/>
        <w:tblW w:w="0" w:type="auto"/>
        <w:shd w:val="clear" w:color="auto" w:fill="CCE4E7"/>
        <w:tblCellMar>
          <w:top w:w="72" w:type="dxa"/>
          <w:left w:w="72" w:type="dxa"/>
          <w:bottom w:w="72" w:type="dxa"/>
          <w:right w:w="72" w:type="dxa"/>
        </w:tblCellMar>
        <w:tblLook w:val="04A0" w:firstRow="1" w:lastRow="0" w:firstColumn="1" w:lastColumn="0" w:noHBand="0" w:noVBand="1"/>
      </w:tblPr>
      <w:tblGrid>
        <w:gridCol w:w="10070"/>
      </w:tblGrid>
      <w:tr w:rsidR="00657B81" w14:paraId="1D2A39EC" w14:textId="77777777">
        <w:tc>
          <w:tcPr>
            <w:tcW w:w="10070" w:type="dxa"/>
            <w:shd w:val="clear" w:color="auto" w:fill="CCE4E7"/>
          </w:tcPr>
          <w:p w14:paraId="4C2DA00C" w14:textId="41835DFE" w:rsidR="00657B81" w:rsidRDefault="00657B81">
            <w:pPr>
              <w:rPr>
                <w:b/>
                <w:bCs/>
                <w:lang w:val="en-US"/>
              </w:rPr>
            </w:pPr>
            <w:r>
              <w:rPr>
                <w:b/>
                <w:bCs/>
                <w:lang w:val="en-US"/>
              </w:rPr>
              <w:t xml:space="preserve">Example: Michigan’s </w:t>
            </w:r>
            <w:r w:rsidR="000E7254">
              <w:rPr>
                <w:b/>
                <w:bCs/>
                <w:lang w:val="en-US"/>
              </w:rPr>
              <w:t>two-year funding formula</w:t>
            </w:r>
            <w:ins w:id="919" w:author="IR" w:date="2025-11-17T21:10:00Z" w16du:dateUtc="2025-11-18T02:10:00Z">
              <w:r w:rsidR="0018682D">
                <w:rPr>
                  <w:b/>
                  <w:bCs/>
                  <w:lang w:val="en-US"/>
                </w:rPr>
                <w:t xml:space="preserve"> is</w:t>
              </w:r>
            </w:ins>
            <w:del w:id="920" w:author="IR" w:date="2025-11-17T21:10:00Z" w16du:dateUtc="2025-11-18T02:10:00Z">
              <w:r w:rsidR="000E7254" w:rsidDel="0018682D">
                <w:rPr>
                  <w:b/>
                  <w:bCs/>
                  <w:lang w:val="en-US"/>
                </w:rPr>
                <w:delText xml:space="preserve"> offers</w:delText>
              </w:r>
            </w:del>
            <w:r w:rsidR="000E7254">
              <w:rPr>
                <w:b/>
                <w:bCs/>
                <w:lang w:val="en-US"/>
              </w:rPr>
              <w:t xml:space="preserve"> an example of a creative metric </w:t>
            </w:r>
            <w:ins w:id="921" w:author="IR" w:date="2025-11-17T21:11:00Z" w16du:dateUtc="2025-11-18T02:11:00Z">
              <w:r w:rsidR="0018682D">
                <w:rPr>
                  <w:b/>
                  <w:bCs/>
                  <w:lang w:val="en-US"/>
                </w:rPr>
                <w:t xml:space="preserve">that </w:t>
              </w:r>
            </w:ins>
            <w:r w:rsidR="000E7254">
              <w:rPr>
                <w:b/>
                <w:bCs/>
                <w:lang w:val="en-US"/>
              </w:rPr>
              <w:t>measur</w:t>
            </w:r>
            <w:ins w:id="922" w:author="IR" w:date="2025-11-17T21:11:00Z" w16du:dateUtc="2025-11-18T02:11:00Z">
              <w:r w:rsidR="0018682D">
                <w:rPr>
                  <w:b/>
                  <w:bCs/>
                  <w:lang w:val="en-US"/>
                </w:rPr>
                <w:t>es</w:t>
              </w:r>
            </w:ins>
            <w:del w:id="923" w:author="IR" w:date="2025-11-17T21:11:00Z" w16du:dateUtc="2025-11-18T02:11:00Z">
              <w:r w:rsidR="000E7254" w:rsidDel="0018682D">
                <w:rPr>
                  <w:b/>
                  <w:bCs/>
                  <w:lang w:val="en-US"/>
                </w:rPr>
                <w:delText>ing</w:delText>
              </w:r>
            </w:del>
            <w:r w:rsidR="000E7254">
              <w:rPr>
                <w:b/>
                <w:bCs/>
                <w:lang w:val="en-US"/>
              </w:rPr>
              <w:t xml:space="preserve"> </w:t>
            </w:r>
            <w:r w:rsidR="003C2C5D">
              <w:rPr>
                <w:b/>
                <w:bCs/>
                <w:lang w:val="en-US"/>
              </w:rPr>
              <w:t>how institutions contribute to their local communities.</w:t>
            </w:r>
          </w:p>
          <w:p w14:paraId="0D61C381" w14:textId="77777777" w:rsidR="00657B81" w:rsidRDefault="00657B81">
            <w:pPr>
              <w:rPr>
                <w:lang w:val="en-US"/>
              </w:rPr>
            </w:pPr>
          </w:p>
          <w:p w14:paraId="453BAB5F" w14:textId="20AD1531" w:rsidR="00657B81" w:rsidRPr="00692315" w:rsidRDefault="00EB48FF">
            <w:pPr>
              <w:rPr>
                <w:lang w:val="en-US"/>
              </w:rPr>
            </w:pPr>
            <w:r w:rsidRPr="00EB48FF">
              <w:rPr>
                <w:lang w:val="en-US"/>
              </w:rPr>
              <w:t>Michigan</w:t>
            </w:r>
            <w:ins w:id="924" w:author="IR" w:date="2025-11-17T21:11:00Z" w16du:dateUtc="2025-11-18T02:11:00Z">
              <w:r w:rsidR="0018682D">
                <w:rPr>
                  <w:lang w:val="en-US"/>
                </w:rPr>
                <w:t>’</w:t>
              </w:r>
            </w:ins>
            <w:del w:id="925" w:author="IR" w:date="2025-11-17T21:11:00Z" w16du:dateUtc="2025-11-18T02:11:00Z">
              <w:r w:rsidRPr="00EB48FF" w:rsidDel="0018682D">
                <w:rPr>
                  <w:lang w:val="en-US"/>
                </w:rPr>
                <w:delText>'</w:delText>
              </w:r>
            </w:del>
            <w:r w:rsidRPr="00EB48FF">
              <w:rPr>
                <w:lang w:val="en-US"/>
              </w:rPr>
              <w:t xml:space="preserve">s outcomes-based funding formula for two-year colleges allocates 5% of </w:t>
            </w:r>
            <w:del w:id="926" w:author="IR" w:date="2025-11-17T21:11:00Z" w16du:dateUtc="2025-11-18T02:11:00Z">
              <w:r w:rsidRPr="00EB48FF" w:rsidDel="0018682D">
                <w:rPr>
                  <w:lang w:val="en-US"/>
                </w:rPr>
                <w:delText xml:space="preserve">formula </w:delText>
              </w:r>
            </w:del>
            <w:r w:rsidRPr="00EB48FF">
              <w:rPr>
                <w:lang w:val="en-US"/>
              </w:rPr>
              <w:t xml:space="preserve">funding to </w:t>
            </w:r>
            <w:del w:id="927" w:author="IR" w:date="2025-11-17T21:11:00Z" w16du:dateUtc="2025-11-18T02:11:00Z">
              <w:r w:rsidRPr="00EB48FF" w:rsidDel="0018682D">
                <w:rPr>
                  <w:lang w:val="en-US"/>
                </w:rPr>
                <w:delText xml:space="preserve">a </w:delText>
              </w:r>
            </w:del>
            <w:ins w:id="928" w:author="IR" w:date="2025-11-17T21:11:00Z" w16du:dateUtc="2025-11-18T02:11:00Z">
              <w:r w:rsidR="0018682D">
                <w:rPr>
                  <w:lang w:val="en-US"/>
                </w:rPr>
                <w:t>“l</w:t>
              </w:r>
            </w:ins>
            <w:del w:id="929" w:author="IR" w:date="2025-11-17T21:11:00Z" w16du:dateUtc="2025-11-18T02:11:00Z">
              <w:r w:rsidRPr="00EB48FF" w:rsidDel="0018682D">
                <w:rPr>
                  <w:lang w:val="en-US"/>
                </w:rPr>
                <w:delText>"L</w:delText>
              </w:r>
            </w:del>
            <w:r w:rsidRPr="00EB48FF">
              <w:rPr>
                <w:lang w:val="en-US"/>
              </w:rPr>
              <w:t xml:space="preserve">ocal </w:t>
            </w:r>
            <w:ins w:id="930" w:author="IR" w:date="2025-11-17T21:11:00Z" w16du:dateUtc="2025-11-18T02:11:00Z">
              <w:r w:rsidR="0018682D">
                <w:rPr>
                  <w:lang w:val="en-US"/>
                </w:rPr>
                <w:t>s</w:t>
              </w:r>
            </w:ins>
            <w:del w:id="931" w:author="IR" w:date="2025-11-17T21:11:00Z" w16du:dateUtc="2025-11-18T02:11:00Z">
              <w:r w:rsidRPr="00EB48FF" w:rsidDel="0018682D">
                <w:rPr>
                  <w:lang w:val="en-US"/>
                </w:rPr>
                <w:delText>S</w:delText>
              </w:r>
            </w:del>
            <w:r w:rsidRPr="00EB48FF">
              <w:rPr>
                <w:lang w:val="en-US"/>
              </w:rPr>
              <w:t xml:space="preserve">trategic </w:t>
            </w:r>
            <w:ins w:id="932" w:author="IR" w:date="2025-11-17T21:11:00Z" w16du:dateUtc="2025-11-18T02:11:00Z">
              <w:r w:rsidR="0018682D">
                <w:rPr>
                  <w:lang w:val="en-US"/>
                </w:rPr>
                <w:t>v</w:t>
              </w:r>
            </w:ins>
            <w:del w:id="933" w:author="IR" w:date="2025-11-17T21:11:00Z" w16du:dateUtc="2025-11-18T02:11:00Z">
              <w:r w:rsidRPr="00EB48FF" w:rsidDel="0018682D">
                <w:rPr>
                  <w:lang w:val="en-US"/>
                </w:rPr>
                <w:delText>V</w:delText>
              </w:r>
            </w:del>
            <w:r w:rsidRPr="00EB48FF">
              <w:rPr>
                <w:lang w:val="en-US"/>
              </w:rPr>
              <w:t>alue</w:t>
            </w:r>
            <w:ins w:id="934" w:author="IR" w:date="2025-11-17T21:11:00Z" w16du:dateUtc="2025-11-18T02:11:00Z">
              <w:r w:rsidR="0018682D">
                <w:rPr>
                  <w:lang w:val="en-US"/>
                </w:rPr>
                <w:t>.”</w:t>
              </w:r>
            </w:ins>
            <w:del w:id="935" w:author="IR" w:date="2025-11-17T21:11:00Z" w16du:dateUtc="2025-11-18T02:11:00Z">
              <w:r w:rsidRPr="00EB48FF" w:rsidDel="0018682D">
                <w:rPr>
                  <w:lang w:val="en-US"/>
                </w:rPr>
                <w:delText>" component.</w:delText>
              </w:r>
            </w:del>
            <w:r w:rsidR="007B3A07">
              <w:rPr>
                <w:rStyle w:val="EndnoteReference"/>
                <w:lang w:val="en-US"/>
              </w:rPr>
              <w:endnoteReference w:id="47"/>
            </w:r>
            <w:r w:rsidR="00657B81" w:rsidRPr="00657B81">
              <w:rPr>
                <w:lang w:val="en-US"/>
              </w:rPr>
              <w:t xml:space="preserve"> </w:t>
            </w:r>
            <w:r w:rsidR="00654145">
              <w:rPr>
                <w:lang w:val="en-US"/>
              </w:rPr>
              <w:t xml:space="preserve">Developed in collaboration with </w:t>
            </w:r>
            <w:r w:rsidR="001B49CD">
              <w:rPr>
                <w:lang w:val="en-US"/>
              </w:rPr>
              <w:t xml:space="preserve">the </w:t>
            </w:r>
            <w:r w:rsidR="00654145">
              <w:rPr>
                <w:lang w:val="en-US"/>
              </w:rPr>
              <w:t xml:space="preserve">Michigan Community College Association, the </w:t>
            </w:r>
            <w:r w:rsidR="00A80D13">
              <w:rPr>
                <w:lang w:val="en-US"/>
              </w:rPr>
              <w:t>metric</w:t>
            </w:r>
            <w:r w:rsidR="00657B81" w:rsidRPr="00657B81">
              <w:rPr>
                <w:lang w:val="en-US"/>
              </w:rPr>
              <w:t xml:space="preserve"> requires institutions to certify compliance with four out of five </w:t>
            </w:r>
            <w:ins w:id="946" w:author="IR" w:date="2025-11-17T21:11:00Z" w16du:dateUtc="2025-11-18T02:11:00Z">
              <w:r w:rsidR="0018682D">
                <w:rPr>
                  <w:lang w:val="en-US"/>
                </w:rPr>
                <w:t>“</w:t>
              </w:r>
            </w:ins>
            <w:del w:id="947" w:author="IR" w:date="2025-11-17T21:11:00Z" w16du:dateUtc="2025-11-18T02:11:00Z">
              <w:r w:rsidR="00657B81" w:rsidRPr="00657B81" w:rsidDel="0018682D">
                <w:rPr>
                  <w:lang w:val="en-US"/>
                </w:rPr>
                <w:delText>"</w:delText>
              </w:r>
            </w:del>
            <w:r w:rsidR="00657B81" w:rsidRPr="00657B81">
              <w:rPr>
                <w:lang w:val="en-US"/>
              </w:rPr>
              <w:t>best practices</w:t>
            </w:r>
            <w:ins w:id="948" w:author="IR" w:date="2025-11-17T21:11:00Z" w16du:dateUtc="2025-11-18T02:11:00Z">
              <w:r w:rsidR="0018682D">
                <w:rPr>
                  <w:lang w:val="en-US"/>
                </w:rPr>
                <w:t>”</w:t>
              </w:r>
            </w:ins>
            <w:del w:id="949" w:author="IR" w:date="2025-11-17T21:11:00Z" w16du:dateUtc="2025-11-18T02:11:00Z">
              <w:r w:rsidR="00657B81" w:rsidRPr="00657B81" w:rsidDel="0018682D">
                <w:rPr>
                  <w:lang w:val="en-US"/>
                </w:rPr>
                <w:delText>"</w:delText>
              </w:r>
            </w:del>
            <w:r w:rsidR="00657B81" w:rsidRPr="00657B81">
              <w:rPr>
                <w:lang w:val="en-US"/>
              </w:rPr>
              <w:t xml:space="preserve"> </w:t>
            </w:r>
            <w:del w:id="950" w:author="IR" w:date="2025-11-17T21:11:00Z" w16du:dateUtc="2025-11-18T02:11:00Z">
              <w:r w:rsidR="00657B81" w:rsidRPr="00657B81" w:rsidDel="0018682D">
                <w:rPr>
                  <w:lang w:val="en-US"/>
                </w:rPr>
                <w:delText>with</w:delText>
              </w:r>
            </w:del>
            <w:r w:rsidR="00657B81" w:rsidRPr="00657B81">
              <w:rPr>
                <w:lang w:val="en-US"/>
              </w:rPr>
              <w:t>in three categories: economic development and business/industry partnerships, educational partnerships, and community services.</w:t>
            </w:r>
            <w:r w:rsidR="00F558B0">
              <w:rPr>
                <w:rStyle w:val="EndnoteReference"/>
                <w:lang w:val="en-US"/>
              </w:rPr>
              <w:endnoteReference w:id="48"/>
            </w:r>
            <w:r w:rsidR="00657B81" w:rsidRPr="00657B81">
              <w:rPr>
                <w:lang w:val="en-US"/>
              </w:rPr>
              <w:t xml:space="preserve"> This approach acknowledges that colleges contribute to public value in </w:t>
            </w:r>
            <w:r w:rsidR="00EC4FB7">
              <w:rPr>
                <w:lang w:val="en-US"/>
              </w:rPr>
              <w:t>many</w:t>
            </w:r>
            <w:r w:rsidR="00657B81" w:rsidRPr="00657B81">
              <w:rPr>
                <w:lang w:val="en-US"/>
              </w:rPr>
              <w:t xml:space="preserve"> ways</w:t>
            </w:r>
            <w:r w:rsidR="00EC4FB7">
              <w:rPr>
                <w:lang w:val="en-US"/>
              </w:rPr>
              <w:t>,</w:t>
            </w:r>
            <w:r w:rsidR="00657B81" w:rsidRPr="00657B81">
              <w:rPr>
                <w:lang w:val="en-US"/>
              </w:rPr>
              <w:t xml:space="preserve"> and funding formulas </w:t>
            </w:r>
            <w:r w:rsidR="00EC4FB7">
              <w:rPr>
                <w:lang w:val="en-US"/>
              </w:rPr>
              <w:t>can use creatively designed metrics to</w:t>
            </w:r>
            <w:r w:rsidR="00657B81" w:rsidRPr="00657B81">
              <w:rPr>
                <w:lang w:val="en-US"/>
              </w:rPr>
              <w:t xml:space="preserve"> reflect this multifaceted role.</w:t>
            </w:r>
          </w:p>
        </w:tc>
      </w:tr>
    </w:tbl>
    <w:p w14:paraId="1A794FAF" w14:textId="77777777" w:rsidR="00573693" w:rsidRDefault="00573693" w:rsidP="00573693"/>
    <w:p w14:paraId="629C5793" w14:textId="2DAE20DA" w:rsidR="009C37EB" w:rsidRPr="00A36626" w:rsidRDefault="00A62F5F" w:rsidP="00573693">
      <w:pPr>
        <w:rPr>
          <w:lang w:val="en-US"/>
        </w:rPr>
      </w:pPr>
      <w:r w:rsidRPr="00A62F5F">
        <w:rPr>
          <w:lang w:val="en-US"/>
        </w:rPr>
        <w:lastRenderedPageBreak/>
        <w:t>The mixed evidence on outcomes-based funding</w:t>
      </w:r>
      <w:ins w:id="951" w:author="IR" w:date="2025-11-17T21:12:00Z" w16du:dateUtc="2025-11-18T02:12:00Z">
        <w:r w:rsidR="0018682D">
          <w:rPr>
            <w:lang w:val="en-US"/>
          </w:rPr>
          <w:t>’</w:t>
        </w:r>
      </w:ins>
      <w:del w:id="952" w:author="IR" w:date="2025-11-17T21:12:00Z" w16du:dateUtc="2025-11-18T02:12:00Z">
        <w:r w:rsidRPr="00A62F5F" w:rsidDel="0018682D">
          <w:rPr>
            <w:lang w:val="en-US"/>
          </w:rPr>
          <w:delText>'</w:delText>
        </w:r>
      </w:del>
      <w:r w:rsidRPr="00A62F5F">
        <w:rPr>
          <w:lang w:val="en-US"/>
        </w:rPr>
        <w:t xml:space="preserve">s effectiveness may stem, in part, from overly narrow definitions of what counts as </w:t>
      </w:r>
      <w:ins w:id="953" w:author="IR" w:date="2025-11-17T21:12:00Z" w16du:dateUtc="2025-11-18T02:12:00Z">
        <w:r w:rsidR="0018682D">
          <w:rPr>
            <w:lang w:val="en-US"/>
          </w:rPr>
          <w:t>“</w:t>
        </w:r>
      </w:ins>
      <w:del w:id="954" w:author="IR" w:date="2025-11-17T21:12:00Z" w16du:dateUtc="2025-11-18T02:12:00Z">
        <w:r w:rsidRPr="00A62F5F" w:rsidDel="0018682D">
          <w:rPr>
            <w:lang w:val="en-US"/>
          </w:rPr>
          <w:delText>"</w:delText>
        </w:r>
      </w:del>
      <w:r w:rsidRPr="00A62F5F">
        <w:rPr>
          <w:lang w:val="en-US"/>
        </w:rPr>
        <w:t>performance.</w:t>
      </w:r>
      <w:ins w:id="955" w:author="IR" w:date="2025-11-17T21:12:00Z" w16du:dateUtc="2025-11-18T02:12:00Z">
        <w:r w:rsidR="0018682D">
          <w:rPr>
            <w:lang w:val="en-US"/>
          </w:rPr>
          <w:t>”</w:t>
        </w:r>
      </w:ins>
      <w:del w:id="956" w:author="IR" w:date="2025-11-17T21:12:00Z" w16du:dateUtc="2025-11-18T02:12:00Z">
        <w:r w:rsidRPr="00A62F5F" w:rsidDel="0018682D">
          <w:rPr>
            <w:lang w:val="en-US"/>
          </w:rPr>
          <w:delText>"</w:delText>
        </w:r>
      </w:del>
      <w:r w:rsidRPr="00A62F5F">
        <w:rPr>
          <w:lang w:val="en-US"/>
        </w:rPr>
        <w:t xml:space="preserve"> </w:t>
      </w:r>
      <w:r w:rsidR="00B17883">
        <w:rPr>
          <w:lang w:val="en-US"/>
        </w:rPr>
        <w:t>Older</w:t>
      </w:r>
      <w:r w:rsidRPr="00A62F5F">
        <w:rPr>
          <w:lang w:val="en-US"/>
        </w:rPr>
        <w:t xml:space="preserve"> </w:t>
      </w:r>
      <w:r>
        <w:rPr>
          <w:lang w:val="en-US"/>
        </w:rPr>
        <w:t>outcomes-based</w:t>
      </w:r>
      <w:r w:rsidRPr="00A62F5F">
        <w:rPr>
          <w:lang w:val="en-US"/>
        </w:rPr>
        <w:t xml:space="preserve"> models</w:t>
      </w:r>
      <w:r>
        <w:rPr>
          <w:lang w:val="en-US"/>
        </w:rPr>
        <w:t xml:space="preserve"> </w:t>
      </w:r>
      <w:del w:id="957" w:author="Super Copy Editors" w:date="2025-11-19T14:16:00Z" w16du:dateUtc="2025-11-19T19:16:00Z">
        <w:r w:rsidRPr="00A62F5F" w:rsidDel="00E875F3">
          <w:rPr>
            <w:lang w:val="en-US"/>
          </w:rPr>
          <w:delText>have large</w:delText>
        </w:r>
      </w:del>
      <w:ins w:id="958" w:author="Super Copy Editors" w:date="2025-11-19T14:16:00Z" w16du:dateUtc="2025-11-19T19:16:00Z">
        <w:r w:rsidR="00E875F3">
          <w:rPr>
            <w:lang w:val="en-US"/>
          </w:rPr>
          <w:t>primari</w:t>
        </w:r>
      </w:ins>
      <w:r w:rsidRPr="00A62F5F">
        <w:rPr>
          <w:lang w:val="en-US"/>
        </w:rPr>
        <w:t xml:space="preserve">ly focused on </w:t>
      </w:r>
      <w:ins w:id="959" w:author="Super Copy Editors" w:date="2025-11-19T14:16:00Z" w16du:dateUtc="2025-11-19T19:16:00Z">
        <w:r w:rsidR="00E875F3">
          <w:rPr>
            <w:lang w:val="en-US"/>
          </w:rPr>
          <w:t xml:space="preserve">a </w:t>
        </w:r>
      </w:ins>
      <w:del w:id="960" w:author="IR" w:date="2025-11-17T21:12:00Z" w16du:dateUtc="2025-11-18T02:12:00Z">
        <w:r w:rsidRPr="00A62F5F" w:rsidDel="0018682D">
          <w:rPr>
            <w:lang w:val="en-US"/>
          </w:rPr>
          <w:delText xml:space="preserve">a </w:delText>
        </w:r>
      </w:del>
      <w:r w:rsidRPr="00A62F5F">
        <w:rPr>
          <w:lang w:val="en-US"/>
        </w:rPr>
        <w:t>limited set</w:t>
      </w:r>
      <w:ins w:id="961" w:author="IR" w:date="2025-11-17T21:12:00Z" w16du:dateUtc="2025-11-18T02:12:00Z">
        <w:del w:id="962" w:author="Super Copy Editors" w:date="2025-11-19T14:16:00Z" w16du:dateUtc="2025-11-19T19:16:00Z">
          <w:r w:rsidR="0018682D" w:rsidDel="00E875F3">
            <w:rPr>
              <w:lang w:val="en-US"/>
            </w:rPr>
            <w:delText>s</w:delText>
          </w:r>
        </w:del>
      </w:ins>
      <w:r w:rsidRPr="00A62F5F">
        <w:rPr>
          <w:lang w:val="en-US"/>
        </w:rPr>
        <w:t xml:space="preserve"> of metrics</w:t>
      </w:r>
      <w:ins w:id="963" w:author="Super Copy Editors" w:date="2025-11-19T14:16:00Z" w16du:dateUtc="2025-11-19T19:16:00Z">
        <w:r w:rsidR="00E875F3">
          <w:rPr>
            <w:lang w:val="en-US"/>
          </w:rPr>
          <w:t>,</w:t>
        </w:r>
      </w:ins>
      <w:r w:rsidRPr="00A62F5F">
        <w:rPr>
          <w:lang w:val="en-US"/>
        </w:rPr>
        <w:t xml:space="preserve"> </w:t>
      </w:r>
      <w:del w:id="964" w:author="Super Copy Editors" w:date="2025-11-19T14:16:00Z" w16du:dateUtc="2025-11-19T19:16:00Z">
        <w:r w:rsidRPr="00A62F5F" w:rsidDel="00E875F3">
          <w:rPr>
            <w:lang w:val="en-US"/>
          </w:rPr>
          <w:delText>like</w:delText>
        </w:r>
      </w:del>
      <w:ins w:id="965" w:author="Super Copy Editors" w:date="2025-11-19T14:16:00Z" w16du:dateUtc="2025-11-19T19:16:00Z">
        <w:r w:rsidR="00E875F3">
          <w:rPr>
            <w:lang w:val="en-US"/>
          </w:rPr>
          <w:t>such as</w:t>
        </w:r>
      </w:ins>
      <w:r w:rsidRPr="00A62F5F">
        <w:rPr>
          <w:lang w:val="en-US"/>
        </w:rPr>
        <w:t xml:space="preserve"> completion rates and time to degree. While these measures matter, they don</w:t>
      </w:r>
      <w:ins w:id="966" w:author="IR" w:date="2025-11-17T21:12:00Z" w16du:dateUtc="2025-11-18T02:12:00Z">
        <w:r w:rsidR="0018682D">
          <w:rPr>
            <w:lang w:val="en-US"/>
          </w:rPr>
          <w:t>’</w:t>
        </w:r>
      </w:ins>
      <w:del w:id="967" w:author="IR" w:date="2025-11-17T21:12:00Z" w16du:dateUtc="2025-11-18T02:12:00Z">
        <w:r w:rsidRPr="00A62F5F" w:rsidDel="0018682D">
          <w:rPr>
            <w:lang w:val="en-US"/>
          </w:rPr>
          <w:delText>'</w:delText>
        </w:r>
      </w:del>
      <w:r w:rsidRPr="00A62F5F">
        <w:rPr>
          <w:lang w:val="en-US"/>
        </w:rPr>
        <w:t>t capture the full range of ways institutions can contribute to state goals or student success. Rather than defaulting to conventional metrics, stakeholders</w:t>
      </w:r>
      <w:ins w:id="968" w:author="IR" w:date="2025-11-17T21:13:00Z" w16du:dateUtc="2025-11-18T02:13:00Z">
        <w:r w:rsidR="0018682D">
          <w:rPr>
            <w:lang w:val="en-US"/>
          </w:rPr>
          <w:t xml:space="preserve"> could</w:t>
        </w:r>
      </w:ins>
      <w:del w:id="969" w:author="IR" w:date="2025-11-17T21:13:00Z" w16du:dateUtc="2025-11-18T02:13:00Z">
        <w:r w:rsidRPr="00A62F5F" w:rsidDel="0018682D">
          <w:rPr>
            <w:lang w:val="en-US"/>
          </w:rPr>
          <w:delText xml:space="preserve"> might</w:delText>
        </w:r>
      </w:del>
      <w:r w:rsidRPr="00A62F5F">
        <w:rPr>
          <w:lang w:val="en-US"/>
        </w:rPr>
        <w:t xml:space="preserve"> experiment with measuring student support services, community partnerships, or longer-term economic and civic outcomes. The examples in this section illustrate that there isn</w:t>
      </w:r>
      <w:ins w:id="970" w:author="IR" w:date="2025-11-17T21:13:00Z" w16du:dateUtc="2025-11-18T02:13:00Z">
        <w:r w:rsidR="0018682D">
          <w:rPr>
            <w:lang w:val="en-US"/>
          </w:rPr>
          <w:t>’</w:t>
        </w:r>
      </w:ins>
      <w:del w:id="971" w:author="IR" w:date="2025-11-17T21:13:00Z" w16du:dateUtc="2025-11-18T02:13:00Z">
        <w:r w:rsidRPr="00A62F5F" w:rsidDel="0018682D">
          <w:rPr>
            <w:lang w:val="en-US"/>
          </w:rPr>
          <w:delText>'</w:delText>
        </w:r>
      </w:del>
      <w:r w:rsidRPr="00A62F5F">
        <w:rPr>
          <w:lang w:val="en-US"/>
        </w:rPr>
        <w:t xml:space="preserve">t one right way to design an </w:t>
      </w:r>
      <w:r w:rsidR="00273750">
        <w:rPr>
          <w:lang w:val="en-US"/>
        </w:rPr>
        <w:t xml:space="preserve">outcomes-based model, </w:t>
      </w:r>
      <w:r w:rsidRPr="00A62F5F">
        <w:rPr>
          <w:lang w:val="en-US"/>
        </w:rPr>
        <w:t xml:space="preserve">and that thoughtful experimentation with new approaches </w:t>
      </w:r>
      <w:ins w:id="972" w:author="IR" w:date="2025-11-18T21:39:00Z" w16du:dateUtc="2025-11-19T02:39:00Z">
        <w:r w:rsidR="00842A7E">
          <w:rPr>
            <w:lang w:val="en-US"/>
          </w:rPr>
          <w:t>could</w:t>
        </w:r>
      </w:ins>
      <w:del w:id="973" w:author="IR" w:date="2025-11-18T21:39:00Z" w16du:dateUtc="2025-11-19T02:39:00Z">
        <w:r w:rsidRPr="00A62F5F" w:rsidDel="00842A7E">
          <w:rPr>
            <w:lang w:val="en-US"/>
          </w:rPr>
          <w:delText>may</w:delText>
        </w:r>
      </w:del>
      <w:r w:rsidRPr="00A62F5F">
        <w:rPr>
          <w:lang w:val="en-US"/>
        </w:rPr>
        <w:t xml:space="preserve"> better align funding with the multifaceted goals </w:t>
      </w:r>
      <w:r w:rsidR="00273750">
        <w:rPr>
          <w:lang w:val="en-US"/>
        </w:rPr>
        <w:t>of</w:t>
      </w:r>
      <w:r w:rsidRPr="00A62F5F">
        <w:rPr>
          <w:lang w:val="en-US"/>
        </w:rPr>
        <w:t xml:space="preserve"> higher education.</w:t>
      </w:r>
    </w:p>
    <w:p w14:paraId="718F1211" w14:textId="3A36C604" w:rsidR="000A1D75" w:rsidRPr="000A1D75" w:rsidRDefault="00AE3503" w:rsidP="00185689">
      <w:pPr>
        <w:pStyle w:val="Heading2"/>
      </w:pPr>
      <w:bookmarkStart w:id="974" w:name="_Toc214278124"/>
      <w:r w:rsidRPr="42A44776">
        <w:rPr>
          <w:lang w:val="en-US"/>
        </w:rPr>
        <w:t xml:space="preserve">Different ways of calculating and distributing funding </w:t>
      </w:r>
      <w:r w:rsidR="00137CD1" w:rsidRPr="42A44776">
        <w:rPr>
          <w:lang w:val="en-US"/>
        </w:rPr>
        <w:t xml:space="preserve">can </w:t>
      </w:r>
      <w:del w:id="975" w:author="IR" w:date="2025-11-17T21:13:00Z" w16du:dateUtc="2025-11-18T02:13:00Z">
        <w:r w:rsidR="00137CD1" w:rsidRPr="42A44776" w:rsidDel="0018682D">
          <w:rPr>
            <w:lang w:val="en-US"/>
          </w:rPr>
          <w:delText xml:space="preserve">also </w:delText>
        </w:r>
      </w:del>
      <w:r w:rsidR="00137CD1" w:rsidRPr="42A44776">
        <w:rPr>
          <w:lang w:val="en-US"/>
        </w:rPr>
        <w:t>shape institutional behavior.</w:t>
      </w:r>
      <w:bookmarkEnd w:id="974"/>
    </w:p>
    <w:p w14:paraId="18B51D33" w14:textId="6D667833" w:rsidR="000A1D75" w:rsidRDefault="000A1D75" w:rsidP="000A1D75">
      <w:pPr>
        <w:rPr>
          <w:lang w:val="en-US"/>
        </w:rPr>
      </w:pPr>
      <w:r w:rsidRPr="000A1D75">
        <w:rPr>
          <w:lang w:val="en-US"/>
        </w:rPr>
        <w:t>The metrics themselves are only part of the story</w:t>
      </w:r>
      <w:ins w:id="976" w:author="IR" w:date="2025-11-17T21:13:00Z" w16du:dateUtc="2025-11-18T02:13:00Z">
        <w:r w:rsidR="0018682D">
          <w:rPr>
            <w:lang w:val="en-US"/>
          </w:rPr>
          <w:t>.</w:t>
        </w:r>
      </w:ins>
      <w:del w:id="977" w:author="IR" w:date="2025-11-17T21:13:00Z" w16du:dateUtc="2025-11-18T02:13:00Z">
        <w:r w:rsidR="007E00DF" w:rsidDel="0018682D">
          <w:rPr>
            <w:lang w:val="en-US"/>
          </w:rPr>
          <w:delText>:</w:delText>
        </w:r>
      </w:del>
      <w:r w:rsidRPr="000A1D75">
        <w:rPr>
          <w:lang w:val="en-US"/>
        </w:rPr>
        <w:t xml:space="preserve"> How those metrics are used can significantly alter both funding levels and institutional behavior. Different </w:t>
      </w:r>
      <w:del w:id="978" w:author="IR" w:date="2025-11-19T13:02:00Z" w16du:dateUtc="2025-11-19T18:02:00Z">
        <w:r w:rsidRPr="000A1D75" w:rsidDel="00961A74">
          <w:rPr>
            <w:lang w:val="en-US"/>
          </w:rPr>
          <w:delText xml:space="preserve">methods of </w:delText>
        </w:r>
      </w:del>
      <w:r w:rsidRPr="000A1D75">
        <w:rPr>
          <w:lang w:val="en-US"/>
        </w:rPr>
        <w:t>calculation</w:t>
      </w:r>
      <w:r w:rsidR="003451B7">
        <w:rPr>
          <w:lang w:val="en-US"/>
        </w:rPr>
        <w:t xml:space="preserve"> </w:t>
      </w:r>
      <w:ins w:id="979" w:author="IR" w:date="2025-11-19T13:02:00Z" w16du:dateUtc="2025-11-19T18:02:00Z">
        <w:r w:rsidR="00961A74">
          <w:rPr>
            <w:lang w:val="en-US"/>
          </w:rPr>
          <w:t xml:space="preserve">methods </w:t>
        </w:r>
      </w:ins>
      <w:r w:rsidR="003451B7">
        <w:rPr>
          <w:lang w:val="en-US"/>
        </w:rPr>
        <w:t xml:space="preserve">(e.g., </w:t>
      </w:r>
      <w:r w:rsidRPr="000A1D75">
        <w:rPr>
          <w:lang w:val="en-US"/>
        </w:rPr>
        <w:t>headcounts, percentages, multi-year averages, weighted averages,</w:t>
      </w:r>
      <w:r w:rsidR="003451B7">
        <w:rPr>
          <w:lang w:val="en-US"/>
        </w:rPr>
        <w:t xml:space="preserve"> </w:t>
      </w:r>
      <w:r w:rsidRPr="000A1D75">
        <w:rPr>
          <w:lang w:val="en-US"/>
        </w:rPr>
        <w:t>relative growth</w:t>
      </w:r>
      <w:r w:rsidR="003451B7">
        <w:rPr>
          <w:lang w:val="en-US"/>
        </w:rPr>
        <w:t xml:space="preserve">) </w:t>
      </w:r>
      <w:r w:rsidRPr="000A1D75">
        <w:rPr>
          <w:lang w:val="en-US"/>
        </w:rPr>
        <w:t>can produce different funding allocation</w:t>
      </w:r>
      <w:ins w:id="980" w:author="IR" w:date="2025-11-19T13:02:00Z" w16du:dateUtc="2025-11-19T18:02:00Z">
        <w:r w:rsidR="00961A74">
          <w:rPr>
            <w:lang w:val="en-US"/>
          </w:rPr>
          <w:t xml:space="preserve"> methods</w:t>
        </w:r>
      </w:ins>
      <w:del w:id="981" w:author="IR" w:date="2025-11-19T13:02:00Z" w16du:dateUtc="2025-11-19T18:02:00Z">
        <w:r w:rsidRPr="000A1D75" w:rsidDel="00961A74">
          <w:rPr>
            <w:lang w:val="en-US"/>
          </w:rPr>
          <w:delText>s</w:delText>
        </w:r>
      </w:del>
      <w:r w:rsidRPr="000A1D75">
        <w:rPr>
          <w:lang w:val="en-US"/>
        </w:rPr>
        <w:t xml:space="preserve"> for institutions with identical raw performance data.</w:t>
      </w:r>
      <w:r w:rsidR="004B417F">
        <w:rPr>
          <w:lang w:val="en-US"/>
        </w:rPr>
        <w:t xml:space="preserve"> Certain goals m</w:t>
      </w:r>
      <w:del w:id="982" w:author="Super Copy Editors" w:date="2025-11-19T14:17:00Z" w16du:dateUtc="2025-11-19T19:17:00Z">
        <w:r w:rsidR="004B417F" w:rsidDel="00E875F3">
          <w:rPr>
            <w:lang w:val="en-US"/>
          </w:rPr>
          <w:delText>ight</w:delText>
        </w:r>
      </w:del>
      <w:ins w:id="983" w:author="Super Copy Editors" w:date="2025-11-19T14:17:00Z" w16du:dateUtc="2025-11-19T19:17:00Z">
        <w:r w:rsidR="00E875F3">
          <w:rPr>
            <w:lang w:val="en-US"/>
          </w:rPr>
          <w:t>ay</w:t>
        </w:r>
      </w:ins>
      <w:r w:rsidR="004B417F">
        <w:rPr>
          <w:lang w:val="en-US"/>
        </w:rPr>
        <w:t xml:space="preserve"> be best </w:t>
      </w:r>
      <w:r w:rsidR="00FD4827">
        <w:rPr>
          <w:lang w:val="en-US"/>
        </w:rPr>
        <w:t>met</w:t>
      </w:r>
      <w:r w:rsidR="004B417F">
        <w:rPr>
          <w:lang w:val="en-US"/>
        </w:rPr>
        <w:t xml:space="preserve"> </w:t>
      </w:r>
      <w:r w:rsidR="00FD4827">
        <w:rPr>
          <w:lang w:val="en-US"/>
        </w:rPr>
        <w:t>by</w:t>
      </w:r>
      <w:r w:rsidR="004B417F">
        <w:rPr>
          <w:lang w:val="en-US"/>
        </w:rPr>
        <w:t xml:space="preserve"> weight</w:t>
      </w:r>
      <w:r w:rsidR="00734F14">
        <w:rPr>
          <w:lang w:val="en-US"/>
        </w:rPr>
        <w:t>ing existing metrics</w:t>
      </w:r>
      <w:del w:id="984" w:author="IR" w:date="2025-11-17T21:14:00Z" w16du:dateUtc="2025-11-18T02:14:00Z">
        <w:r w:rsidR="00734F14" w:rsidDel="0018682D">
          <w:rPr>
            <w:lang w:val="en-US"/>
          </w:rPr>
          <w:delText>,</w:delText>
        </w:r>
      </w:del>
      <w:r w:rsidR="00734F14">
        <w:rPr>
          <w:lang w:val="en-US"/>
        </w:rPr>
        <w:t xml:space="preserve"> rather than adding new </w:t>
      </w:r>
      <w:del w:id="985" w:author="Super Copy Editors" w:date="2025-11-19T14:17:00Z" w16du:dateUtc="2025-11-19T19:17:00Z">
        <w:r w:rsidR="00734F14" w:rsidDel="00E875F3">
          <w:rPr>
            <w:lang w:val="en-US"/>
          </w:rPr>
          <w:delText>metric</w:delText>
        </w:r>
      </w:del>
      <w:ins w:id="986" w:author="Super Copy Editors" w:date="2025-11-19T14:17:00Z" w16du:dateUtc="2025-11-19T19:17:00Z">
        <w:r w:rsidR="00E875F3">
          <w:rPr>
            <w:lang w:val="en-US"/>
          </w:rPr>
          <w:t>one</w:t>
        </w:r>
      </w:ins>
      <w:r w:rsidR="00734F14">
        <w:rPr>
          <w:lang w:val="en-US"/>
        </w:rPr>
        <w:t>s</w:t>
      </w:r>
      <w:ins w:id="987" w:author="IR" w:date="2025-11-17T21:14:00Z" w16du:dateUtc="2025-11-18T02:14:00Z">
        <w:r w:rsidR="0018682D">
          <w:rPr>
            <w:lang w:val="en-US"/>
          </w:rPr>
          <w:t>;</w:t>
        </w:r>
      </w:ins>
      <w:del w:id="988" w:author="IR" w:date="2025-11-17T21:14:00Z" w16du:dateUtc="2025-11-18T02:14:00Z">
        <w:r w:rsidR="00734F14" w:rsidDel="0018682D">
          <w:rPr>
            <w:lang w:val="en-US"/>
          </w:rPr>
          <w:delText xml:space="preserve"> —</w:delText>
        </w:r>
      </w:del>
      <w:r w:rsidR="00734F14">
        <w:rPr>
          <w:lang w:val="en-US"/>
        </w:rPr>
        <w:t xml:space="preserve"> for example, credentials awarded to first-generation students </w:t>
      </w:r>
      <w:ins w:id="989" w:author="IR" w:date="2025-11-17T21:14:00Z" w16du:dateUtc="2025-11-18T02:14:00Z">
        <w:r w:rsidR="0018682D">
          <w:rPr>
            <w:lang w:val="en-US"/>
          </w:rPr>
          <w:t xml:space="preserve">could </w:t>
        </w:r>
      </w:ins>
      <w:del w:id="990" w:author="IR" w:date="2025-11-17T21:14:00Z" w16du:dateUtc="2025-11-18T02:14:00Z">
        <w:r w:rsidR="00734F14" w:rsidDel="0018682D">
          <w:rPr>
            <w:lang w:val="en-US"/>
          </w:rPr>
          <w:delText xml:space="preserve">might </w:delText>
        </w:r>
      </w:del>
      <w:del w:id="991" w:author="Super Copy Editors" w:date="2025-11-19T14:17:00Z" w16du:dateUtc="2025-11-19T19:17:00Z">
        <w:r w:rsidR="00734F14" w:rsidDel="00E875F3">
          <w:rPr>
            <w:lang w:val="en-US"/>
          </w:rPr>
          <w:delText>have</w:delText>
        </w:r>
      </w:del>
      <w:ins w:id="992" w:author="Super Copy Editors" w:date="2025-11-19T14:17:00Z" w16du:dateUtc="2025-11-19T19:17:00Z">
        <w:r w:rsidR="00E875F3">
          <w:rPr>
            <w:lang w:val="en-US"/>
          </w:rPr>
          <w:t>carry</w:t>
        </w:r>
      </w:ins>
      <w:r w:rsidR="00734F14">
        <w:rPr>
          <w:lang w:val="en-US"/>
        </w:rPr>
        <w:t xml:space="preserve"> a premium compared to </w:t>
      </w:r>
      <w:ins w:id="993" w:author="Super Copy Editors" w:date="2025-11-19T14:17:00Z" w16du:dateUtc="2025-11-19T19:17:00Z">
        <w:r w:rsidR="00E875F3">
          <w:rPr>
            <w:lang w:val="en-US"/>
          </w:rPr>
          <w:t xml:space="preserve">those of </w:t>
        </w:r>
      </w:ins>
      <w:r w:rsidR="003D5163">
        <w:rPr>
          <w:lang w:val="en-US"/>
        </w:rPr>
        <w:t xml:space="preserve">other students. </w:t>
      </w:r>
      <w:del w:id="994" w:author="IR" w:date="2025-11-19T13:01:00Z" w16du:dateUtc="2025-11-19T18:01:00Z">
        <w:r w:rsidR="003D5163" w:rsidDel="00961A74">
          <w:rPr>
            <w:lang w:val="en-US"/>
          </w:rPr>
          <w:delText xml:space="preserve">Early </w:delText>
        </w:r>
      </w:del>
      <w:ins w:id="995" w:author="IR" w:date="2025-11-19T13:01:00Z" w16du:dateUtc="2025-11-19T18:01:00Z">
        <w:r w:rsidR="00961A74">
          <w:rPr>
            <w:lang w:val="en-US"/>
          </w:rPr>
          <w:t>R</w:t>
        </w:r>
      </w:ins>
      <w:del w:id="996" w:author="IR" w:date="2025-11-19T13:01:00Z" w16du:dateUtc="2025-11-19T18:01:00Z">
        <w:r w:rsidR="003D5163" w:rsidDel="00961A74">
          <w:rPr>
            <w:lang w:val="en-US"/>
          </w:rPr>
          <w:delText>r</w:delText>
        </w:r>
      </w:del>
      <w:r w:rsidR="003D5163">
        <w:rPr>
          <w:lang w:val="en-US"/>
        </w:rPr>
        <w:t>esearch has found that premiums for science, technology, engineering, and math (STEM) fields have led to increase</w:t>
      </w:r>
      <w:ins w:id="997" w:author="IR" w:date="2025-11-17T21:14:00Z" w16du:dateUtc="2025-11-18T02:14:00Z">
        <w:r w:rsidR="0018682D">
          <w:rPr>
            <w:lang w:val="en-US"/>
          </w:rPr>
          <w:t>d</w:t>
        </w:r>
      </w:ins>
      <w:del w:id="998" w:author="IR" w:date="2025-11-17T21:14:00Z" w16du:dateUtc="2025-11-18T02:14:00Z">
        <w:r w:rsidR="003D5163" w:rsidDel="0018682D">
          <w:rPr>
            <w:lang w:val="en-US"/>
          </w:rPr>
          <w:delText>s</w:delText>
        </w:r>
      </w:del>
      <w:r w:rsidR="003D5163">
        <w:rPr>
          <w:lang w:val="en-US"/>
        </w:rPr>
        <w:t xml:space="preserve"> </w:t>
      </w:r>
      <w:del w:id="999" w:author="IR" w:date="2025-11-17T21:14:00Z" w16du:dateUtc="2025-11-18T02:14:00Z">
        <w:r w:rsidR="0070489D" w:rsidDel="0018682D">
          <w:rPr>
            <w:lang w:val="en-US"/>
          </w:rPr>
          <w:delText xml:space="preserve">in </w:delText>
        </w:r>
      </w:del>
      <w:r w:rsidR="0070489D">
        <w:rPr>
          <w:lang w:val="en-US"/>
        </w:rPr>
        <w:t>credentials in those fields.</w:t>
      </w:r>
      <w:r w:rsidR="0070489D">
        <w:rPr>
          <w:rStyle w:val="EndnoteReference"/>
          <w:lang w:val="en-US"/>
        </w:rPr>
        <w:endnoteReference w:id="49"/>
      </w:r>
    </w:p>
    <w:p w14:paraId="7ACAC27C" w14:textId="77777777" w:rsidR="009074A0" w:rsidRPr="000A1D75" w:rsidRDefault="009074A0" w:rsidP="000A1D75">
      <w:pPr>
        <w:rPr>
          <w:lang w:val="en-US"/>
        </w:rPr>
      </w:pPr>
    </w:p>
    <w:p w14:paraId="772DED4A" w14:textId="0834AAE7" w:rsidR="000A1D75" w:rsidRDefault="000A1D75" w:rsidP="000A1D75">
      <w:pPr>
        <w:rPr>
          <w:lang w:val="en-US"/>
        </w:rPr>
      </w:pPr>
      <w:r w:rsidRPr="000A1D75">
        <w:rPr>
          <w:lang w:val="en-US"/>
        </w:rPr>
        <w:t>Some states use a scoring system based on points, while others multiply raw outcomes data by established statewide rates</w:t>
      </w:r>
      <w:r w:rsidR="00FA5FD9">
        <w:rPr>
          <w:lang w:val="en-US"/>
        </w:rPr>
        <w:t xml:space="preserve"> that are</w:t>
      </w:r>
      <w:r w:rsidRPr="000A1D75">
        <w:rPr>
          <w:lang w:val="en-US"/>
        </w:rPr>
        <w:t xml:space="preserve"> usually tied to program costs. When states use the latter approach, it is essential that the rates reflect actual program costs and are updated regularly to account for inflation and changing expenses. Rates that remain static over time can inadvertently disincentivize institutions from offering certain programs, even if those programs are </w:t>
      </w:r>
      <w:r w:rsidR="003742F1" w:rsidRPr="000A1D75">
        <w:rPr>
          <w:lang w:val="en-US"/>
        </w:rPr>
        <w:t>high priority</w:t>
      </w:r>
      <w:r w:rsidRPr="000A1D75">
        <w:rPr>
          <w:lang w:val="en-US"/>
        </w:rPr>
        <w:t xml:space="preserve"> from a policy perspective.</w:t>
      </w:r>
    </w:p>
    <w:p w14:paraId="7C147346" w14:textId="77777777" w:rsidR="009074A0" w:rsidRPr="000A1D75" w:rsidRDefault="009074A0" w:rsidP="000A1D75">
      <w:pPr>
        <w:rPr>
          <w:lang w:val="en-US"/>
        </w:rPr>
      </w:pPr>
    </w:p>
    <w:tbl>
      <w:tblPr>
        <w:tblStyle w:val="TableGrid"/>
        <w:tblW w:w="0" w:type="auto"/>
        <w:shd w:val="clear" w:color="auto" w:fill="CCE4E7"/>
        <w:tblCellMar>
          <w:top w:w="72" w:type="dxa"/>
          <w:left w:w="72" w:type="dxa"/>
          <w:bottom w:w="72" w:type="dxa"/>
          <w:right w:w="72" w:type="dxa"/>
        </w:tblCellMar>
        <w:tblLook w:val="04A0" w:firstRow="1" w:lastRow="0" w:firstColumn="1" w:lastColumn="0" w:noHBand="0" w:noVBand="1"/>
      </w:tblPr>
      <w:tblGrid>
        <w:gridCol w:w="10070"/>
      </w:tblGrid>
      <w:tr w:rsidR="00FA5FD9" w14:paraId="283C4C8E" w14:textId="77777777">
        <w:tc>
          <w:tcPr>
            <w:tcW w:w="10070" w:type="dxa"/>
            <w:shd w:val="clear" w:color="auto" w:fill="CCE4E7"/>
          </w:tcPr>
          <w:p w14:paraId="53023F38" w14:textId="3617783F" w:rsidR="00FA5FD9" w:rsidRDefault="00FA5FD9">
            <w:pPr>
              <w:rPr>
                <w:b/>
                <w:bCs/>
                <w:lang w:val="en-US"/>
              </w:rPr>
            </w:pPr>
            <w:r>
              <w:rPr>
                <w:b/>
                <w:bCs/>
                <w:lang w:val="en-US"/>
              </w:rPr>
              <w:t xml:space="preserve">Example: Ohio’s </w:t>
            </w:r>
            <w:r w:rsidR="009D432A">
              <w:rPr>
                <w:b/>
                <w:bCs/>
                <w:lang w:val="en-US"/>
              </w:rPr>
              <w:t xml:space="preserve">four-year funding formula </w:t>
            </w:r>
            <w:r w:rsidR="004B4A57">
              <w:rPr>
                <w:b/>
                <w:bCs/>
                <w:lang w:val="en-US"/>
              </w:rPr>
              <w:t xml:space="preserve">combines multi-year averages with annually updated cost rates to ensure that the formula is </w:t>
            </w:r>
            <w:r w:rsidR="003D1B35">
              <w:rPr>
                <w:b/>
                <w:bCs/>
                <w:lang w:val="en-US"/>
              </w:rPr>
              <w:t>up</w:t>
            </w:r>
            <w:r w:rsidR="00F84DC1">
              <w:rPr>
                <w:b/>
                <w:bCs/>
                <w:lang w:val="en-US"/>
              </w:rPr>
              <w:t xml:space="preserve"> </w:t>
            </w:r>
            <w:r w:rsidR="003D1B35">
              <w:rPr>
                <w:b/>
                <w:bCs/>
                <w:lang w:val="en-US"/>
              </w:rPr>
              <w:t>to</w:t>
            </w:r>
            <w:r w:rsidR="00F84DC1">
              <w:rPr>
                <w:b/>
                <w:bCs/>
                <w:lang w:val="en-US"/>
              </w:rPr>
              <w:t xml:space="preserve"> </w:t>
            </w:r>
            <w:r w:rsidR="003D1B35">
              <w:rPr>
                <w:b/>
                <w:bCs/>
                <w:lang w:val="en-US"/>
              </w:rPr>
              <w:t xml:space="preserve">date without letting temporary changes </w:t>
            </w:r>
            <w:r w:rsidR="001B2F32">
              <w:rPr>
                <w:b/>
                <w:bCs/>
                <w:lang w:val="en-US"/>
              </w:rPr>
              <w:t>bias the</w:t>
            </w:r>
            <w:r w:rsidR="005C278C">
              <w:rPr>
                <w:b/>
                <w:bCs/>
                <w:lang w:val="en-US"/>
              </w:rPr>
              <w:t xml:space="preserve"> data.</w:t>
            </w:r>
          </w:p>
          <w:p w14:paraId="184033D8" w14:textId="77777777" w:rsidR="00FA5FD9" w:rsidRDefault="00FA5FD9">
            <w:pPr>
              <w:rPr>
                <w:lang w:val="en-US"/>
              </w:rPr>
            </w:pPr>
          </w:p>
          <w:p w14:paraId="7211998B" w14:textId="71B8A43C" w:rsidR="00FA5FD9" w:rsidRPr="00692315" w:rsidRDefault="00FA5FD9">
            <w:pPr>
              <w:rPr>
                <w:lang w:val="en-US"/>
              </w:rPr>
            </w:pPr>
            <w:r w:rsidRPr="000A1D75">
              <w:rPr>
                <w:lang w:val="en-US"/>
              </w:rPr>
              <w:t>Ohio</w:t>
            </w:r>
            <w:ins w:id="1014" w:author="IR" w:date="2025-11-17T21:15:00Z" w16du:dateUtc="2025-11-18T02:15:00Z">
              <w:r w:rsidR="0018682D">
                <w:rPr>
                  <w:lang w:val="en-US"/>
                </w:rPr>
                <w:t>’</w:t>
              </w:r>
            </w:ins>
            <w:del w:id="1015" w:author="IR" w:date="2025-11-17T21:15:00Z" w16du:dateUtc="2025-11-18T02:15:00Z">
              <w:r w:rsidRPr="000A1D75" w:rsidDel="0018682D">
                <w:rPr>
                  <w:lang w:val="en-US"/>
                </w:rPr>
                <w:delText>'</w:delText>
              </w:r>
            </w:del>
            <w:r w:rsidRPr="000A1D75">
              <w:rPr>
                <w:lang w:val="en-US"/>
              </w:rPr>
              <w:t>s four-year formula</w:t>
            </w:r>
            <w:r>
              <w:rPr>
                <w:lang w:val="en-US"/>
              </w:rPr>
              <w:t xml:space="preserve"> relies mainly on</w:t>
            </w:r>
            <w:r w:rsidRPr="000A1D75">
              <w:rPr>
                <w:lang w:val="en-US"/>
              </w:rPr>
              <w:t xml:space="preserve"> two outcome metrics: course completion</w:t>
            </w:r>
            <w:del w:id="1016" w:author="IR" w:date="2025-11-17T21:15:00Z" w16du:dateUtc="2025-11-18T02:15:00Z">
              <w:r w:rsidRPr="000A1D75" w:rsidDel="0018682D">
                <w:rPr>
                  <w:lang w:val="en-US"/>
                </w:rPr>
                <w:delText>s</w:delText>
              </w:r>
            </w:del>
            <w:r w:rsidRPr="000A1D75">
              <w:rPr>
                <w:lang w:val="en-US"/>
              </w:rPr>
              <w:t xml:space="preserve"> and degree attainment.</w:t>
            </w:r>
            <w:r w:rsidR="00461A1D">
              <w:rPr>
                <w:rStyle w:val="EndnoteReference"/>
                <w:lang w:val="en-US"/>
              </w:rPr>
              <w:endnoteReference w:id="50"/>
            </w:r>
            <w:r w:rsidRPr="000A1D75">
              <w:rPr>
                <w:lang w:val="en-US"/>
              </w:rPr>
              <w:t xml:space="preserve"> Both are </w:t>
            </w:r>
            <w:r w:rsidR="007A798F">
              <w:rPr>
                <w:lang w:val="en-US"/>
              </w:rPr>
              <w:t>calculated</w:t>
            </w:r>
            <w:r w:rsidRPr="000A1D75">
              <w:rPr>
                <w:lang w:val="en-US"/>
              </w:rPr>
              <w:t xml:space="preserve"> using three-year averages to smooth out year-to-year fluctuations and account for outliers.</w:t>
            </w:r>
            <w:r w:rsidR="00F558B0">
              <w:rPr>
                <w:rStyle w:val="EndnoteReference"/>
                <w:lang w:val="en-US"/>
              </w:rPr>
              <w:endnoteReference w:id="51"/>
            </w:r>
            <w:r w:rsidRPr="000A1D75">
              <w:rPr>
                <w:lang w:val="en-US"/>
              </w:rPr>
              <w:t xml:space="preserve"> These averages are then multiplied by rates </w:t>
            </w:r>
            <w:r w:rsidR="00A31E29">
              <w:t>calculated</w:t>
            </w:r>
            <w:r w:rsidRPr="000A1D75">
              <w:rPr>
                <w:lang w:val="en-US"/>
              </w:rPr>
              <w:t xml:space="preserve"> by the Ohio Department of Higher Education</w:t>
            </w:r>
            <w:r w:rsidR="00852B7F">
              <w:rPr>
                <w:lang w:val="en-US"/>
              </w:rPr>
              <w:t xml:space="preserve">. </w:t>
            </w:r>
            <w:r w:rsidRPr="000A1D75">
              <w:rPr>
                <w:lang w:val="en-US"/>
              </w:rPr>
              <w:t>To ensure that the rates remain reflective of current expenses, the department updates them annually and calculates them using actual expenditures across all four-year institutions.</w:t>
            </w:r>
            <w:r w:rsidR="00852B7F">
              <w:rPr>
                <w:rStyle w:val="EndnoteReference"/>
                <w:lang w:val="en-US"/>
              </w:rPr>
              <w:endnoteReference w:id="52"/>
            </w:r>
            <w:r w:rsidRPr="000A1D75">
              <w:rPr>
                <w:lang w:val="en-US"/>
              </w:rPr>
              <w:t xml:space="preserve"> This approach provides stability for institutions while ensuring that funding remains aligned with real costs.</w:t>
            </w:r>
          </w:p>
        </w:tc>
      </w:tr>
    </w:tbl>
    <w:p w14:paraId="3E598D65" w14:textId="77777777" w:rsidR="009074A0" w:rsidRPr="000A1D75" w:rsidRDefault="009074A0" w:rsidP="000A1D75">
      <w:pPr>
        <w:rPr>
          <w:lang w:val="en-US"/>
        </w:rPr>
      </w:pPr>
    </w:p>
    <w:p w14:paraId="7AF685D5" w14:textId="21C9E18D" w:rsidR="005D3145" w:rsidRDefault="000A1D75" w:rsidP="000A1D75">
      <w:pPr>
        <w:rPr>
          <w:lang w:val="en-US"/>
        </w:rPr>
      </w:pPr>
      <w:r w:rsidRPr="000A1D75">
        <w:rPr>
          <w:lang w:val="en-US"/>
        </w:rPr>
        <w:t xml:space="preserve">Distribution methods </w:t>
      </w:r>
      <w:r w:rsidR="007A798F">
        <w:rPr>
          <w:lang w:val="en-US"/>
        </w:rPr>
        <w:t>— or</w:t>
      </w:r>
      <w:del w:id="1043" w:author="IR" w:date="2025-11-17T21:15:00Z" w16du:dateUtc="2025-11-18T02:15:00Z">
        <w:r w:rsidR="007A798F" w:rsidDel="0018682D">
          <w:rPr>
            <w:lang w:val="en-US"/>
          </w:rPr>
          <w:delText>,</w:delText>
        </w:r>
      </w:del>
      <w:r w:rsidR="007A798F">
        <w:rPr>
          <w:lang w:val="en-US"/>
        </w:rPr>
        <w:t xml:space="preserve"> how funding is allocated after metrics are calculated — </w:t>
      </w:r>
      <w:r w:rsidRPr="000A1D75">
        <w:rPr>
          <w:lang w:val="en-US"/>
        </w:rPr>
        <w:t>also matter. In some states, fund</w:t>
      </w:r>
      <w:ins w:id="1044" w:author="IR" w:date="2025-11-17T21:15:00Z" w16du:dateUtc="2025-11-18T02:15:00Z">
        <w:r w:rsidR="0018682D">
          <w:rPr>
            <w:lang w:val="en-US"/>
          </w:rPr>
          <w:t>s</w:t>
        </w:r>
      </w:ins>
      <w:del w:id="1045" w:author="IR" w:date="2025-11-17T21:15:00Z" w16du:dateUtc="2025-11-18T02:15:00Z">
        <w:r w:rsidRPr="000A1D75" w:rsidDel="0018682D">
          <w:rPr>
            <w:lang w:val="en-US"/>
          </w:rPr>
          <w:delText>ing</w:delText>
        </w:r>
      </w:del>
      <w:r w:rsidRPr="000A1D75">
        <w:rPr>
          <w:lang w:val="en-US"/>
        </w:rPr>
        <w:t xml:space="preserve"> </w:t>
      </w:r>
      <w:ins w:id="1046" w:author="IR" w:date="2025-11-17T21:15:00Z" w16du:dateUtc="2025-11-18T02:15:00Z">
        <w:r w:rsidR="0018682D">
          <w:rPr>
            <w:lang w:val="en-US"/>
          </w:rPr>
          <w:t>are</w:t>
        </w:r>
      </w:ins>
      <w:del w:id="1047" w:author="IR" w:date="2025-11-17T21:15:00Z" w16du:dateUtc="2025-11-18T02:15:00Z">
        <w:r w:rsidRPr="000A1D75" w:rsidDel="0018682D">
          <w:rPr>
            <w:lang w:val="en-US"/>
          </w:rPr>
          <w:delText>is</w:delText>
        </w:r>
      </w:del>
      <w:r w:rsidRPr="000A1D75">
        <w:rPr>
          <w:lang w:val="en-US"/>
        </w:rPr>
        <w:t xml:space="preserve"> distributed based on an institution</w:t>
      </w:r>
      <w:ins w:id="1048" w:author="IR" w:date="2025-11-17T21:16:00Z" w16du:dateUtc="2025-11-18T02:16:00Z">
        <w:r w:rsidR="0018682D">
          <w:rPr>
            <w:lang w:val="en-US"/>
          </w:rPr>
          <w:t>’</w:t>
        </w:r>
      </w:ins>
      <w:del w:id="1049" w:author="IR" w:date="2025-11-17T21:16:00Z" w16du:dateUtc="2025-11-18T02:16:00Z">
        <w:r w:rsidRPr="000A1D75" w:rsidDel="0018682D">
          <w:rPr>
            <w:lang w:val="en-US"/>
          </w:rPr>
          <w:delText>'</w:delText>
        </w:r>
      </w:del>
      <w:r w:rsidRPr="000A1D75">
        <w:rPr>
          <w:lang w:val="en-US"/>
        </w:rPr>
        <w:t xml:space="preserve">s individual performance relative to other institutions in the state. This approach incentivizes cross-institution competition, which </w:t>
      </w:r>
      <w:ins w:id="1050" w:author="IR" w:date="2025-11-17T21:16:00Z" w16du:dateUtc="2025-11-18T02:16:00Z">
        <w:r w:rsidR="0018682D">
          <w:rPr>
            <w:lang w:val="en-US"/>
          </w:rPr>
          <w:t xml:space="preserve">can </w:t>
        </w:r>
      </w:ins>
      <w:del w:id="1051" w:author="IR" w:date="2025-11-17T21:16:00Z" w16du:dateUtc="2025-11-18T02:16:00Z">
        <w:r w:rsidRPr="000A1D75" w:rsidDel="0018682D">
          <w:rPr>
            <w:lang w:val="en-US"/>
          </w:rPr>
          <w:delText xml:space="preserve">may </w:delText>
        </w:r>
      </w:del>
      <w:r w:rsidRPr="000A1D75">
        <w:rPr>
          <w:lang w:val="en-US"/>
        </w:rPr>
        <w:t xml:space="preserve">drive higher outcomes but </w:t>
      </w:r>
      <w:del w:id="1052" w:author="IR" w:date="2025-11-17T21:16:00Z" w16du:dateUtc="2025-11-18T02:16:00Z">
        <w:r w:rsidRPr="000A1D75" w:rsidDel="0018682D">
          <w:rPr>
            <w:lang w:val="en-US"/>
          </w:rPr>
          <w:delText xml:space="preserve">could </w:delText>
        </w:r>
      </w:del>
      <w:r w:rsidRPr="000A1D75">
        <w:rPr>
          <w:lang w:val="en-US"/>
        </w:rPr>
        <w:t xml:space="preserve">also discourage statewide collaboration. </w:t>
      </w:r>
      <w:r w:rsidR="00100A53">
        <w:rPr>
          <w:lang w:val="en-US"/>
        </w:rPr>
        <w:t xml:space="preserve">Other states opt to compare </w:t>
      </w:r>
      <w:r w:rsidR="00035058">
        <w:rPr>
          <w:lang w:val="en-US"/>
        </w:rPr>
        <w:t>IHEs’</w:t>
      </w:r>
      <w:r w:rsidR="00100A53">
        <w:rPr>
          <w:lang w:val="en-US"/>
        </w:rPr>
        <w:t xml:space="preserve"> current metrics </w:t>
      </w:r>
      <w:r w:rsidR="00035058">
        <w:rPr>
          <w:lang w:val="en-US"/>
        </w:rPr>
        <w:t>against</w:t>
      </w:r>
      <w:r w:rsidR="00100A53">
        <w:rPr>
          <w:lang w:val="en-US"/>
        </w:rPr>
        <w:t xml:space="preserve"> their past performance, </w:t>
      </w:r>
      <w:r w:rsidR="00A128D8">
        <w:rPr>
          <w:lang w:val="en-US"/>
        </w:rPr>
        <w:t>to account for</w:t>
      </w:r>
      <w:ins w:id="1053" w:author="IR" w:date="2025-11-17T21:16:00Z" w16du:dateUtc="2025-11-18T02:16:00Z">
        <w:r w:rsidR="0018682D">
          <w:rPr>
            <w:lang w:val="en-US"/>
          </w:rPr>
          <w:t xml:space="preserve"> variations</w:t>
        </w:r>
      </w:ins>
      <w:del w:id="1054" w:author="IR" w:date="2025-11-17T21:16:00Z" w16du:dateUtc="2025-11-18T02:16:00Z">
        <w:r w:rsidR="00A128D8" w:rsidDel="0018682D">
          <w:rPr>
            <w:lang w:val="en-US"/>
          </w:rPr>
          <w:delText xml:space="preserve"> variety</w:delText>
        </w:r>
      </w:del>
      <w:r w:rsidR="00A128D8">
        <w:rPr>
          <w:lang w:val="en-US"/>
        </w:rPr>
        <w:t xml:space="preserve"> </w:t>
      </w:r>
      <w:ins w:id="1055" w:author="IR" w:date="2025-11-17T21:16:00Z" w16du:dateUtc="2025-11-18T02:16:00Z">
        <w:r w:rsidR="0018682D">
          <w:rPr>
            <w:lang w:val="en-US"/>
          </w:rPr>
          <w:t>among</w:t>
        </w:r>
      </w:ins>
      <w:del w:id="1056" w:author="IR" w:date="2025-11-17T21:16:00Z" w16du:dateUtc="2025-11-18T02:16:00Z">
        <w:r w:rsidR="00A128D8" w:rsidDel="0018682D">
          <w:rPr>
            <w:lang w:val="en-US"/>
          </w:rPr>
          <w:delText>in</w:delText>
        </w:r>
      </w:del>
      <w:r w:rsidR="00A128D8">
        <w:rPr>
          <w:lang w:val="en-US"/>
        </w:rPr>
        <w:t xml:space="preserve"> institutional context</w:t>
      </w:r>
      <w:ins w:id="1057" w:author="IR" w:date="2025-11-17T21:16:00Z" w16du:dateUtc="2025-11-18T02:16:00Z">
        <w:r w:rsidR="0018682D">
          <w:rPr>
            <w:lang w:val="en-US"/>
          </w:rPr>
          <w:t>s</w:t>
        </w:r>
      </w:ins>
      <w:r w:rsidR="00A128D8">
        <w:rPr>
          <w:lang w:val="en-US"/>
        </w:rPr>
        <w:t xml:space="preserve">. If institutions are competing against themselves, </w:t>
      </w:r>
      <w:r w:rsidR="00035058">
        <w:rPr>
          <w:lang w:val="en-US"/>
        </w:rPr>
        <w:t xml:space="preserve">leaders </w:t>
      </w:r>
      <w:r w:rsidR="00A128D8">
        <w:rPr>
          <w:lang w:val="en-US"/>
        </w:rPr>
        <w:t xml:space="preserve">may </w:t>
      </w:r>
      <w:r w:rsidR="00035058">
        <w:rPr>
          <w:lang w:val="en-US"/>
        </w:rPr>
        <w:t xml:space="preserve">feel </w:t>
      </w:r>
      <w:ins w:id="1058" w:author="IR" w:date="2025-11-17T21:16:00Z" w16du:dateUtc="2025-11-18T02:16:00Z">
        <w:r w:rsidR="0018682D">
          <w:rPr>
            <w:lang w:val="en-US"/>
          </w:rPr>
          <w:t xml:space="preserve">that </w:t>
        </w:r>
      </w:ins>
      <w:del w:id="1059" w:author="IR" w:date="2025-11-17T21:16:00Z" w16du:dateUtc="2025-11-18T02:16:00Z">
        <w:r w:rsidR="00035058" w:rsidDel="0018682D">
          <w:rPr>
            <w:lang w:val="en-US"/>
          </w:rPr>
          <w:delText xml:space="preserve">as though </w:delText>
        </w:r>
      </w:del>
      <w:r w:rsidR="00035058">
        <w:rPr>
          <w:lang w:val="en-US"/>
        </w:rPr>
        <w:t xml:space="preserve">it is </w:t>
      </w:r>
      <w:r w:rsidR="00A128D8">
        <w:rPr>
          <w:lang w:val="en-US"/>
        </w:rPr>
        <w:t xml:space="preserve">more realistic </w:t>
      </w:r>
      <w:r w:rsidR="00035058">
        <w:rPr>
          <w:lang w:val="en-US"/>
        </w:rPr>
        <w:t>to drive increases in student outcomes</w:t>
      </w:r>
      <w:del w:id="1060" w:author="IR" w:date="2025-11-17T21:16:00Z" w16du:dateUtc="2025-11-18T02:16:00Z">
        <w:r w:rsidR="00035058" w:rsidDel="0018682D">
          <w:rPr>
            <w:lang w:val="en-US"/>
          </w:rPr>
          <w:delText>,</w:delText>
        </w:r>
      </w:del>
      <w:r w:rsidR="00035058">
        <w:rPr>
          <w:lang w:val="en-US"/>
        </w:rPr>
        <w:t xml:space="preserve"> rather than compet</w:t>
      </w:r>
      <w:ins w:id="1061" w:author="IR" w:date="2025-11-17T21:16:00Z" w16du:dateUtc="2025-11-18T02:16:00Z">
        <w:r w:rsidR="0018682D">
          <w:rPr>
            <w:lang w:val="en-US"/>
          </w:rPr>
          <w:t>e</w:t>
        </w:r>
      </w:ins>
      <w:del w:id="1062" w:author="IR" w:date="2025-11-17T21:16:00Z" w16du:dateUtc="2025-11-18T02:16:00Z">
        <w:r w:rsidR="00035058" w:rsidDel="0018682D">
          <w:rPr>
            <w:lang w:val="en-US"/>
          </w:rPr>
          <w:delText>ing</w:delText>
        </w:r>
      </w:del>
      <w:r w:rsidR="00035058">
        <w:rPr>
          <w:lang w:val="en-US"/>
        </w:rPr>
        <w:t xml:space="preserve"> with an IHE </w:t>
      </w:r>
      <w:ins w:id="1063" w:author="IR" w:date="2025-11-17T21:17:00Z" w16du:dateUtc="2025-11-18T02:17:00Z">
        <w:r w:rsidR="0018682D">
          <w:rPr>
            <w:lang w:val="en-US"/>
          </w:rPr>
          <w:t xml:space="preserve">that </w:t>
        </w:r>
      </w:ins>
      <w:del w:id="1064" w:author="IR" w:date="2025-11-17T21:17:00Z" w16du:dateUtc="2025-11-18T02:17:00Z">
        <w:r w:rsidR="00035058" w:rsidDel="0018682D">
          <w:rPr>
            <w:lang w:val="en-US"/>
          </w:rPr>
          <w:delText xml:space="preserve">who </w:delText>
        </w:r>
      </w:del>
      <w:r w:rsidR="00035058">
        <w:rPr>
          <w:lang w:val="en-US"/>
        </w:rPr>
        <w:t>might have different population demographics</w:t>
      </w:r>
      <w:r w:rsidR="00696990">
        <w:rPr>
          <w:lang w:val="en-US"/>
        </w:rPr>
        <w:t xml:space="preserve"> or local revenue bases.</w:t>
      </w:r>
    </w:p>
    <w:p w14:paraId="6B0D7DC5" w14:textId="77777777" w:rsidR="005D3145" w:rsidRDefault="005D3145" w:rsidP="000A1D75">
      <w:pPr>
        <w:rPr>
          <w:lang w:val="en-US"/>
        </w:rPr>
      </w:pPr>
    </w:p>
    <w:tbl>
      <w:tblPr>
        <w:tblStyle w:val="TableGrid"/>
        <w:tblW w:w="0" w:type="auto"/>
        <w:shd w:val="clear" w:color="auto" w:fill="CCE4E7"/>
        <w:tblCellMar>
          <w:top w:w="72" w:type="dxa"/>
          <w:left w:w="72" w:type="dxa"/>
          <w:bottom w:w="72" w:type="dxa"/>
          <w:right w:w="72" w:type="dxa"/>
        </w:tblCellMar>
        <w:tblLook w:val="04A0" w:firstRow="1" w:lastRow="0" w:firstColumn="1" w:lastColumn="0" w:noHBand="0" w:noVBand="1"/>
      </w:tblPr>
      <w:tblGrid>
        <w:gridCol w:w="10070"/>
      </w:tblGrid>
      <w:tr w:rsidR="003742F1" w14:paraId="4A7BF025" w14:textId="56AB4A76" w:rsidTr="003742F1">
        <w:tc>
          <w:tcPr>
            <w:tcW w:w="10080" w:type="dxa"/>
            <w:shd w:val="clear" w:color="auto" w:fill="CCE4E7"/>
          </w:tcPr>
          <w:p w14:paraId="1F00EAE1" w14:textId="62C61E72" w:rsidR="003742F1" w:rsidRDefault="003742F1">
            <w:pPr>
              <w:rPr>
                <w:b/>
                <w:bCs/>
                <w:lang w:val="en-US"/>
              </w:rPr>
            </w:pPr>
            <w:r>
              <w:rPr>
                <w:b/>
                <w:bCs/>
                <w:lang w:val="en-US"/>
              </w:rPr>
              <w:lastRenderedPageBreak/>
              <w:t xml:space="preserve">Example: </w:t>
            </w:r>
            <w:r w:rsidR="00352DDA">
              <w:rPr>
                <w:b/>
                <w:bCs/>
                <w:lang w:val="en-US"/>
              </w:rPr>
              <w:t xml:space="preserve">The four-year formulas in </w:t>
            </w:r>
            <w:r>
              <w:rPr>
                <w:b/>
                <w:bCs/>
                <w:lang w:val="en-US"/>
              </w:rPr>
              <w:t xml:space="preserve">Kentucky and Colorado </w:t>
            </w:r>
            <w:ins w:id="1065" w:author="IR" w:date="2025-11-17T21:17:00Z" w16du:dateUtc="2025-11-18T02:17:00Z">
              <w:r w:rsidR="0018682D">
                <w:rPr>
                  <w:b/>
                  <w:bCs/>
                  <w:lang w:val="en-US"/>
                </w:rPr>
                <w:t xml:space="preserve">enable </w:t>
              </w:r>
            </w:ins>
            <w:del w:id="1066" w:author="IR" w:date="2025-11-17T21:17:00Z" w16du:dateUtc="2025-11-18T02:17:00Z">
              <w:r w:rsidR="00352DDA" w:rsidDel="0018682D">
                <w:rPr>
                  <w:b/>
                  <w:bCs/>
                  <w:lang w:val="en-US"/>
                </w:rPr>
                <w:delText xml:space="preserve">offer </w:delText>
              </w:r>
            </w:del>
            <w:r w:rsidR="00352DDA">
              <w:rPr>
                <w:b/>
                <w:bCs/>
                <w:lang w:val="en-US"/>
              </w:rPr>
              <w:t xml:space="preserve">a </w:t>
            </w:r>
            <w:ins w:id="1067" w:author="IR" w:date="2025-11-17T21:17:00Z" w16du:dateUtc="2025-11-18T02:17:00Z">
              <w:r w:rsidR="0018682D">
                <w:rPr>
                  <w:b/>
                  <w:bCs/>
                  <w:lang w:val="en-US"/>
                </w:rPr>
                <w:t xml:space="preserve">comparison </w:t>
              </w:r>
            </w:ins>
            <w:del w:id="1068" w:author="IR" w:date="2025-11-17T21:17:00Z" w16du:dateUtc="2025-11-18T02:17:00Z">
              <w:r w:rsidR="00352DDA" w:rsidDel="0018682D">
                <w:rPr>
                  <w:b/>
                  <w:bCs/>
                  <w:lang w:val="en-US"/>
                </w:rPr>
                <w:delText xml:space="preserve">juxtaposition </w:delText>
              </w:r>
            </w:del>
            <w:r w:rsidR="00352DDA">
              <w:rPr>
                <w:b/>
                <w:bCs/>
                <w:lang w:val="en-US"/>
              </w:rPr>
              <w:t xml:space="preserve">of </w:t>
            </w:r>
            <w:r w:rsidR="00B435CC">
              <w:rPr>
                <w:b/>
                <w:bCs/>
                <w:lang w:val="en-US"/>
              </w:rPr>
              <w:t xml:space="preserve">two different approaches to </w:t>
            </w:r>
            <w:ins w:id="1069" w:author="IR" w:date="2025-11-17T21:17:00Z" w16du:dateUtc="2025-11-18T02:17:00Z">
              <w:r w:rsidR="0018682D">
                <w:rPr>
                  <w:b/>
                  <w:bCs/>
                  <w:lang w:val="en-US"/>
                </w:rPr>
                <w:t>fund</w:t>
              </w:r>
            </w:ins>
            <w:ins w:id="1070" w:author="IR" w:date="2025-11-18T21:44:00Z" w16du:dateUtc="2025-11-19T02:44:00Z">
              <w:r w:rsidR="00842A7E">
                <w:rPr>
                  <w:b/>
                  <w:bCs/>
                  <w:lang w:val="en-US"/>
                </w:rPr>
                <w:t>ing</w:t>
              </w:r>
            </w:ins>
            <w:ins w:id="1071" w:author="IR" w:date="2025-11-17T21:17:00Z" w16du:dateUtc="2025-11-18T02:17:00Z">
              <w:r w:rsidR="0018682D">
                <w:rPr>
                  <w:b/>
                  <w:bCs/>
                  <w:lang w:val="en-US"/>
                </w:rPr>
                <w:t xml:space="preserve"> </w:t>
              </w:r>
            </w:ins>
            <w:r w:rsidR="00B435CC">
              <w:rPr>
                <w:b/>
                <w:bCs/>
                <w:lang w:val="en-US"/>
              </w:rPr>
              <w:t>distributi</w:t>
            </w:r>
            <w:ins w:id="1072" w:author="IR" w:date="2025-11-17T21:17:00Z" w16du:dateUtc="2025-11-18T02:17:00Z">
              <w:r w:rsidR="0018682D">
                <w:rPr>
                  <w:b/>
                  <w:bCs/>
                  <w:lang w:val="en-US"/>
                </w:rPr>
                <w:t>on</w:t>
              </w:r>
            </w:ins>
            <w:del w:id="1073" w:author="IR" w:date="2025-11-17T21:17:00Z" w16du:dateUtc="2025-11-18T02:17:00Z">
              <w:r w:rsidR="00411B82" w:rsidDel="0018682D">
                <w:rPr>
                  <w:b/>
                  <w:bCs/>
                  <w:lang w:val="en-US"/>
                </w:rPr>
                <w:delText>ng funding</w:delText>
              </w:r>
            </w:del>
            <w:r w:rsidR="00411B82">
              <w:rPr>
                <w:b/>
                <w:bCs/>
                <w:lang w:val="en-US"/>
              </w:rPr>
              <w:t>.</w:t>
            </w:r>
          </w:p>
          <w:p w14:paraId="013F7EFA" w14:textId="77777777" w:rsidR="003742F1" w:rsidRDefault="003742F1">
            <w:pPr>
              <w:rPr>
                <w:lang w:val="en-US"/>
              </w:rPr>
            </w:pPr>
          </w:p>
          <w:p w14:paraId="120306A8" w14:textId="3E06E9D8" w:rsidR="003742F1" w:rsidRDefault="003742F1">
            <w:pPr>
              <w:rPr>
                <w:lang w:val="en-US"/>
              </w:rPr>
            </w:pPr>
            <w:r w:rsidRPr="005D3145">
              <w:rPr>
                <w:lang w:val="en-US"/>
              </w:rPr>
              <w:t>Kentucky</w:t>
            </w:r>
            <w:ins w:id="1074" w:author="IR" w:date="2025-11-17T21:18:00Z" w16du:dateUtc="2025-11-18T02:18:00Z">
              <w:r w:rsidR="0018682D">
                <w:rPr>
                  <w:lang w:val="en-US"/>
                </w:rPr>
                <w:t>’</w:t>
              </w:r>
            </w:ins>
            <w:del w:id="1075" w:author="IR" w:date="2025-11-17T21:18:00Z" w16du:dateUtc="2025-11-18T02:18:00Z">
              <w:r w:rsidRPr="005D3145" w:rsidDel="0018682D">
                <w:rPr>
                  <w:lang w:val="en-US"/>
                </w:rPr>
                <w:delText>'</w:delText>
              </w:r>
            </w:del>
            <w:r w:rsidRPr="005D3145">
              <w:rPr>
                <w:lang w:val="en-US"/>
              </w:rPr>
              <w:t xml:space="preserve">s four-year formula uses </w:t>
            </w:r>
            <w:r>
              <w:rPr>
                <w:lang w:val="en-US"/>
              </w:rPr>
              <w:t>the</w:t>
            </w:r>
            <w:r w:rsidRPr="005D3145">
              <w:rPr>
                <w:lang w:val="en-US"/>
              </w:rPr>
              <w:t xml:space="preserve"> competitive approach: </w:t>
            </w:r>
            <w:ins w:id="1076" w:author="IR" w:date="2025-11-17T21:18:00Z" w16du:dateUtc="2025-11-18T02:18:00Z">
              <w:r w:rsidR="0018682D">
                <w:rPr>
                  <w:lang w:val="en-US"/>
                </w:rPr>
                <w:t>F</w:t>
              </w:r>
            </w:ins>
            <w:del w:id="1077" w:author="IR" w:date="2025-11-17T21:18:00Z" w16du:dateUtc="2025-11-18T02:18:00Z">
              <w:r w:rsidRPr="005D3145" w:rsidDel="0018682D">
                <w:rPr>
                  <w:lang w:val="en-US"/>
                </w:rPr>
                <w:delText>f</w:delText>
              </w:r>
            </w:del>
            <w:r w:rsidRPr="005D3145">
              <w:rPr>
                <w:lang w:val="en-US"/>
              </w:rPr>
              <w:t xml:space="preserve">or each of </w:t>
            </w:r>
            <w:del w:id="1078" w:author="IR" w:date="2025-11-17T21:18:00Z" w16du:dateUtc="2025-11-18T02:18:00Z">
              <w:r w:rsidR="007D771F" w:rsidDel="0018682D">
                <w:rPr>
                  <w:lang w:val="en-US"/>
                </w:rPr>
                <w:delText xml:space="preserve">its </w:delText>
              </w:r>
            </w:del>
            <w:r w:rsidRPr="005D3145">
              <w:rPr>
                <w:lang w:val="en-US"/>
              </w:rPr>
              <w:t xml:space="preserve">five metrics, institutions earn funding based on their share of the </w:t>
            </w:r>
            <w:ins w:id="1079" w:author="IR" w:date="2025-11-18T21:45:00Z" w16du:dateUtc="2025-11-19T02:45:00Z">
              <w:r w:rsidR="00842A7E">
                <w:rPr>
                  <w:lang w:val="en-US"/>
                </w:rPr>
                <w:t xml:space="preserve">total </w:t>
              </w:r>
            </w:ins>
            <w:r w:rsidRPr="005D3145">
              <w:rPr>
                <w:lang w:val="en-US"/>
              </w:rPr>
              <w:t>system</w:t>
            </w:r>
            <w:del w:id="1080" w:author="IR" w:date="2025-11-17T21:18:00Z" w16du:dateUtc="2025-11-18T02:18:00Z">
              <w:r w:rsidRPr="005D3145" w:rsidDel="0018682D">
                <w:rPr>
                  <w:lang w:val="en-US"/>
                </w:rPr>
                <w:delText>-</w:delText>
              </w:r>
            </w:del>
            <w:r w:rsidRPr="005D3145">
              <w:rPr>
                <w:lang w:val="en-US"/>
              </w:rPr>
              <w:t xml:space="preserve">wide </w:t>
            </w:r>
            <w:del w:id="1081" w:author="IR" w:date="2025-11-18T21:45:00Z" w16du:dateUtc="2025-11-19T02:45:00Z">
              <w:r w:rsidRPr="005D3145" w:rsidDel="00842A7E">
                <w:rPr>
                  <w:lang w:val="en-US"/>
                </w:rPr>
                <w:delText xml:space="preserve">total </w:delText>
              </w:r>
            </w:del>
            <w:r w:rsidRPr="005D3145">
              <w:rPr>
                <w:lang w:val="en-US"/>
              </w:rPr>
              <w:t>volume of that metric.</w:t>
            </w:r>
            <w:r w:rsidR="002336FD">
              <w:rPr>
                <w:rStyle w:val="EndnoteReference"/>
                <w:lang w:val="en-US"/>
              </w:rPr>
              <w:endnoteReference w:id="53"/>
            </w:r>
            <w:r w:rsidRPr="005D3145">
              <w:rPr>
                <w:lang w:val="en-US"/>
              </w:rPr>
              <w:t xml:space="preserve"> The advantage of this method is </w:t>
            </w:r>
            <w:ins w:id="1082" w:author="IR" w:date="2025-11-17T21:18:00Z" w16du:dateUtc="2025-11-18T02:18:00Z">
              <w:r w:rsidR="0018682D">
                <w:rPr>
                  <w:lang w:val="en-US"/>
                </w:rPr>
                <w:t xml:space="preserve">its </w:t>
              </w:r>
            </w:ins>
            <w:r w:rsidRPr="005D3145">
              <w:rPr>
                <w:lang w:val="en-US"/>
              </w:rPr>
              <w:t>simplicity</w:t>
            </w:r>
            <w:r w:rsidR="00691434">
              <w:rPr>
                <w:lang w:val="en-US"/>
              </w:rPr>
              <w:t>, but th</w:t>
            </w:r>
            <w:r w:rsidRPr="005D3145">
              <w:rPr>
                <w:lang w:val="en-US"/>
              </w:rPr>
              <w:t xml:space="preserve">e disadvantage is that institutions are competing with </w:t>
            </w:r>
            <w:ins w:id="1083" w:author="IR" w:date="2025-11-17T21:18:00Z" w16du:dateUtc="2025-11-18T02:18:00Z">
              <w:r w:rsidR="0018682D">
                <w:rPr>
                  <w:lang w:val="en-US"/>
                </w:rPr>
                <w:t>one an</w:t>
              </w:r>
            </w:ins>
            <w:del w:id="1084" w:author="IR" w:date="2025-11-17T21:18:00Z" w16du:dateUtc="2025-11-18T02:18:00Z">
              <w:r w:rsidRPr="005D3145" w:rsidDel="0018682D">
                <w:rPr>
                  <w:lang w:val="en-US"/>
                </w:rPr>
                <w:delText xml:space="preserve">each </w:delText>
              </w:r>
            </w:del>
            <w:r w:rsidRPr="005D3145">
              <w:rPr>
                <w:lang w:val="en-US"/>
              </w:rPr>
              <w:t>other rather than working toward shared statewide goals.</w:t>
            </w:r>
          </w:p>
          <w:p w14:paraId="6FD6AF92" w14:textId="77777777" w:rsidR="003742F1" w:rsidRDefault="003742F1">
            <w:pPr>
              <w:rPr>
                <w:lang w:val="en-US"/>
              </w:rPr>
            </w:pPr>
          </w:p>
          <w:p w14:paraId="7BF6EA00" w14:textId="11FDB449" w:rsidR="003742F1" w:rsidRPr="003742F1" w:rsidRDefault="007D771F">
            <w:r>
              <w:rPr>
                <w:lang w:val="en-US"/>
              </w:rPr>
              <w:t xml:space="preserve">In contrast, </w:t>
            </w:r>
            <w:r w:rsidR="003742F1" w:rsidRPr="000A1D75">
              <w:rPr>
                <w:lang w:val="en-US"/>
              </w:rPr>
              <w:t>Colorado</w:t>
            </w:r>
            <w:r w:rsidR="003742F1">
              <w:rPr>
                <w:lang w:val="en-US"/>
              </w:rPr>
              <w:t>’s formula</w:t>
            </w:r>
            <w:r w:rsidR="003742F1" w:rsidRPr="000A1D75">
              <w:rPr>
                <w:lang w:val="en-US"/>
              </w:rPr>
              <w:t xml:space="preserve"> measures </w:t>
            </w:r>
            <w:r w:rsidR="003742F1">
              <w:rPr>
                <w:lang w:val="en-US"/>
              </w:rPr>
              <w:t xml:space="preserve">performance </w:t>
            </w:r>
            <w:r w:rsidR="003742F1" w:rsidRPr="000A1D75">
              <w:rPr>
                <w:lang w:val="en-US"/>
              </w:rPr>
              <w:t xml:space="preserve">by relative growth. </w:t>
            </w:r>
            <w:r w:rsidR="003742F1">
              <w:rPr>
                <w:lang w:val="en-US"/>
              </w:rPr>
              <w:t xml:space="preserve">For each of the </w:t>
            </w:r>
            <w:r w:rsidR="007D1258">
              <w:rPr>
                <w:lang w:val="en-US"/>
              </w:rPr>
              <w:t xml:space="preserve">eight </w:t>
            </w:r>
            <w:r w:rsidR="003742F1">
              <w:rPr>
                <w:lang w:val="en-US"/>
              </w:rPr>
              <w:t xml:space="preserve">metrics used, </w:t>
            </w:r>
            <w:r w:rsidR="006F3F6D">
              <w:rPr>
                <w:lang w:val="en-US"/>
              </w:rPr>
              <w:t>the change</w:t>
            </w:r>
            <w:r w:rsidR="000A14C3">
              <w:rPr>
                <w:lang w:val="en-US"/>
              </w:rPr>
              <w:t xml:space="preserve"> in </w:t>
            </w:r>
            <w:r w:rsidR="003742F1">
              <w:rPr>
                <w:lang w:val="en-US"/>
              </w:rPr>
              <w:t>a</w:t>
            </w:r>
            <w:r w:rsidR="003742F1" w:rsidRPr="000A1D75">
              <w:rPr>
                <w:lang w:val="en-US"/>
              </w:rPr>
              <w:t xml:space="preserve">n </w:t>
            </w:r>
            <w:r>
              <w:rPr>
                <w:lang w:val="en-US"/>
              </w:rPr>
              <w:t>institution’s</w:t>
            </w:r>
            <w:r w:rsidR="003742F1" w:rsidRPr="000A1D75">
              <w:rPr>
                <w:lang w:val="en-US"/>
              </w:rPr>
              <w:t xml:space="preserve"> </w:t>
            </w:r>
            <w:r w:rsidR="000A14C3">
              <w:rPr>
                <w:lang w:val="en-US"/>
              </w:rPr>
              <w:t>data</w:t>
            </w:r>
            <w:r w:rsidR="006F3F6D" w:rsidRPr="000A1D75">
              <w:rPr>
                <w:lang w:val="en-US"/>
              </w:rPr>
              <w:t xml:space="preserve"> </w:t>
            </w:r>
            <w:r w:rsidR="003742F1" w:rsidRPr="000A1D75">
              <w:rPr>
                <w:lang w:val="en-US"/>
              </w:rPr>
              <w:t>is multiplied by its prior year</w:t>
            </w:r>
            <w:ins w:id="1085" w:author="IR" w:date="2025-11-17T21:19:00Z" w16du:dateUtc="2025-11-18T02:19:00Z">
              <w:r w:rsidR="0018682D">
                <w:rPr>
                  <w:lang w:val="en-US"/>
                </w:rPr>
                <w:t>’</w:t>
              </w:r>
            </w:ins>
            <w:del w:id="1086" w:author="IR" w:date="2025-11-17T21:19:00Z" w16du:dateUtc="2025-11-18T02:19:00Z">
              <w:r w:rsidR="003742F1" w:rsidRPr="000A1D75" w:rsidDel="0018682D">
                <w:rPr>
                  <w:lang w:val="en-US"/>
                </w:rPr>
                <w:delText>'</w:delText>
              </w:r>
            </w:del>
            <w:r w:rsidR="003742F1" w:rsidRPr="000A1D75">
              <w:rPr>
                <w:lang w:val="en-US"/>
              </w:rPr>
              <w:t>s appropriation share and normalized to calculate the current year</w:t>
            </w:r>
            <w:ins w:id="1087" w:author="IR" w:date="2025-11-17T21:19:00Z" w16du:dateUtc="2025-11-18T02:19:00Z">
              <w:r w:rsidR="0018682D">
                <w:rPr>
                  <w:lang w:val="en-US"/>
                </w:rPr>
                <w:t>’</w:t>
              </w:r>
            </w:ins>
            <w:del w:id="1088" w:author="IR" w:date="2025-11-17T21:19:00Z" w16du:dateUtc="2025-11-18T02:19:00Z">
              <w:r w:rsidR="003742F1" w:rsidRPr="000A1D75" w:rsidDel="0018682D">
                <w:rPr>
                  <w:lang w:val="en-US"/>
                </w:rPr>
                <w:delText>'</w:delText>
              </w:r>
            </w:del>
            <w:r w:rsidR="003742F1" w:rsidRPr="000A1D75">
              <w:rPr>
                <w:lang w:val="en-US"/>
              </w:rPr>
              <w:t>s share of total funding.</w:t>
            </w:r>
            <w:r w:rsidR="003742F1">
              <w:rPr>
                <w:rStyle w:val="EndnoteReference"/>
                <w:lang w:val="en-US"/>
              </w:rPr>
              <w:endnoteReference w:id="54"/>
            </w:r>
            <w:r w:rsidR="003742F1" w:rsidRPr="000A1D75">
              <w:rPr>
                <w:lang w:val="en-US"/>
              </w:rPr>
              <w:t xml:space="preserve"> This method </w:t>
            </w:r>
            <w:r w:rsidR="003742F1">
              <w:rPr>
                <w:lang w:val="en-US"/>
              </w:rPr>
              <w:t xml:space="preserve">allows IHEs to </w:t>
            </w:r>
            <w:r w:rsidR="003742F1" w:rsidRPr="000A1D75">
              <w:rPr>
                <w:lang w:val="en-US"/>
              </w:rPr>
              <w:t>compete against their past performance</w:t>
            </w:r>
            <w:r w:rsidR="003742F1">
              <w:rPr>
                <w:lang w:val="en-US"/>
              </w:rPr>
              <w:t xml:space="preserve">, but </w:t>
            </w:r>
            <w:r w:rsidR="003742F1" w:rsidRPr="000A1D75">
              <w:rPr>
                <w:lang w:val="en-US"/>
              </w:rPr>
              <w:t>it is more complex, and it is not always clear exactly how an increase in any outcome metric will translate into additional funding.</w:t>
            </w:r>
          </w:p>
        </w:tc>
      </w:tr>
    </w:tbl>
    <w:p w14:paraId="1155C2E1" w14:textId="1D9BE659" w:rsidR="00A33B80" w:rsidRDefault="00107713" w:rsidP="00185689">
      <w:pPr>
        <w:pStyle w:val="Heading2"/>
      </w:pPr>
      <w:bookmarkStart w:id="1101" w:name="_Toc214278125"/>
      <w:r w:rsidRPr="42A44776">
        <w:rPr>
          <w:lang w:val="en-US"/>
        </w:rPr>
        <w:t xml:space="preserve">Considering practical implementation strategies is crucial for </w:t>
      </w:r>
      <w:r w:rsidR="00721BAB" w:rsidRPr="42A44776">
        <w:rPr>
          <w:lang w:val="en-US"/>
        </w:rPr>
        <w:t>mitigating risks and facilitating success.</w:t>
      </w:r>
      <w:bookmarkEnd w:id="1101"/>
    </w:p>
    <w:p w14:paraId="78605199" w14:textId="1A407F8A" w:rsidR="006426FC" w:rsidRDefault="0011035F" w:rsidP="006426FC">
      <w:pPr>
        <w:rPr>
          <w:lang w:val="en-US"/>
        </w:rPr>
      </w:pPr>
      <w:r w:rsidRPr="000A1D75">
        <w:rPr>
          <w:lang w:val="en-US"/>
        </w:rPr>
        <w:t xml:space="preserve">Finally, states should consider </w:t>
      </w:r>
      <w:r w:rsidR="006426FC">
        <w:rPr>
          <w:lang w:val="en-US"/>
        </w:rPr>
        <w:t xml:space="preserve">what implementation will look like, including </w:t>
      </w:r>
      <w:r w:rsidRPr="000A1D75">
        <w:rPr>
          <w:lang w:val="en-US"/>
        </w:rPr>
        <w:t xml:space="preserve">how much funding will </w:t>
      </w:r>
      <w:r w:rsidR="006426FC">
        <w:rPr>
          <w:lang w:val="en-US"/>
        </w:rPr>
        <w:t xml:space="preserve">ultimately </w:t>
      </w:r>
      <w:r w:rsidRPr="000A1D75">
        <w:rPr>
          <w:lang w:val="en-US"/>
        </w:rPr>
        <w:t>be tied to outcome</w:t>
      </w:r>
      <w:del w:id="1102" w:author="IR" w:date="2025-11-18T21:47:00Z" w16du:dateUtc="2025-11-19T02:47:00Z">
        <w:r w:rsidRPr="000A1D75" w:rsidDel="005D3694">
          <w:rPr>
            <w:lang w:val="en-US"/>
          </w:rPr>
          <w:delText>s</w:delText>
        </w:r>
      </w:del>
      <w:r w:rsidRPr="000A1D75">
        <w:rPr>
          <w:lang w:val="en-US"/>
        </w:rPr>
        <w:t xml:space="preserve"> calculations. </w:t>
      </w:r>
      <w:r w:rsidRPr="00696990">
        <w:rPr>
          <w:lang w:val="en-US"/>
        </w:rPr>
        <w:t xml:space="preserve">Without sufficient funding at stake, even a well-designed </w:t>
      </w:r>
      <w:r w:rsidR="00D05E85">
        <w:rPr>
          <w:lang w:val="en-US"/>
        </w:rPr>
        <w:t>outcomes-based</w:t>
      </w:r>
      <w:r w:rsidRPr="00696990">
        <w:rPr>
          <w:lang w:val="en-US"/>
        </w:rPr>
        <w:t xml:space="preserve"> model is unlikely to influence institutional behavior.</w:t>
      </w:r>
      <w:r>
        <w:rPr>
          <w:lang w:val="en-US"/>
        </w:rPr>
        <w:t xml:space="preserve"> </w:t>
      </w:r>
      <w:r w:rsidR="006426FC">
        <w:rPr>
          <w:lang w:val="en-US"/>
        </w:rPr>
        <w:t xml:space="preserve">On the other hand, tying 100% of funding to outcomes without careful implementation can also destabilize institutional budgets and inadvertently take funding away from student success initiatives or state priorities. For IHEs that already lack sufficient resources and consequently perform poorly, further withholding of funds </w:t>
      </w:r>
      <w:ins w:id="1103" w:author="IR" w:date="2025-11-17T21:20:00Z" w16du:dateUtc="2025-11-18T02:20:00Z">
        <w:r w:rsidR="0018682D">
          <w:rPr>
            <w:lang w:val="en-US"/>
          </w:rPr>
          <w:t>w</w:t>
        </w:r>
      </w:ins>
      <w:del w:id="1104" w:author="IR" w:date="2025-11-17T21:20:00Z" w16du:dateUtc="2025-11-18T02:20:00Z">
        <w:r w:rsidR="006426FC" w:rsidDel="0018682D">
          <w:rPr>
            <w:lang w:val="en-US"/>
          </w:rPr>
          <w:delText>c</w:delText>
        </w:r>
      </w:del>
      <w:r w:rsidR="006426FC">
        <w:rPr>
          <w:lang w:val="en-US"/>
        </w:rPr>
        <w:t>ould only exacerbate the issues rather than improv</w:t>
      </w:r>
      <w:ins w:id="1105" w:author="IR" w:date="2025-11-17T21:20:00Z" w16du:dateUtc="2025-11-18T02:20:00Z">
        <w:r w:rsidR="0018682D">
          <w:rPr>
            <w:lang w:val="en-US"/>
          </w:rPr>
          <w:t>e</w:t>
        </w:r>
      </w:ins>
      <w:del w:id="1106" w:author="IR" w:date="2025-11-17T21:20:00Z" w16du:dateUtc="2025-11-18T02:20:00Z">
        <w:r w:rsidR="006426FC" w:rsidDel="0018682D">
          <w:rPr>
            <w:lang w:val="en-US"/>
          </w:rPr>
          <w:delText>ing</w:delText>
        </w:r>
      </w:del>
      <w:r w:rsidR="006426FC">
        <w:rPr>
          <w:lang w:val="en-US"/>
        </w:rPr>
        <w:t xml:space="preserve"> students’ experiences</w:t>
      </w:r>
      <w:r w:rsidR="0087566A">
        <w:rPr>
          <w:lang w:val="en-US"/>
        </w:rPr>
        <w:t xml:space="preserve"> and outcomes</w:t>
      </w:r>
      <w:r w:rsidR="006426FC">
        <w:rPr>
          <w:lang w:val="en-US"/>
        </w:rPr>
        <w:t xml:space="preserve">. </w:t>
      </w:r>
    </w:p>
    <w:p w14:paraId="60E6E9CA" w14:textId="22274F53" w:rsidR="0011035F" w:rsidRDefault="0011035F" w:rsidP="0011035F">
      <w:pPr>
        <w:rPr>
          <w:lang w:val="en-US"/>
        </w:rPr>
      </w:pPr>
    </w:p>
    <w:p w14:paraId="3111A33A" w14:textId="0DA0C3E7" w:rsidR="00125BBB" w:rsidRDefault="00125BBB" w:rsidP="00125BBB">
      <w:pPr>
        <w:rPr>
          <w:lang w:val="en-US"/>
        </w:rPr>
      </w:pPr>
      <w:r>
        <w:rPr>
          <w:lang w:val="en-US"/>
        </w:rPr>
        <w:t xml:space="preserve">To ensure that </w:t>
      </w:r>
      <w:r w:rsidR="00D05E85">
        <w:rPr>
          <w:lang w:val="en-US"/>
        </w:rPr>
        <w:t xml:space="preserve">outcomes-based </w:t>
      </w:r>
      <w:r>
        <w:rPr>
          <w:lang w:val="en-US"/>
        </w:rPr>
        <w:t xml:space="preserve">formulas are as effective as possible, </w:t>
      </w:r>
      <w:r w:rsidR="00D05E85">
        <w:rPr>
          <w:lang w:val="en-US"/>
        </w:rPr>
        <w:t xml:space="preserve">policymakers </w:t>
      </w:r>
      <w:r>
        <w:rPr>
          <w:lang w:val="en-US"/>
        </w:rPr>
        <w:t>should gather a diverse set of stakeholders to holistically assess the current state of institution</w:t>
      </w:r>
      <w:ins w:id="1107" w:author="IR" w:date="2025-11-17T21:20:00Z" w16du:dateUtc="2025-11-18T02:20:00Z">
        <w:r w:rsidR="0018682D">
          <w:rPr>
            <w:lang w:val="en-US"/>
          </w:rPr>
          <w:t>al</w:t>
        </w:r>
      </w:ins>
      <w:del w:id="1108" w:author="IR" w:date="2025-11-17T21:20:00Z" w16du:dateUtc="2025-11-18T02:20:00Z">
        <w:r w:rsidDel="0018682D">
          <w:rPr>
            <w:lang w:val="en-US"/>
          </w:rPr>
          <w:delText>s’</w:delText>
        </w:r>
      </w:del>
      <w:r>
        <w:rPr>
          <w:lang w:val="en-US"/>
        </w:rPr>
        <w:t xml:space="preserve"> performance, student</w:t>
      </w:r>
      <w:del w:id="1109" w:author="IR" w:date="2025-11-17T21:20:00Z" w16du:dateUtc="2025-11-18T02:20:00Z">
        <w:r w:rsidDel="0018682D">
          <w:rPr>
            <w:lang w:val="en-US"/>
          </w:rPr>
          <w:delText>s’</w:delText>
        </w:r>
      </w:del>
      <w:r>
        <w:rPr>
          <w:lang w:val="en-US"/>
        </w:rPr>
        <w:t xml:space="preserve"> experiences, and challenges facing both students and IHEs. These stakeholders should be involved throughout the design process, including </w:t>
      </w:r>
      <w:del w:id="1110" w:author="IR" w:date="2025-11-17T21:21:00Z" w16du:dateUtc="2025-11-18T02:21:00Z">
        <w:r w:rsidDel="0018682D">
          <w:rPr>
            <w:lang w:val="en-US"/>
          </w:rPr>
          <w:delText xml:space="preserve">through </w:delText>
        </w:r>
      </w:del>
      <w:r>
        <w:rPr>
          <w:lang w:val="en-US"/>
        </w:rPr>
        <w:t xml:space="preserve">technical modeling, to give feedback on how changes to the formula </w:t>
      </w:r>
      <w:ins w:id="1111" w:author="IR" w:date="2025-11-17T21:21:00Z" w16du:dateUtc="2025-11-18T02:21:00Z">
        <w:r w:rsidR="0018682D">
          <w:rPr>
            <w:lang w:val="en-US"/>
          </w:rPr>
          <w:t xml:space="preserve">could </w:t>
        </w:r>
      </w:ins>
      <w:del w:id="1112" w:author="IR" w:date="2025-11-17T21:21:00Z" w16du:dateUtc="2025-11-18T02:21:00Z">
        <w:r w:rsidDel="0018682D">
          <w:rPr>
            <w:lang w:val="en-US"/>
          </w:rPr>
          <w:delText xml:space="preserve">may </w:delText>
        </w:r>
      </w:del>
      <w:r>
        <w:rPr>
          <w:lang w:val="en-US"/>
        </w:rPr>
        <w:t>impact funding levels and program choices. Policymakers might also consider implement</w:t>
      </w:r>
      <w:del w:id="1113" w:author="Super Copy Editors" w:date="2025-11-19T14:18:00Z" w16du:dateUtc="2025-11-19T19:18:00Z">
        <w:r w:rsidDel="00E875F3">
          <w:rPr>
            <w:lang w:val="en-US"/>
          </w:rPr>
          <w:delText>ation</w:delText>
        </w:r>
      </w:del>
      <w:ins w:id="1114" w:author="Super Copy Editors" w:date="2025-11-19T14:18:00Z" w16du:dateUtc="2025-11-19T19:18:00Z">
        <w:r w:rsidR="00E875F3">
          <w:rPr>
            <w:lang w:val="en-US"/>
          </w:rPr>
          <w:t>ing</w:t>
        </w:r>
      </w:ins>
      <w:r>
        <w:rPr>
          <w:lang w:val="en-US"/>
        </w:rPr>
        <w:t xml:space="preserve"> guardrails</w:t>
      </w:r>
      <w:ins w:id="1115" w:author="Super Copy Editors" w:date="2025-11-19T14:18:00Z" w16du:dateUtc="2025-11-19T19:18:00Z">
        <w:r w:rsidR="00E875F3">
          <w:rPr>
            <w:lang w:val="en-US"/>
          </w:rPr>
          <w:t>,</w:t>
        </w:r>
      </w:ins>
      <w:del w:id="1116" w:author="IR" w:date="2025-11-18T21:48:00Z" w16du:dateUtc="2025-11-19T02:48:00Z">
        <w:r w:rsidDel="005D3694">
          <w:rPr>
            <w:lang w:val="en-US"/>
          </w:rPr>
          <w:delText>,</w:delText>
        </w:r>
      </w:del>
      <w:r>
        <w:rPr>
          <w:lang w:val="en-US"/>
        </w:rPr>
        <w:t xml:space="preserve"> such as funding floors, hold-harmless provisions, or timelines that give IHEs time to align </w:t>
      </w:r>
      <w:ins w:id="1117" w:author="Super Copy Editors" w:date="2025-11-19T14:18:00Z" w16du:dateUtc="2025-11-19T19:18:00Z">
        <w:r w:rsidR="00E875F3">
          <w:rPr>
            <w:lang w:val="en-US"/>
          </w:rPr>
          <w:t xml:space="preserve">their </w:t>
        </w:r>
      </w:ins>
      <w:r>
        <w:rPr>
          <w:lang w:val="en-US"/>
        </w:rPr>
        <w:t>budgets and programs with new requirements. Finally, states should plan continuous improvement cycles to evaluate and refine their formulas over time. Only by tracking</w:t>
      </w:r>
      <w:r w:rsidR="00D05E85">
        <w:rPr>
          <w:lang w:val="en-US"/>
        </w:rPr>
        <w:t xml:space="preserve"> data</w:t>
      </w:r>
      <w:r>
        <w:rPr>
          <w:lang w:val="en-US"/>
        </w:rPr>
        <w:t xml:space="preserve"> and analyzing</w:t>
      </w:r>
      <w:r w:rsidR="00D05E85">
        <w:rPr>
          <w:lang w:val="en-US"/>
        </w:rPr>
        <w:t xml:space="preserve"> change</w:t>
      </w:r>
      <w:ins w:id="1118" w:author="IR" w:date="2025-11-17T21:21:00Z" w16du:dateUtc="2025-11-18T02:21:00Z">
        <w:r w:rsidR="0018682D">
          <w:rPr>
            <w:lang w:val="en-US"/>
          </w:rPr>
          <w:t>s</w:t>
        </w:r>
      </w:ins>
      <w:r>
        <w:rPr>
          <w:lang w:val="en-US"/>
        </w:rPr>
        <w:t xml:space="preserve"> over time will stakeholders </w:t>
      </w:r>
      <w:ins w:id="1119" w:author="IR" w:date="2025-11-17T21:21:00Z" w16du:dateUtc="2025-11-18T02:21:00Z">
        <w:r w:rsidR="0018682D">
          <w:rPr>
            <w:lang w:val="en-US"/>
          </w:rPr>
          <w:t xml:space="preserve">be able to </w:t>
        </w:r>
      </w:ins>
      <w:r>
        <w:rPr>
          <w:lang w:val="en-US"/>
        </w:rPr>
        <w:t xml:space="preserve">learn whether an </w:t>
      </w:r>
      <w:r w:rsidR="00D05E85">
        <w:rPr>
          <w:lang w:val="en-US"/>
        </w:rPr>
        <w:t xml:space="preserve">outcomes-based funding </w:t>
      </w:r>
      <w:r>
        <w:rPr>
          <w:lang w:val="en-US"/>
        </w:rPr>
        <w:t>model has achieved its goals.</w:t>
      </w:r>
      <w:r>
        <w:rPr>
          <w:rStyle w:val="EndnoteReference"/>
          <w:lang w:val="en-US"/>
        </w:rPr>
        <w:endnoteReference w:id="55"/>
      </w:r>
    </w:p>
    <w:p w14:paraId="15A3DA2E" w14:textId="77777777" w:rsidR="0011035F" w:rsidRDefault="0011035F" w:rsidP="0011035F">
      <w:pPr>
        <w:rPr>
          <w:lang w:val="en-US"/>
        </w:rPr>
      </w:pPr>
    </w:p>
    <w:tbl>
      <w:tblPr>
        <w:tblStyle w:val="TableGrid"/>
        <w:tblW w:w="0" w:type="auto"/>
        <w:shd w:val="clear" w:color="auto" w:fill="CCE4E7"/>
        <w:tblCellMar>
          <w:top w:w="72" w:type="dxa"/>
          <w:left w:w="72" w:type="dxa"/>
          <w:bottom w:w="72" w:type="dxa"/>
          <w:right w:w="72" w:type="dxa"/>
        </w:tblCellMar>
        <w:tblLook w:val="04A0" w:firstRow="1" w:lastRow="0" w:firstColumn="1" w:lastColumn="0" w:noHBand="0" w:noVBand="1"/>
      </w:tblPr>
      <w:tblGrid>
        <w:gridCol w:w="10070"/>
      </w:tblGrid>
      <w:tr w:rsidR="0011035F" w14:paraId="40B0EF6D" w14:textId="77777777" w:rsidTr="00361453">
        <w:tc>
          <w:tcPr>
            <w:tcW w:w="10070" w:type="dxa"/>
            <w:shd w:val="clear" w:color="auto" w:fill="CCE4E7"/>
          </w:tcPr>
          <w:p w14:paraId="49F5CA7C" w14:textId="780ABEBA" w:rsidR="0011035F" w:rsidRDefault="0011035F" w:rsidP="00361453">
            <w:pPr>
              <w:rPr>
                <w:b/>
                <w:bCs/>
                <w:lang w:val="en-US"/>
              </w:rPr>
            </w:pPr>
            <w:r>
              <w:rPr>
                <w:b/>
                <w:bCs/>
                <w:lang w:val="en-US"/>
              </w:rPr>
              <w:t xml:space="preserve">Example: </w:t>
            </w:r>
            <w:r w:rsidR="00A933D7">
              <w:rPr>
                <w:b/>
                <w:bCs/>
                <w:lang w:val="en-US"/>
              </w:rPr>
              <w:t>Oregon’s recent redesign of its community college funding formula</w:t>
            </w:r>
            <w:r w:rsidR="004A6EF5">
              <w:rPr>
                <w:b/>
                <w:bCs/>
                <w:lang w:val="en-US"/>
              </w:rPr>
              <w:t xml:space="preserve"> include</w:t>
            </w:r>
            <w:ins w:id="1128" w:author="IR" w:date="2025-11-18T21:48:00Z" w16du:dateUtc="2025-11-19T02:48:00Z">
              <w:r w:rsidR="005D3694">
                <w:rPr>
                  <w:b/>
                  <w:bCs/>
                  <w:lang w:val="en-US"/>
                </w:rPr>
                <w:t>s</w:t>
              </w:r>
            </w:ins>
            <w:del w:id="1129" w:author="IR" w:date="2025-11-18T21:48:00Z" w16du:dateUtc="2025-11-19T02:48:00Z">
              <w:r w:rsidR="004A6EF5" w:rsidDel="005D3694">
                <w:rPr>
                  <w:b/>
                  <w:bCs/>
                  <w:lang w:val="en-US"/>
                </w:rPr>
                <w:delText>d</w:delText>
              </w:r>
            </w:del>
            <w:r w:rsidR="004A6EF5">
              <w:rPr>
                <w:b/>
                <w:bCs/>
                <w:lang w:val="en-US"/>
              </w:rPr>
              <w:t xml:space="preserve"> an extended implementation timeline </w:t>
            </w:r>
            <w:r w:rsidR="00D121BE">
              <w:rPr>
                <w:b/>
                <w:bCs/>
                <w:lang w:val="en-US"/>
              </w:rPr>
              <w:t>for stability</w:t>
            </w:r>
            <w:ins w:id="1130" w:author="IR" w:date="2025-11-18T21:49:00Z" w16du:dateUtc="2025-11-19T02:49:00Z">
              <w:r w:rsidR="005D3694">
                <w:rPr>
                  <w:b/>
                  <w:bCs/>
                  <w:lang w:val="en-US"/>
                </w:rPr>
                <w:t xml:space="preserve"> and designated</w:t>
              </w:r>
            </w:ins>
            <w:del w:id="1131" w:author="IR" w:date="2025-11-18T21:49:00Z" w16du:dateUtc="2025-11-19T02:49:00Z">
              <w:r w:rsidR="00D121BE" w:rsidDel="005D3694">
                <w:rPr>
                  <w:b/>
                  <w:bCs/>
                  <w:lang w:val="en-US"/>
                </w:rPr>
                <w:delText xml:space="preserve"> as well as established</w:delText>
              </w:r>
            </w:del>
            <w:r w:rsidR="00D121BE">
              <w:rPr>
                <w:b/>
                <w:bCs/>
                <w:lang w:val="en-US"/>
              </w:rPr>
              <w:t xml:space="preserve"> review cycles.</w:t>
            </w:r>
          </w:p>
          <w:p w14:paraId="7565E497" w14:textId="77777777" w:rsidR="0011035F" w:rsidRDefault="0011035F" w:rsidP="00361453">
            <w:pPr>
              <w:rPr>
                <w:lang w:val="en-US"/>
              </w:rPr>
            </w:pPr>
          </w:p>
          <w:p w14:paraId="60FF641F" w14:textId="14EC7AB6" w:rsidR="0011035F" w:rsidRPr="00692315" w:rsidRDefault="00177F90" w:rsidP="00177F90">
            <w:pPr>
              <w:rPr>
                <w:lang w:val="en-US"/>
              </w:rPr>
            </w:pPr>
            <w:r w:rsidRPr="00177F90">
              <w:rPr>
                <w:lang w:val="en-US"/>
              </w:rPr>
              <w:t>In 2023, Oregon redesigned its community college formula to add two student-focused components</w:t>
            </w:r>
            <w:ins w:id="1132" w:author="IR" w:date="2025-11-18T21:51:00Z" w16du:dateUtc="2025-11-19T02:51:00Z">
              <w:r w:rsidR="005D3694">
                <w:rPr>
                  <w:lang w:val="en-US"/>
                </w:rPr>
                <w:t xml:space="preserve"> </w:t>
              </w:r>
            </w:ins>
            <w:r w:rsidRPr="00177F90">
              <w:rPr>
                <w:lang w:val="en-US"/>
              </w:rPr>
              <w:t>—</w:t>
            </w:r>
            <w:ins w:id="1133" w:author="IR" w:date="2025-11-18T21:51:00Z" w16du:dateUtc="2025-11-19T02:51:00Z">
              <w:r w:rsidR="005D3694">
                <w:rPr>
                  <w:lang w:val="en-US"/>
                </w:rPr>
                <w:t xml:space="preserve"> </w:t>
              </w:r>
            </w:ins>
            <w:ins w:id="1134" w:author="IR" w:date="2025-11-18T21:49:00Z" w16du:dateUtc="2025-11-19T02:49:00Z">
              <w:r w:rsidR="005D3694">
                <w:rPr>
                  <w:lang w:val="en-US"/>
                </w:rPr>
                <w:t>s</w:t>
              </w:r>
            </w:ins>
            <w:del w:id="1135" w:author="IR" w:date="2025-11-18T21:49:00Z" w16du:dateUtc="2025-11-19T02:49:00Z">
              <w:r w:rsidRPr="00177F90" w:rsidDel="005D3694">
                <w:rPr>
                  <w:lang w:val="en-US"/>
                </w:rPr>
                <w:delText>S</w:delText>
              </w:r>
            </w:del>
            <w:r w:rsidRPr="00177F90">
              <w:rPr>
                <w:lang w:val="en-US"/>
              </w:rPr>
              <w:t xml:space="preserve">tudent </w:t>
            </w:r>
            <w:ins w:id="1136" w:author="IR" w:date="2025-11-18T21:49:00Z" w16du:dateUtc="2025-11-19T02:49:00Z">
              <w:r w:rsidR="005D3694">
                <w:rPr>
                  <w:lang w:val="en-US"/>
                </w:rPr>
                <w:t>s</w:t>
              </w:r>
            </w:ins>
            <w:del w:id="1137" w:author="IR" w:date="2025-11-18T21:49:00Z" w16du:dateUtc="2025-11-19T02:49:00Z">
              <w:r w:rsidRPr="00177F90" w:rsidDel="005D3694">
                <w:rPr>
                  <w:lang w:val="en-US"/>
                </w:rPr>
                <w:delText>S</w:delText>
              </w:r>
            </w:del>
            <w:r w:rsidRPr="00177F90">
              <w:rPr>
                <w:lang w:val="en-US"/>
              </w:rPr>
              <w:t xml:space="preserve">upport and </w:t>
            </w:r>
            <w:ins w:id="1138" w:author="IR" w:date="2025-11-18T21:49:00Z" w16du:dateUtc="2025-11-19T02:49:00Z">
              <w:r w:rsidR="005D3694">
                <w:rPr>
                  <w:lang w:val="en-US"/>
                </w:rPr>
                <w:t>s</w:t>
              </w:r>
            </w:ins>
            <w:del w:id="1139" w:author="IR" w:date="2025-11-18T21:49:00Z" w16du:dateUtc="2025-11-19T02:49:00Z">
              <w:r w:rsidRPr="00177F90" w:rsidDel="005D3694">
                <w:rPr>
                  <w:lang w:val="en-US"/>
                </w:rPr>
                <w:delText>S</w:delText>
              </w:r>
            </w:del>
            <w:r w:rsidRPr="00177F90">
              <w:rPr>
                <w:lang w:val="en-US"/>
              </w:rPr>
              <w:t xml:space="preserve">tudent </w:t>
            </w:r>
            <w:ins w:id="1140" w:author="IR" w:date="2025-11-18T21:49:00Z" w16du:dateUtc="2025-11-19T02:49:00Z">
              <w:r w:rsidR="005D3694">
                <w:rPr>
                  <w:lang w:val="en-US"/>
                </w:rPr>
                <w:t>s</w:t>
              </w:r>
            </w:ins>
            <w:del w:id="1141" w:author="IR" w:date="2025-11-18T21:49:00Z" w16du:dateUtc="2025-11-19T02:49:00Z">
              <w:r w:rsidRPr="00177F90" w:rsidDel="005D3694">
                <w:rPr>
                  <w:lang w:val="en-US"/>
                </w:rPr>
                <w:delText>S</w:delText>
              </w:r>
            </w:del>
            <w:r w:rsidRPr="00177F90">
              <w:rPr>
                <w:lang w:val="en-US"/>
              </w:rPr>
              <w:t>uccess</w:t>
            </w:r>
            <w:ins w:id="1142" w:author="IR" w:date="2025-11-18T21:51:00Z" w16du:dateUtc="2025-11-19T02:51:00Z">
              <w:r w:rsidR="005D3694">
                <w:rPr>
                  <w:lang w:val="en-US"/>
                </w:rPr>
                <w:t xml:space="preserve"> </w:t>
              </w:r>
            </w:ins>
            <w:r w:rsidRPr="00177F90">
              <w:rPr>
                <w:lang w:val="en-US"/>
              </w:rPr>
              <w:t>—</w:t>
            </w:r>
            <w:ins w:id="1143" w:author="IR" w:date="2025-11-18T21:51:00Z" w16du:dateUtc="2025-11-19T02:51:00Z">
              <w:r w:rsidR="005D3694">
                <w:rPr>
                  <w:lang w:val="en-US"/>
                </w:rPr>
                <w:t xml:space="preserve"> </w:t>
              </w:r>
            </w:ins>
            <w:r w:rsidRPr="00177F90">
              <w:rPr>
                <w:lang w:val="en-US"/>
              </w:rPr>
              <w:t>prioritizing low-income</w:t>
            </w:r>
            <w:ins w:id="1144" w:author="IR" w:date="2025-11-19T13:07:00Z" w16du:dateUtc="2025-11-19T18:07:00Z">
              <w:r w:rsidR="00961A74">
                <w:rPr>
                  <w:lang w:val="en-US"/>
                </w:rPr>
                <w:t xml:space="preserve"> and</w:t>
              </w:r>
            </w:ins>
            <w:del w:id="1145" w:author="IR" w:date="2025-11-19T13:07:00Z" w16du:dateUtc="2025-11-19T18:07:00Z">
              <w:r w:rsidRPr="00177F90" w:rsidDel="00961A74">
                <w:rPr>
                  <w:lang w:val="en-US"/>
                </w:rPr>
                <w:delText>,</w:delText>
              </w:r>
            </w:del>
            <w:r w:rsidRPr="00177F90">
              <w:rPr>
                <w:lang w:val="en-US"/>
              </w:rPr>
              <w:t xml:space="preserve"> adult</w:t>
            </w:r>
            <w:ins w:id="1146" w:author="IR" w:date="2025-11-19T13:07:00Z" w16du:dateUtc="2025-11-19T18:07:00Z">
              <w:r w:rsidR="00961A74">
                <w:rPr>
                  <w:lang w:val="en-US"/>
                </w:rPr>
                <w:t xml:space="preserve"> students</w:t>
              </w:r>
            </w:ins>
            <w:r w:rsidRPr="00177F90">
              <w:rPr>
                <w:lang w:val="en-US"/>
              </w:rPr>
              <w:t xml:space="preserve">, </w:t>
            </w:r>
            <w:ins w:id="1147" w:author="IR" w:date="2025-11-19T13:07:00Z" w16du:dateUtc="2025-11-19T18:07:00Z">
              <w:r w:rsidR="00961A74">
                <w:rPr>
                  <w:lang w:val="en-US"/>
                </w:rPr>
                <w:t xml:space="preserve">those in </w:t>
              </w:r>
            </w:ins>
            <w:r w:rsidR="00BE33BA">
              <w:rPr>
                <w:lang w:val="en-US"/>
              </w:rPr>
              <w:t>career and technical education</w:t>
            </w:r>
            <w:r w:rsidR="00D05E85">
              <w:rPr>
                <w:lang w:val="en-US"/>
              </w:rPr>
              <w:t xml:space="preserve">, </w:t>
            </w:r>
            <w:r w:rsidRPr="00177F90">
              <w:rPr>
                <w:lang w:val="en-US"/>
              </w:rPr>
              <w:t xml:space="preserve">and underrepresented learners, with a long-run target of </w:t>
            </w:r>
            <w:del w:id="1148" w:author="IR" w:date="2025-11-18T21:50:00Z" w16du:dateUtc="2025-11-19T02:50:00Z">
              <w:r w:rsidRPr="00177F90" w:rsidDel="005D3694">
                <w:rPr>
                  <w:lang w:val="en-US"/>
                </w:rPr>
                <w:delText xml:space="preserve">dedicating </w:delText>
              </w:r>
            </w:del>
            <w:r w:rsidRPr="00177F90">
              <w:rPr>
                <w:lang w:val="en-US"/>
              </w:rPr>
              <w:t xml:space="preserve">10% of the Community College Support Fund (CCSF) </w:t>
            </w:r>
            <w:ins w:id="1149" w:author="IR" w:date="2025-11-18T21:50:00Z" w16du:dateUtc="2025-11-19T02:50:00Z">
              <w:r w:rsidR="005D3694">
                <w:rPr>
                  <w:lang w:val="en-US"/>
                </w:rPr>
                <w:t xml:space="preserve">being dedicated </w:t>
              </w:r>
            </w:ins>
            <w:r w:rsidRPr="00177F90">
              <w:rPr>
                <w:lang w:val="en-US"/>
              </w:rPr>
              <w:t>to these areas.</w:t>
            </w:r>
            <w:r w:rsidR="00915C29">
              <w:rPr>
                <w:rStyle w:val="EndnoteReference"/>
                <w:lang w:val="en-US"/>
              </w:rPr>
              <w:endnoteReference w:id="56"/>
            </w:r>
            <w:r w:rsidR="00B668DB">
              <w:rPr>
                <w:lang w:val="en-US"/>
              </w:rPr>
              <w:t xml:space="preserve"> </w:t>
            </w:r>
            <w:r w:rsidRPr="00177F90">
              <w:rPr>
                <w:lang w:val="en-US"/>
              </w:rPr>
              <w:t xml:space="preserve">To protect </w:t>
            </w:r>
            <w:r w:rsidR="005D613B">
              <w:rPr>
                <w:lang w:val="en-US"/>
              </w:rPr>
              <w:t>stability</w:t>
            </w:r>
            <w:r w:rsidRPr="00177F90">
              <w:rPr>
                <w:lang w:val="en-US"/>
              </w:rPr>
              <w:t xml:space="preserve">, the state is phasing </w:t>
            </w:r>
            <w:r w:rsidR="00B116D3">
              <w:rPr>
                <w:lang w:val="en-US"/>
              </w:rPr>
              <w:t xml:space="preserve">in the </w:t>
            </w:r>
            <w:r w:rsidR="005D613B">
              <w:rPr>
                <w:lang w:val="en-US"/>
              </w:rPr>
              <w:t>outcomes component</w:t>
            </w:r>
            <w:del w:id="1151" w:author="IR" w:date="2025-11-19T13:08:00Z" w16du:dateUtc="2025-11-19T18:08:00Z">
              <w:r w:rsidR="005D613B" w:rsidDel="00961A74">
                <w:rPr>
                  <w:lang w:val="en-US"/>
                </w:rPr>
                <w:delText>s</w:delText>
              </w:r>
            </w:del>
            <w:r w:rsidR="005D613B">
              <w:rPr>
                <w:lang w:val="en-US"/>
              </w:rPr>
              <w:t xml:space="preserve"> </w:t>
            </w:r>
            <w:r w:rsidRPr="00177F90">
              <w:rPr>
                <w:lang w:val="en-US"/>
              </w:rPr>
              <w:t>over five years</w:t>
            </w:r>
            <w:r w:rsidR="00AE7721">
              <w:rPr>
                <w:lang w:val="en-US"/>
              </w:rPr>
              <w:t>, from</w:t>
            </w:r>
            <w:r w:rsidRPr="00177F90">
              <w:rPr>
                <w:lang w:val="en-US"/>
              </w:rPr>
              <w:t xml:space="preserve"> $12.5 million in </w:t>
            </w:r>
            <w:r w:rsidR="00AE7721">
              <w:rPr>
                <w:lang w:val="en-US"/>
              </w:rPr>
              <w:t>FY</w:t>
            </w:r>
            <w:r w:rsidRPr="00177F90">
              <w:rPr>
                <w:lang w:val="en-US"/>
              </w:rPr>
              <w:t>25</w:t>
            </w:r>
            <w:r w:rsidR="00E030EA">
              <w:rPr>
                <w:lang w:val="en-US"/>
              </w:rPr>
              <w:t xml:space="preserve"> to $37</w:t>
            </w:r>
            <w:r w:rsidRPr="00177F90">
              <w:rPr>
                <w:lang w:val="en-US"/>
              </w:rPr>
              <w:t xml:space="preserve"> million in </w:t>
            </w:r>
            <w:r w:rsidR="00E030EA">
              <w:rPr>
                <w:lang w:val="en-US"/>
              </w:rPr>
              <w:t>FY</w:t>
            </w:r>
            <w:r w:rsidRPr="00177F90">
              <w:rPr>
                <w:lang w:val="en-US"/>
              </w:rPr>
              <w:t>29</w:t>
            </w:r>
            <w:r w:rsidR="00B116D3">
              <w:rPr>
                <w:lang w:val="en-US"/>
              </w:rPr>
              <w:t>.</w:t>
            </w:r>
            <w:r w:rsidR="006034CF">
              <w:rPr>
                <w:rStyle w:val="EndnoteReference"/>
                <w:lang w:val="en-US"/>
              </w:rPr>
              <w:endnoteReference w:id="57"/>
            </w:r>
            <w:r w:rsidR="00B116D3">
              <w:rPr>
                <w:lang w:val="en-US"/>
              </w:rPr>
              <w:t xml:space="preserve"> From </w:t>
            </w:r>
            <w:r w:rsidR="00E030EA">
              <w:rPr>
                <w:lang w:val="en-US"/>
              </w:rPr>
              <w:t>FY30</w:t>
            </w:r>
            <w:r w:rsidR="00B116D3">
              <w:rPr>
                <w:lang w:val="en-US"/>
              </w:rPr>
              <w:t xml:space="preserve"> on, the outcomes-based component will </w:t>
            </w:r>
            <w:ins w:id="1154" w:author="IR" w:date="2025-11-18T21:50:00Z" w16du:dateUtc="2025-11-19T02:50:00Z">
              <w:r w:rsidR="005D3694">
                <w:rPr>
                  <w:lang w:val="en-US"/>
                </w:rPr>
                <w:t xml:space="preserve">be </w:t>
              </w:r>
            </w:ins>
            <w:del w:id="1155" w:author="IR" w:date="2025-11-18T21:50:00Z" w16du:dateUtc="2025-11-19T02:50:00Z">
              <w:r w:rsidR="00B116D3" w:rsidDel="005D3694">
                <w:rPr>
                  <w:lang w:val="en-US"/>
                </w:rPr>
                <w:delText xml:space="preserve">stay </w:delText>
              </w:r>
            </w:del>
            <w:r w:rsidR="00B116D3">
              <w:rPr>
                <w:lang w:val="en-US"/>
              </w:rPr>
              <w:t xml:space="preserve">a constant </w:t>
            </w:r>
            <w:r w:rsidRPr="00177F90">
              <w:rPr>
                <w:lang w:val="en-US"/>
              </w:rPr>
              <w:t xml:space="preserve">10% </w:t>
            </w:r>
            <w:r w:rsidR="00B116D3">
              <w:rPr>
                <w:lang w:val="en-US"/>
              </w:rPr>
              <w:t xml:space="preserve">of </w:t>
            </w:r>
            <w:del w:id="1156" w:author="IR" w:date="2025-11-18T21:51:00Z" w16du:dateUtc="2025-11-19T02:51:00Z">
              <w:r w:rsidR="00B116D3" w:rsidDel="005D3694">
                <w:rPr>
                  <w:lang w:val="en-US"/>
                </w:rPr>
                <w:delText xml:space="preserve">the </w:delText>
              </w:r>
            </w:del>
            <w:r w:rsidR="00B116D3">
              <w:rPr>
                <w:lang w:val="en-US"/>
              </w:rPr>
              <w:t>total state appropriations</w:t>
            </w:r>
            <w:r w:rsidRPr="00177F90">
              <w:rPr>
                <w:lang w:val="en-US"/>
              </w:rPr>
              <w:t>.</w:t>
            </w:r>
            <w:r w:rsidR="006034CF">
              <w:rPr>
                <w:rStyle w:val="EndnoteReference"/>
                <w:lang w:val="en-US"/>
              </w:rPr>
              <w:endnoteReference w:id="58"/>
            </w:r>
            <w:r w:rsidRPr="00177F90">
              <w:rPr>
                <w:lang w:val="en-US"/>
              </w:rPr>
              <w:t xml:space="preserve"> </w:t>
            </w:r>
            <w:r w:rsidR="008275BD">
              <w:rPr>
                <w:lang w:val="en-US"/>
              </w:rPr>
              <w:t>The initial five</w:t>
            </w:r>
            <w:r w:rsidR="005C714E">
              <w:rPr>
                <w:lang w:val="en-US"/>
              </w:rPr>
              <w:t>-</w:t>
            </w:r>
            <w:r w:rsidR="008275BD">
              <w:rPr>
                <w:lang w:val="en-US"/>
              </w:rPr>
              <w:t xml:space="preserve">year implementation timeline also includes a review cycle after two years specifically to examine </w:t>
            </w:r>
            <w:ins w:id="1159" w:author="IR" w:date="2025-11-17T21:23:00Z" w16du:dateUtc="2025-11-18T02:23:00Z">
              <w:r w:rsidR="0018682D">
                <w:rPr>
                  <w:lang w:val="en-US"/>
                </w:rPr>
                <w:t xml:space="preserve">any </w:t>
              </w:r>
            </w:ins>
            <w:r w:rsidR="008275BD">
              <w:rPr>
                <w:lang w:val="en-US"/>
              </w:rPr>
              <w:t>unintended consequences of the new formula</w:t>
            </w:r>
            <w:r w:rsidR="004B2975">
              <w:rPr>
                <w:lang w:val="en-US"/>
              </w:rPr>
              <w:t xml:space="preserve">, after which reviews will </w:t>
            </w:r>
            <w:ins w:id="1160" w:author="IR" w:date="2025-11-17T21:23:00Z" w16du:dateUtc="2025-11-18T02:23:00Z">
              <w:r w:rsidR="0018682D">
                <w:rPr>
                  <w:lang w:val="en-US"/>
                </w:rPr>
                <w:t xml:space="preserve">occur </w:t>
              </w:r>
            </w:ins>
            <w:del w:id="1161" w:author="IR" w:date="2025-11-17T21:23:00Z" w16du:dateUtc="2025-11-18T02:23:00Z">
              <w:r w:rsidR="004E3A56" w:rsidDel="0018682D">
                <w:rPr>
                  <w:lang w:val="en-US"/>
                </w:rPr>
                <w:delText xml:space="preserve">continue </w:delText>
              </w:r>
            </w:del>
            <w:r w:rsidR="004E3A56">
              <w:rPr>
                <w:lang w:val="en-US"/>
              </w:rPr>
              <w:t>every five years</w:t>
            </w:r>
            <w:r w:rsidR="008275BD">
              <w:rPr>
                <w:lang w:val="en-US"/>
              </w:rPr>
              <w:t>.</w:t>
            </w:r>
            <w:r w:rsidR="0094788A">
              <w:rPr>
                <w:rStyle w:val="EndnoteReference"/>
                <w:lang w:val="en-US"/>
              </w:rPr>
              <w:endnoteReference w:id="59"/>
            </w:r>
            <w:r w:rsidR="008275BD">
              <w:rPr>
                <w:lang w:val="en-US"/>
              </w:rPr>
              <w:t xml:space="preserve"> </w:t>
            </w:r>
            <w:r w:rsidR="004E3A56">
              <w:rPr>
                <w:lang w:val="en-US"/>
              </w:rPr>
              <w:t>Finally, c</w:t>
            </w:r>
            <w:r w:rsidR="00F10B91">
              <w:rPr>
                <w:lang w:val="en-US"/>
              </w:rPr>
              <w:t>olleges can</w:t>
            </w:r>
            <w:r w:rsidR="003A4DDA">
              <w:rPr>
                <w:lang w:val="en-US"/>
              </w:rPr>
              <w:t xml:space="preserve"> also</w:t>
            </w:r>
            <w:r w:rsidR="00F10B91">
              <w:rPr>
                <w:lang w:val="en-US"/>
              </w:rPr>
              <w:t xml:space="preserve"> request one-time funds from</w:t>
            </w:r>
            <w:r w:rsidRPr="00177F90">
              <w:rPr>
                <w:lang w:val="en-US"/>
              </w:rPr>
              <w:t xml:space="preserve"> the CCSF Strategic Fund</w:t>
            </w:r>
            <w:r w:rsidR="003A4DDA">
              <w:rPr>
                <w:lang w:val="en-US"/>
              </w:rPr>
              <w:t xml:space="preserve"> — </w:t>
            </w:r>
            <w:r w:rsidRPr="00177F90">
              <w:rPr>
                <w:lang w:val="en-US"/>
              </w:rPr>
              <w:t>a set-aside for statewide initiatives</w:t>
            </w:r>
            <w:r w:rsidR="003A4DDA">
              <w:rPr>
                <w:lang w:val="en-US"/>
              </w:rPr>
              <w:t xml:space="preserve"> and efforts to meet new legislative requirements </w:t>
            </w:r>
            <w:r w:rsidRPr="00177F90">
              <w:rPr>
                <w:lang w:val="en-US"/>
              </w:rPr>
              <w:t>—</w:t>
            </w:r>
            <w:r w:rsidR="003A4DDA">
              <w:rPr>
                <w:lang w:val="en-US"/>
              </w:rPr>
              <w:t xml:space="preserve"> to support </w:t>
            </w:r>
            <w:r w:rsidR="003A4DDA">
              <w:rPr>
                <w:lang w:val="en-US"/>
              </w:rPr>
              <w:lastRenderedPageBreak/>
              <w:t>implementation.</w:t>
            </w:r>
            <w:r w:rsidR="0094788A">
              <w:rPr>
                <w:rStyle w:val="EndnoteReference"/>
                <w:lang w:val="en-US"/>
              </w:rPr>
              <w:endnoteReference w:id="60"/>
            </w:r>
            <w:r w:rsidR="003A4DDA">
              <w:rPr>
                <w:lang w:val="en-US"/>
              </w:rPr>
              <w:t xml:space="preserve"> </w:t>
            </w:r>
            <w:r w:rsidR="00D3300D">
              <w:rPr>
                <w:lang w:val="en-US"/>
              </w:rPr>
              <w:t>A</w:t>
            </w:r>
            <w:r w:rsidR="00B15FF0">
              <w:rPr>
                <w:lang w:val="en-US"/>
              </w:rPr>
              <w:t xml:space="preserve"> corresponding</w:t>
            </w:r>
            <w:r w:rsidR="00D3300D">
              <w:rPr>
                <w:lang w:val="en-US"/>
              </w:rPr>
              <w:t xml:space="preserve"> increase in</w:t>
            </w:r>
            <w:r w:rsidR="00BC03FC">
              <w:rPr>
                <w:lang w:val="en-US"/>
              </w:rPr>
              <w:t xml:space="preserve"> appropriation</w:t>
            </w:r>
            <w:r w:rsidR="00D3300D">
              <w:rPr>
                <w:lang w:val="en-US"/>
              </w:rPr>
              <w:t>s</w:t>
            </w:r>
            <w:r w:rsidR="00BC03FC">
              <w:rPr>
                <w:lang w:val="en-US"/>
              </w:rPr>
              <w:t xml:space="preserve"> for the Strategic Fund reflects this support, </w:t>
            </w:r>
            <w:r w:rsidRPr="00177F90">
              <w:rPr>
                <w:lang w:val="en-US"/>
              </w:rPr>
              <w:t>total</w:t>
            </w:r>
            <w:r w:rsidR="00BC03FC">
              <w:rPr>
                <w:lang w:val="en-US"/>
              </w:rPr>
              <w:t>ing</w:t>
            </w:r>
            <w:r w:rsidRPr="00177F90">
              <w:rPr>
                <w:lang w:val="en-US"/>
              </w:rPr>
              <w:t xml:space="preserve"> $6.4 million </w:t>
            </w:r>
            <w:r w:rsidR="00D3300D">
              <w:rPr>
                <w:lang w:val="en-US"/>
              </w:rPr>
              <w:t>for</w:t>
            </w:r>
            <w:r w:rsidRPr="00177F90">
              <w:rPr>
                <w:lang w:val="en-US"/>
              </w:rPr>
              <w:t xml:space="preserve"> </w:t>
            </w:r>
            <w:r w:rsidR="00AC1BB2">
              <w:rPr>
                <w:lang w:val="en-US"/>
              </w:rPr>
              <w:t xml:space="preserve">the </w:t>
            </w:r>
            <w:r w:rsidRPr="00177F90">
              <w:rPr>
                <w:lang w:val="en-US"/>
              </w:rPr>
              <w:t>2025–27</w:t>
            </w:r>
            <w:r w:rsidR="00D3300D">
              <w:rPr>
                <w:lang w:val="en-US"/>
              </w:rPr>
              <w:t xml:space="preserve"> biennium (</w:t>
            </w:r>
            <w:r w:rsidRPr="00177F90">
              <w:rPr>
                <w:lang w:val="en-US"/>
              </w:rPr>
              <w:t>up from $5.</w:t>
            </w:r>
            <w:r w:rsidR="00D86A81">
              <w:rPr>
                <w:lang w:val="en-US"/>
              </w:rPr>
              <w:t>9</w:t>
            </w:r>
            <w:r w:rsidRPr="00177F90">
              <w:rPr>
                <w:lang w:val="en-US"/>
              </w:rPr>
              <w:t xml:space="preserve"> million </w:t>
            </w:r>
            <w:r w:rsidR="00AE23BF">
              <w:rPr>
                <w:lang w:val="en-US"/>
              </w:rPr>
              <w:t xml:space="preserve">for </w:t>
            </w:r>
            <w:r w:rsidRPr="00177F90">
              <w:rPr>
                <w:lang w:val="en-US"/>
              </w:rPr>
              <w:t>202</w:t>
            </w:r>
            <w:r w:rsidR="00D86A81">
              <w:rPr>
                <w:lang w:val="en-US"/>
              </w:rPr>
              <w:t>3</w:t>
            </w:r>
            <w:r w:rsidRPr="00177F90">
              <w:rPr>
                <w:lang w:val="en-US"/>
              </w:rPr>
              <w:t>–2</w:t>
            </w:r>
            <w:r w:rsidR="00D86A81">
              <w:rPr>
                <w:lang w:val="en-US"/>
              </w:rPr>
              <w:t>5</w:t>
            </w:r>
            <w:r w:rsidR="00B15FF0">
              <w:rPr>
                <w:lang w:val="en-US"/>
              </w:rPr>
              <w:t>).</w:t>
            </w:r>
            <w:r w:rsidR="0094788A">
              <w:rPr>
                <w:rStyle w:val="EndnoteReference"/>
                <w:lang w:val="en-US"/>
              </w:rPr>
              <w:endnoteReference w:id="61"/>
            </w:r>
            <w:r w:rsidR="00B15FF0">
              <w:rPr>
                <w:lang w:val="en-US"/>
              </w:rPr>
              <w:t xml:space="preserve"> </w:t>
            </w:r>
            <w:r w:rsidR="00D86A81">
              <w:rPr>
                <w:lang w:val="en-US"/>
              </w:rPr>
              <w:t>T</w:t>
            </w:r>
            <w:r w:rsidR="00D86A81">
              <w:t>he multi</w:t>
            </w:r>
            <w:ins w:id="1186" w:author="IR" w:date="2025-11-18T21:52:00Z" w16du:dateUtc="2025-11-19T02:52:00Z">
              <w:r w:rsidR="005D3694">
                <w:t>-</w:t>
              </w:r>
            </w:ins>
            <w:r w:rsidR="00D86A81">
              <w:t xml:space="preserve">year timeline, attention to continuous improvement, and extra implementation support all signal </w:t>
            </w:r>
            <w:r w:rsidR="0093645D">
              <w:t xml:space="preserve">thoughtful </w:t>
            </w:r>
            <w:ins w:id="1187" w:author="IR" w:date="2025-11-17T21:24:00Z" w16du:dateUtc="2025-11-18T02:24:00Z">
              <w:r w:rsidR="0018682D">
                <w:t xml:space="preserve">consideration of </w:t>
              </w:r>
            </w:ins>
            <w:del w:id="1188" w:author="IR" w:date="2025-11-17T21:24:00Z" w16du:dateUtc="2025-11-18T02:24:00Z">
              <w:r w:rsidR="0093645D" w:rsidDel="0018682D">
                <w:delText xml:space="preserve">attention to </w:delText>
              </w:r>
            </w:del>
            <w:r w:rsidR="0093645D">
              <w:t>stability and institutional capacity as the state works to integrate and scale the new student success components.</w:t>
            </w:r>
          </w:p>
        </w:tc>
      </w:tr>
    </w:tbl>
    <w:p w14:paraId="5EDDED3B" w14:textId="77777777" w:rsidR="0011035F" w:rsidRDefault="0011035F" w:rsidP="00466A84">
      <w:pPr>
        <w:pBdr>
          <w:bottom w:val="single" w:sz="4" w:space="1" w:color="auto"/>
        </w:pBdr>
      </w:pPr>
    </w:p>
    <w:p w14:paraId="4EDA9F0F" w14:textId="77777777" w:rsidR="0093645D" w:rsidRPr="0093645D" w:rsidRDefault="0093645D" w:rsidP="00466A84">
      <w:pPr>
        <w:pBdr>
          <w:bottom w:val="single" w:sz="4" w:space="1" w:color="auto"/>
        </w:pBdr>
      </w:pPr>
    </w:p>
    <w:p w14:paraId="1DE84E6A" w14:textId="3204736D" w:rsidR="0078137B" w:rsidRPr="000A1D75" w:rsidRDefault="0078137B" w:rsidP="00185689">
      <w:pPr>
        <w:pStyle w:val="Heading2"/>
      </w:pPr>
      <w:bookmarkStart w:id="1189" w:name="_Toc214278126"/>
      <w:r>
        <w:t>Questions to Consider</w:t>
      </w:r>
      <w:bookmarkEnd w:id="1189"/>
    </w:p>
    <w:p w14:paraId="7414ED41" w14:textId="5191242A" w:rsidR="0078137B" w:rsidRDefault="0078137B" w:rsidP="0078137B">
      <w:pPr>
        <w:rPr>
          <w:lang w:val="en-US"/>
        </w:rPr>
      </w:pPr>
      <w:r w:rsidRPr="5B1798DA">
        <w:rPr>
          <w:lang w:val="en-US"/>
        </w:rPr>
        <w:t>As states contemplate whether to adopt or revise outcomes-based funding models, several questions can help guide</w:t>
      </w:r>
      <w:r w:rsidR="70118A54" w:rsidRPr="5B1798DA">
        <w:rPr>
          <w:lang w:val="en-US"/>
        </w:rPr>
        <w:t xml:space="preserve"> discussion</w:t>
      </w:r>
      <w:ins w:id="1190" w:author="IR" w:date="2025-11-17T21:25:00Z" w16du:dateUtc="2025-11-18T02:25:00Z">
        <w:r w:rsidR="00E56026">
          <w:rPr>
            <w:lang w:val="en-US"/>
          </w:rPr>
          <w:t>s</w:t>
        </w:r>
      </w:ins>
      <w:r w:rsidR="70118A54" w:rsidRPr="5B1798DA">
        <w:rPr>
          <w:lang w:val="en-US"/>
        </w:rPr>
        <w:t xml:space="preserve"> and</w:t>
      </w:r>
      <w:r w:rsidRPr="5B1798DA">
        <w:rPr>
          <w:lang w:val="en-US"/>
        </w:rPr>
        <w:t xml:space="preserve"> decision-making:</w:t>
      </w:r>
    </w:p>
    <w:p w14:paraId="61DED205" w14:textId="77777777" w:rsidR="0078137B" w:rsidRPr="000A1D75" w:rsidRDefault="0078137B" w:rsidP="0078137B">
      <w:pPr>
        <w:rPr>
          <w:lang w:val="en-US"/>
        </w:rPr>
      </w:pPr>
    </w:p>
    <w:p w14:paraId="3C2BE9F3" w14:textId="30AE5ED8" w:rsidR="0078137B" w:rsidRPr="000A1D75" w:rsidRDefault="0078137B" w:rsidP="0078137B">
      <w:pPr>
        <w:rPr>
          <w:lang w:val="en-US"/>
        </w:rPr>
      </w:pPr>
      <w:r w:rsidRPr="000A1D75">
        <w:rPr>
          <w:b/>
          <w:bCs/>
          <w:lang w:val="en-US"/>
        </w:rPr>
        <w:t>Does the state have clearly articulated goals for its higher education system?</w:t>
      </w:r>
      <w:r w:rsidRPr="000A1D75">
        <w:rPr>
          <w:lang w:val="en-US"/>
        </w:rPr>
        <w:t xml:space="preserve"> Without clear goals, it </w:t>
      </w:r>
      <w:r>
        <w:rPr>
          <w:lang w:val="en-US"/>
        </w:rPr>
        <w:t xml:space="preserve">will be difficult </w:t>
      </w:r>
      <w:r w:rsidRPr="000A1D75">
        <w:rPr>
          <w:lang w:val="en-US"/>
        </w:rPr>
        <w:t>to design an effective funding formula. Who have been the primary stakeholders engaged in developing th</w:t>
      </w:r>
      <w:ins w:id="1191" w:author="IR" w:date="2025-11-17T21:25:00Z" w16du:dateUtc="2025-11-18T02:25:00Z">
        <w:r w:rsidR="00E56026">
          <w:rPr>
            <w:lang w:val="en-US"/>
          </w:rPr>
          <w:t>e</w:t>
        </w:r>
      </w:ins>
      <w:del w:id="1192" w:author="IR" w:date="2025-11-17T21:25:00Z" w16du:dateUtc="2025-11-18T02:25:00Z">
        <w:r w:rsidRPr="000A1D75" w:rsidDel="00E56026">
          <w:rPr>
            <w:lang w:val="en-US"/>
          </w:rPr>
          <w:delText>o</w:delText>
        </w:r>
      </w:del>
      <w:r w:rsidRPr="000A1D75">
        <w:rPr>
          <w:lang w:val="en-US"/>
        </w:rPr>
        <w:t>se goals? Are there disagreements about priorities</w:t>
      </w:r>
      <w:ins w:id="1193" w:author="IR" w:date="2025-11-17T21:25:00Z" w16du:dateUtc="2025-11-18T02:25:00Z">
        <w:r w:rsidR="00E56026">
          <w:rPr>
            <w:lang w:val="en-US"/>
          </w:rPr>
          <w:t>?</w:t>
        </w:r>
      </w:ins>
      <w:del w:id="1194" w:author="IR" w:date="2025-11-17T21:25:00Z" w16du:dateUtc="2025-11-18T02:25:00Z">
        <w:r w:rsidRPr="000A1D75" w:rsidDel="00E56026">
          <w:rPr>
            <w:lang w:val="en-US"/>
          </w:rPr>
          <w:delText>,</w:delText>
        </w:r>
      </w:del>
      <w:r w:rsidRPr="000A1D75">
        <w:rPr>
          <w:lang w:val="en-US"/>
        </w:rPr>
        <w:t xml:space="preserve"> </w:t>
      </w:r>
      <w:ins w:id="1195" w:author="IR" w:date="2025-11-17T21:25:00Z" w16du:dateUtc="2025-11-18T02:25:00Z">
        <w:r w:rsidR="00E56026">
          <w:rPr>
            <w:lang w:val="en-US"/>
          </w:rPr>
          <w:t xml:space="preserve">If so, </w:t>
        </w:r>
      </w:ins>
      <w:del w:id="1196" w:author="IR" w:date="2025-11-17T21:25:00Z" w16du:dateUtc="2025-11-18T02:25:00Z">
        <w:r w:rsidRPr="000A1D75" w:rsidDel="00E56026">
          <w:rPr>
            <w:lang w:val="en-US"/>
          </w:rPr>
          <w:delText xml:space="preserve">and </w:delText>
        </w:r>
      </w:del>
      <w:r w:rsidRPr="000A1D75">
        <w:rPr>
          <w:lang w:val="en-US"/>
        </w:rPr>
        <w:t xml:space="preserve">how might </w:t>
      </w:r>
      <w:ins w:id="1197" w:author="IR" w:date="2025-11-17T21:25:00Z" w16du:dateUtc="2025-11-18T02:25:00Z">
        <w:r w:rsidR="00E56026">
          <w:rPr>
            <w:lang w:val="en-US"/>
          </w:rPr>
          <w:t xml:space="preserve">they </w:t>
        </w:r>
      </w:ins>
      <w:del w:id="1198" w:author="IR" w:date="2025-11-17T21:25:00Z" w16du:dateUtc="2025-11-18T02:25:00Z">
        <w:r w:rsidRPr="000A1D75" w:rsidDel="00E56026">
          <w:rPr>
            <w:lang w:val="en-US"/>
          </w:rPr>
          <w:delText xml:space="preserve">those </w:delText>
        </w:r>
      </w:del>
      <w:r w:rsidRPr="000A1D75">
        <w:rPr>
          <w:lang w:val="en-US"/>
        </w:rPr>
        <w:t>be addressed?</w:t>
      </w:r>
    </w:p>
    <w:p w14:paraId="65663EFD" w14:textId="77777777" w:rsidR="0078137B" w:rsidRDefault="0078137B" w:rsidP="0078137B">
      <w:pPr>
        <w:rPr>
          <w:b/>
          <w:bCs/>
          <w:lang w:val="en-US"/>
        </w:rPr>
      </w:pPr>
    </w:p>
    <w:p w14:paraId="1E8B4DB9" w14:textId="34C7F3BD" w:rsidR="0078137B" w:rsidRPr="000A1D75" w:rsidRDefault="00E56026" w:rsidP="0078137B">
      <w:pPr>
        <w:rPr>
          <w:lang w:val="en-US"/>
        </w:rPr>
      </w:pPr>
      <w:ins w:id="1199" w:author="IR" w:date="2025-11-17T21:25:00Z" w16du:dateUtc="2025-11-18T02:25:00Z">
        <w:r>
          <w:rPr>
            <w:b/>
            <w:bCs/>
            <w:lang w:val="en-US"/>
          </w:rPr>
          <w:t xml:space="preserve">Which </w:t>
        </w:r>
      </w:ins>
      <w:del w:id="1200" w:author="IR" w:date="2025-11-17T21:25:00Z" w16du:dateUtc="2025-11-18T02:25:00Z">
        <w:r w:rsidR="00851781" w:rsidDel="00E56026">
          <w:rPr>
            <w:b/>
            <w:bCs/>
            <w:lang w:val="en-US"/>
          </w:rPr>
          <w:delText xml:space="preserve">Who are the </w:delText>
        </w:r>
      </w:del>
      <w:r w:rsidR="00851781">
        <w:rPr>
          <w:b/>
          <w:bCs/>
          <w:lang w:val="en-US"/>
        </w:rPr>
        <w:t xml:space="preserve">key stakeholders </w:t>
      </w:r>
      <w:del w:id="1201" w:author="IR" w:date="2025-11-17T21:25:00Z" w16du:dateUtc="2025-11-18T02:25:00Z">
        <w:r w:rsidR="00851781" w:rsidDel="00E56026">
          <w:rPr>
            <w:b/>
            <w:bCs/>
            <w:lang w:val="en-US"/>
          </w:rPr>
          <w:delText xml:space="preserve">that </w:delText>
        </w:r>
      </w:del>
      <w:r w:rsidR="00851781">
        <w:rPr>
          <w:b/>
          <w:bCs/>
          <w:lang w:val="en-US"/>
        </w:rPr>
        <w:t xml:space="preserve">would be most impacted by a new funding model? </w:t>
      </w:r>
      <w:r w:rsidR="0078137B" w:rsidRPr="000A1D75">
        <w:rPr>
          <w:b/>
          <w:bCs/>
          <w:lang w:val="en-US"/>
        </w:rPr>
        <w:t xml:space="preserve">Is there existing interest in </w:t>
      </w:r>
      <w:ins w:id="1202" w:author="IR" w:date="2025-11-17T21:25:00Z" w16du:dateUtc="2025-11-18T02:25:00Z">
        <w:r>
          <w:rPr>
            <w:b/>
            <w:bCs/>
            <w:lang w:val="en-US"/>
          </w:rPr>
          <w:t xml:space="preserve">using </w:t>
        </w:r>
      </w:ins>
      <w:r w:rsidR="0078137B" w:rsidRPr="000A1D75">
        <w:rPr>
          <w:b/>
          <w:bCs/>
          <w:lang w:val="en-US"/>
        </w:rPr>
        <w:t>an outcomes-based funding approach?</w:t>
      </w:r>
      <w:r w:rsidR="0078137B" w:rsidRPr="000A1D75">
        <w:rPr>
          <w:lang w:val="en-US"/>
        </w:rPr>
        <w:t xml:space="preserve"> Building broad support for </w:t>
      </w:r>
      <w:r w:rsidR="00BA1650">
        <w:rPr>
          <w:lang w:val="en-US"/>
        </w:rPr>
        <w:t>outcomes-based funding</w:t>
      </w:r>
      <w:r w:rsidR="0078137B" w:rsidRPr="000A1D75">
        <w:rPr>
          <w:lang w:val="en-US"/>
        </w:rPr>
        <w:t xml:space="preserve"> is essential for successful implementation. Resistance from institutional leaders, faculty, or students can undermine even well-designed models.</w:t>
      </w:r>
    </w:p>
    <w:p w14:paraId="61317591" w14:textId="77777777" w:rsidR="0078137B" w:rsidRDefault="0078137B" w:rsidP="0078137B">
      <w:pPr>
        <w:rPr>
          <w:b/>
          <w:bCs/>
          <w:lang w:val="en-US"/>
        </w:rPr>
      </w:pPr>
    </w:p>
    <w:p w14:paraId="417820D4" w14:textId="46E76499" w:rsidR="0078137B" w:rsidRPr="000A1D75" w:rsidRDefault="00F91007" w:rsidP="0078137B">
      <w:pPr>
        <w:rPr>
          <w:lang w:val="en-US"/>
        </w:rPr>
      </w:pPr>
      <w:r>
        <w:rPr>
          <w:b/>
          <w:bCs/>
          <w:lang w:val="en-US"/>
        </w:rPr>
        <w:t>Give</w:t>
      </w:r>
      <w:r w:rsidR="009F6420">
        <w:rPr>
          <w:b/>
          <w:bCs/>
          <w:lang w:val="en-US"/>
        </w:rPr>
        <w:t>n a state</w:t>
      </w:r>
      <w:r w:rsidR="00FE5FD5">
        <w:rPr>
          <w:b/>
          <w:bCs/>
          <w:lang w:val="en-US"/>
        </w:rPr>
        <w:t xml:space="preserve">’s </w:t>
      </w:r>
      <w:r w:rsidR="009F6420">
        <w:rPr>
          <w:b/>
          <w:bCs/>
          <w:lang w:val="en-US"/>
        </w:rPr>
        <w:t>specific context, h</w:t>
      </w:r>
      <w:r w:rsidR="0078137B" w:rsidRPr="000A1D75">
        <w:rPr>
          <w:b/>
          <w:bCs/>
          <w:lang w:val="en-US"/>
        </w:rPr>
        <w:t>ow much funding is appropriate for incentivizing behavior</w:t>
      </w:r>
      <w:ins w:id="1203" w:author="IR" w:date="2025-11-17T21:26:00Z" w16du:dateUtc="2025-11-18T02:26:00Z">
        <w:r w:rsidR="00E56026">
          <w:rPr>
            <w:b/>
            <w:bCs/>
            <w:lang w:val="en-US"/>
          </w:rPr>
          <w:t>al</w:t>
        </w:r>
      </w:ins>
      <w:r w:rsidR="0078137B" w:rsidRPr="000A1D75">
        <w:rPr>
          <w:b/>
          <w:bCs/>
          <w:lang w:val="en-US"/>
        </w:rPr>
        <w:t xml:space="preserve"> change without </w:t>
      </w:r>
      <w:ins w:id="1204" w:author="IR" w:date="2025-11-19T13:09:00Z" w16du:dateUtc="2025-11-19T18:09:00Z">
        <w:r w:rsidR="00961A74">
          <w:rPr>
            <w:b/>
            <w:bCs/>
            <w:lang w:val="en-US"/>
          </w:rPr>
          <w:t xml:space="preserve">causing </w:t>
        </w:r>
      </w:ins>
      <w:r w:rsidR="0078137B" w:rsidRPr="000A1D75">
        <w:rPr>
          <w:b/>
          <w:bCs/>
          <w:lang w:val="en-US"/>
        </w:rPr>
        <w:t>adverse effects?</w:t>
      </w:r>
      <w:r w:rsidR="0078137B" w:rsidRPr="000A1D75">
        <w:rPr>
          <w:lang w:val="en-US"/>
        </w:rPr>
        <w:t xml:space="preserve"> Tying too little funding to outcomes </w:t>
      </w:r>
      <w:ins w:id="1205" w:author="IR" w:date="2025-11-17T21:26:00Z" w16du:dateUtc="2025-11-18T02:26:00Z">
        <w:r w:rsidR="00E56026">
          <w:rPr>
            <w:lang w:val="en-US"/>
          </w:rPr>
          <w:t xml:space="preserve">could </w:t>
        </w:r>
      </w:ins>
      <w:del w:id="1206" w:author="IR" w:date="2025-11-17T21:26:00Z" w16du:dateUtc="2025-11-18T02:26:00Z">
        <w:r w:rsidR="0078137B" w:rsidRPr="000A1D75" w:rsidDel="00E56026">
          <w:rPr>
            <w:lang w:val="en-US"/>
          </w:rPr>
          <w:delText xml:space="preserve">may </w:delText>
        </w:r>
      </w:del>
      <w:r w:rsidR="0078137B" w:rsidRPr="000A1D75">
        <w:rPr>
          <w:lang w:val="en-US"/>
        </w:rPr>
        <w:t xml:space="preserve">fail to motivate change, while </w:t>
      </w:r>
      <w:del w:id="1207" w:author="IR" w:date="2025-11-17T21:26:00Z" w16du:dateUtc="2025-11-18T02:26:00Z">
        <w:r w:rsidR="0078137B" w:rsidRPr="000A1D75" w:rsidDel="00E56026">
          <w:rPr>
            <w:lang w:val="en-US"/>
          </w:rPr>
          <w:delText xml:space="preserve">tying </w:delText>
        </w:r>
      </w:del>
      <w:r w:rsidR="0078137B" w:rsidRPr="000A1D75">
        <w:rPr>
          <w:lang w:val="en-US"/>
        </w:rPr>
        <w:t xml:space="preserve">too much </w:t>
      </w:r>
      <w:ins w:id="1208" w:author="IR" w:date="2025-11-17T21:26:00Z" w16du:dateUtc="2025-11-18T02:26:00Z">
        <w:r w:rsidR="00E56026">
          <w:rPr>
            <w:lang w:val="en-US"/>
          </w:rPr>
          <w:t xml:space="preserve">could </w:t>
        </w:r>
      </w:ins>
      <w:del w:id="1209" w:author="IR" w:date="2025-11-17T21:26:00Z" w16du:dateUtc="2025-11-18T02:26:00Z">
        <w:r w:rsidR="0078137B" w:rsidRPr="000A1D75" w:rsidDel="00E56026">
          <w:rPr>
            <w:lang w:val="en-US"/>
          </w:rPr>
          <w:delText xml:space="preserve">can </w:delText>
        </w:r>
      </w:del>
      <w:r w:rsidR="0078137B" w:rsidRPr="000A1D75">
        <w:rPr>
          <w:lang w:val="en-US"/>
        </w:rPr>
        <w:t>create financial instability and encourage gaming the system.</w:t>
      </w:r>
    </w:p>
    <w:p w14:paraId="38904719" w14:textId="77777777" w:rsidR="0078137B" w:rsidRDefault="0078137B" w:rsidP="0078137B">
      <w:pPr>
        <w:rPr>
          <w:b/>
          <w:bCs/>
          <w:lang w:val="en-US"/>
        </w:rPr>
      </w:pPr>
    </w:p>
    <w:p w14:paraId="174E5B22" w14:textId="0C8DE7A5" w:rsidR="0078137B" w:rsidRDefault="0078137B" w:rsidP="0078137B">
      <w:pPr>
        <w:rPr>
          <w:lang w:val="en-US"/>
        </w:rPr>
      </w:pPr>
      <w:r w:rsidRPr="5B1798DA">
        <w:rPr>
          <w:b/>
          <w:bCs/>
          <w:lang w:val="en-US"/>
        </w:rPr>
        <w:t>Can the state</w:t>
      </w:r>
      <w:ins w:id="1210" w:author="IR" w:date="2025-11-17T21:26:00Z" w16du:dateUtc="2025-11-18T02:26:00Z">
        <w:r w:rsidR="00E56026">
          <w:rPr>
            <w:b/>
            <w:bCs/>
            <w:lang w:val="en-US"/>
          </w:rPr>
          <w:t>’</w:t>
        </w:r>
      </w:ins>
      <w:del w:id="1211" w:author="IR" w:date="2025-11-17T21:26:00Z" w16du:dateUtc="2025-11-18T02:26:00Z">
        <w:r w:rsidRPr="5B1798DA" w:rsidDel="00E56026">
          <w:rPr>
            <w:b/>
            <w:bCs/>
            <w:lang w:val="en-US"/>
          </w:rPr>
          <w:delText>'</w:delText>
        </w:r>
      </w:del>
      <w:r w:rsidRPr="5B1798DA">
        <w:rPr>
          <w:b/>
          <w:bCs/>
          <w:lang w:val="en-US"/>
        </w:rPr>
        <w:t xml:space="preserve">s goals be captured </w:t>
      </w:r>
      <w:ins w:id="1212" w:author="IR" w:date="2025-11-17T21:26:00Z" w16du:dateUtc="2025-11-18T02:26:00Z">
        <w:r w:rsidR="00E56026">
          <w:rPr>
            <w:b/>
            <w:bCs/>
            <w:lang w:val="en-US"/>
          </w:rPr>
          <w:t>with</w:t>
        </w:r>
      </w:ins>
      <w:r w:rsidRPr="5B1798DA">
        <w:rPr>
          <w:b/>
          <w:bCs/>
          <w:lang w:val="en-US"/>
        </w:rPr>
        <w:t>in an outcomes-based funding framework?</w:t>
      </w:r>
      <w:r w:rsidRPr="5B1798DA">
        <w:rPr>
          <w:lang w:val="en-US"/>
        </w:rPr>
        <w:t xml:space="preserve"> Some goals, such as increasing degree completion or improving job placement rates, lend themselves to quantification and incorporation into funding formulas. For these metrics, the next question is what data currently exists</w:t>
      </w:r>
      <w:ins w:id="1213" w:author="IR" w:date="2025-11-17T21:27:00Z" w16du:dateUtc="2025-11-18T02:27:00Z">
        <w:r w:rsidR="00E56026">
          <w:rPr>
            <w:lang w:val="en-US"/>
          </w:rPr>
          <w:t>, such as</w:t>
        </w:r>
      </w:ins>
      <w:r w:rsidRPr="5B1798DA">
        <w:rPr>
          <w:lang w:val="en-US"/>
        </w:rPr>
        <w:t xml:space="preserve"> </w:t>
      </w:r>
      <w:del w:id="1214" w:author="IR" w:date="2025-11-17T21:27:00Z" w16du:dateUtc="2025-11-18T02:27:00Z">
        <w:r w:rsidRPr="5B1798DA" w:rsidDel="00E56026">
          <w:rPr>
            <w:lang w:val="en-US"/>
          </w:rPr>
          <w:delText xml:space="preserve">— perhaps </w:delText>
        </w:r>
      </w:del>
      <w:r w:rsidRPr="5B1798DA">
        <w:rPr>
          <w:lang w:val="en-US"/>
        </w:rPr>
        <w:t>in a state’s longitudinal data system,</w:t>
      </w:r>
      <w:del w:id="1215" w:author="IR" w:date="2025-11-17T21:27:00Z" w16du:dateUtc="2025-11-18T02:27:00Z">
        <w:r w:rsidRPr="5B1798DA" w:rsidDel="00E56026">
          <w:rPr>
            <w:lang w:val="en-US"/>
          </w:rPr>
          <w:delText xml:space="preserve"> for example</w:delText>
        </w:r>
      </w:del>
      <w:r w:rsidRPr="5B1798DA">
        <w:rPr>
          <w:lang w:val="en-US"/>
        </w:rPr>
        <w:t xml:space="preserve"> </w:t>
      </w:r>
      <w:del w:id="1216" w:author="IR" w:date="2025-11-17T21:27:00Z" w16du:dateUtc="2025-11-18T02:27:00Z">
        <w:r w:rsidRPr="5B1798DA" w:rsidDel="00E56026">
          <w:rPr>
            <w:lang w:val="en-US"/>
          </w:rPr>
          <w:delText xml:space="preserve">— </w:delText>
        </w:r>
      </w:del>
      <w:r w:rsidRPr="5B1798DA">
        <w:rPr>
          <w:lang w:val="en-US"/>
        </w:rPr>
        <w:t>to capture th</w:t>
      </w:r>
      <w:ins w:id="1217" w:author="IR" w:date="2025-11-17T21:27:00Z" w16du:dateUtc="2025-11-18T02:27:00Z">
        <w:r w:rsidR="00E56026">
          <w:rPr>
            <w:lang w:val="en-US"/>
          </w:rPr>
          <w:t>e</w:t>
        </w:r>
      </w:ins>
      <w:del w:id="1218" w:author="IR" w:date="2025-11-17T21:27:00Z" w16du:dateUtc="2025-11-18T02:27:00Z">
        <w:r w:rsidRPr="5B1798DA" w:rsidDel="00E56026">
          <w:rPr>
            <w:lang w:val="en-US"/>
          </w:rPr>
          <w:delText>at</w:delText>
        </w:r>
      </w:del>
      <w:r w:rsidRPr="5B1798DA">
        <w:rPr>
          <w:lang w:val="en-US"/>
        </w:rPr>
        <w:t xml:space="preserve"> goal and set expectations for future improvement. Other goals, such as promoting civic engagement or supporting regional development, are harder to measure but no less important. Policymakers must determine whether</w:t>
      </w:r>
      <w:r w:rsidR="00BA1650" w:rsidRPr="5B1798DA">
        <w:rPr>
          <w:lang w:val="en-US"/>
        </w:rPr>
        <w:t xml:space="preserve"> an outcomes-based </w:t>
      </w:r>
      <w:r w:rsidR="1603691A" w:rsidRPr="5B1798DA">
        <w:rPr>
          <w:lang w:val="en-US"/>
        </w:rPr>
        <w:t xml:space="preserve">funding </w:t>
      </w:r>
      <w:r w:rsidR="00BA1650" w:rsidRPr="5B1798DA">
        <w:rPr>
          <w:lang w:val="en-US"/>
        </w:rPr>
        <w:t>model</w:t>
      </w:r>
      <w:r w:rsidRPr="5B1798DA">
        <w:rPr>
          <w:lang w:val="en-US"/>
        </w:rPr>
        <w:t xml:space="preserve"> is the right tool for advancing their priorities.</w:t>
      </w:r>
    </w:p>
    <w:p w14:paraId="243C3688" w14:textId="77777777" w:rsidR="00F40380" w:rsidRDefault="00F40380" w:rsidP="0078137B">
      <w:pPr>
        <w:rPr>
          <w:lang w:val="en-US"/>
        </w:rPr>
      </w:pPr>
    </w:p>
    <w:p w14:paraId="12C4DD74" w14:textId="43E28362" w:rsidR="00F40380" w:rsidRPr="00F40380" w:rsidRDefault="18D5403F" w:rsidP="0078137B">
      <w:pPr>
        <w:rPr>
          <w:lang w:val="en-US"/>
        </w:rPr>
      </w:pPr>
      <w:r w:rsidRPr="5B1798DA">
        <w:rPr>
          <w:b/>
          <w:bCs/>
          <w:lang w:val="en-US"/>
        </w:rPr>
        <w:t xml:space="preserve">Which </w:t>
      </w:r>
      <w:r w:rsidR="00F40380" w:rsidRPr="5B1798DA">
        <w:rPr>
          <w:b/>
          <w:bCs/>
          <w:lang w:val="en-US"/>
        </w:rPr>
        <w:t>entity in the state will be responsible for stewarding and implementing the outcomes-based formula?</w:t>
      </w:r>
      <w:r w:rsidR="00F40380" w:rsidRPr="5B1798DA">
        <w:rPr>
          <w:lang w:val="en-US"/>
        </w:rPr>
        <w:t xml:space="preserve"> How will this </w:t>
      </w:r>
      <w:r w:rsidR="00BB5FB1" w:rsidRPr="5B1798DA">
        <w:rPr>
          <w:lang w:val="en-US"/>
        </w:rPr>
        <w:t xml:space="preserve">organization monitor funding levels and institutional performance, and </w:t>
      </w:r>
      <w:r w:rsidR="0080413F" w:rsidRPr="5B1798DA">
        <w:rPr>
          <w:lang w:val="en-US"/>
        </w:rPr>
        <w:t>how might it</w:t>
      </w:r>
      <w:r w:rsidR="00BB5FB1" w:rsidRPr="5B1798DA">
        <w:rPr>
          <w:lang w:val="en-US"/>
        </w:rPr>
        <w:t xml:space="preserve"> propose changes?</w:t>
      </w:r>
      <w:r w:rsidR="0080413F" w:rsidRPr="5B1798DA">
        <w:rPr>
          <w:lang w:val="en-US"/>
        </w:rPr>
        <w:t xml:space="preserve"> </w:t>
      </w:r>
    </w:p>
    <w:p w14:paraId="3A9BC149" w14:textId="77777777" w:rsidR="0078137B" w:rsidRDefault="0078137B" w:rsidP="0078137B">
      <w:pPr>
        <w:rPr>
          <w:b/>
          <w:bCs/>
          <w:lang w:val="en-US"/>
        </w:rPr>
      </w:pPr>
    </w:p>
    <w:p w14:paraId="12045B02" w14:textId="58179673" w:rsidR="0078137B" w:rsidRPr="000A1D75" w:rsidRDefault="0078137B" w:rsidP="00466A84">
      <w:pPr>
        <w:pBdr>
          <w:bottom w:val="single" w:sz="4" w:space="1" w:color="auto"/>
        </w:pBdr>
        <w:rPr>
          <w:lang w:val="en-US"/>
        </w:rPr>
      </w:pPr>
      <w:r w:rsidRPr="000A1D75">
        <w:rPr>
          <w:b/>
          <w:bCs/>
          <w:lang w:val="en-US"/>
        </w:rPr>
        <w:t xml:space="preserve">What data infrastructure </w:t>
      </w:r>
      <w:ins w:id="1219" w:author="IR" w:date="2025-11-18T21:56:00Z" w16du:dateUtc="2025-11-19T02:56:00Z">
        <w:r w:rsidR="00D2746D">
          <w:rPr>
            <w:b/>
            <w:bCs/>
            <w:lang w:val="en-US"/>
          </w:rPr>
          <w:t xml:space="preserve">will </w:t>
        </w:r>
      </w:ins>
      <w:del w:id="1220" w:author="IR" w:date="2025-11-18T21:56:00Z" w16du:dateUtc="2025-11-19T02:56:00Z">
        <w:r w:rsidRPr="000A1D75" w:rsidDel="00D2746D">
          <w:rPr>
            <w:b/>
            <w:bCs/>
            <w:lang w:val="en-US"/>
          </w:rPr>
          <w:delText xml:space="preserve">would </w:delText>
        </w:r>
      </w:del>
      <w:r w:rsidRPr="000A1D75">
        <w:rPr>
          <w:b/>
          <w:bCs/>
          <w:lang w:val="en-US"/>
        </w:rPr>
        <w:t>be necessary to support the outcomes-based funding model?</w:t>
      </w:r>
      <w:r w:rsidRPr="000A1D75">
        <w:rPr>
          <w:lang w:val="en-US"/>
        </w:rPr>
        <w:t xml:space="preserve"> Effective </w:t>
      </w:r>
      <w:r w:rsidR="00E512C7">
        <w:rPr>
          <w:lang w:val="en-US"/>
        </w:rPr>
        <w:t>outcomes-based</w:t>
      </w:r>
      <w:r w:rsidR="00E512C7" w:rsidRPr="000A1D75">
        <w:rPr>
          <w:lang w:val="en-US"/>
        </w:rPr>
        <w:t xml:space="preserve"> </w:t>
      </w:r>
      <w:r w:rsidR="003B0202">
        <w:rPr>
          <w:lang w:val="en-US"/>
        </w:rPr>
        <w:t xml:space="preserve">funding </w:t>
      </w:r>
      <w:r w:rsidRPr="000A1D75">
        <w:rPr>
          <w:lang w:val="en-US"/>
        </w:rPr>
        <w:t>requires robust data systems that can track student progress, calculate outcomes reliably, and provide transparency to stakeholders. States must invest in the infrastructure needed to support their funding models.</w:t>
      </w:r>
    </w:p>
    <w:p w14:paraId="02593399" w14:textId="77777777" w:rsidR="0078137B" w:rsidRDefault="0078137B" w:rsidP="0078137B"/>
    <w:p w14:paraId="4C2415CC" w14:textId="37C832B8" w:rsidR="0078137B" w:rsidRPr="00AF0457" w:rsidRDefault="00AF0457" w:rsidP="0078137B">
      <w:pPr>
        <w:rPr>
          <w:lang w:val="en-US"/>
        </w:rPr>
      </w:pPr>
      <w:r w:rsidRPr="5B1798DA">
        <w:rPr>
          <w:lang w:val="en-US"/>
        </w:rPr>
        <w:t xml:space="preserve">Ultimately, designing an effective funding model </w:t>
      </w:r>
      <w:r w:rsidR="00E512C7" w:rsidRPr="5B1798DA">
        <w:rPr>
          <w:lang w:val="en-US"/>
        </w:rPr>
        <w:t>that accounts for outcomes</w:t>
      </w:r>
      <w:r w:rsidRPr="5B1798DA">
        <w:rPr>
          <w:lang w:val="en-US"/>
        </w:rPr>
        <w:t xml:space="preserve"> is a balancing act. States must select metrics that align with clearly articulated goals while avoiding an overwhelming number of measures</w:t>
      </w:r>
      <w:ins w:id="1221" w:author="IR" w:date="2025-11-17T21:28:00Z" w16du:dateUtc="2025-11-18T02:28:00Z">
        <w:r w:rsidR="0029066E">
          <w:rPr>
            <w:lang w:val="en-US"/>
          </w:rPr>
          <w:t>,</w:t>
        </w:r>
      </w:ins>
      <w:r w:rsidRPr="5B1798DA">
        <w:rPr>
          <w:lang w:val="en-US"/>
        </w:rPr>
        <w:t xml:space="preserve"> </w:t>
      </w:r>
      <w:ins w:id="1222" w:author="IR" w:date="2025-11-17T21:28:00Z" w16du:dateUtc="2025-11-18T02:28:00Z">
        <w:r w:rsidR="0029066E">
          <w:rPr>
            <w:lang w:val="en-US"/>
          </w:rPr>
          <w:lastRenderedPageBreak/>
          <w:t xml:space="preserve">which can </w:t>
        </w:r>
      </w:ins>
      <w:del w:id="1223" w:author="IR" w:date="2025-11-17T21:28:00Z" w16du:dateUtc="2025-11-18T02:28:00Z">
        <w:r w:rsidRPr="5B1798DA" w:rsidDel="0029066E">
          <w:rPr>
            <w:lang w:val="en-US"/>
          </w:rPr>
          <w:delText xml:space="preserve">that </w:delText>
        </w:r>
      </w:del>
      <w:r w:rsidRPr="5B1798DA">
        <w:rPr>
          <w:lang w:val="en-US"/>
        </w:rPr>
        <w:t xml:space="preserve">dilute focus. They must decide whether to reward absolute performance, improvement, or </w:t>
      </w:r>
      <w:ins w:id="1224" w:author="IR" w:date="2025-11-18T21:56:00Z" w16du:dateUtc="2025-11-19T02:56:00Z">
        <w:r w:rsidR="00D2746D">
          <w:rPr>
            <w:lang w:val="en-US"/>
          </w:rPr>
          <w:t>a</w:t>
        </w:r>
      </w:ins>
      <w:del w:id="1225" w:author="IR" w:date="2025-11-18T21:56:00Z" w16du:dateUtc="2025-11-19T02:56:00Z">
        <w:r w:rsidRPr="5B1798DA" w:rsidDel="00D2746D">
          <w:rPr>
            <w:lang w:val="en-US"/>
          </w:rPr>
          <w:delText>some</w:delText>
        </w:r>
      </w:del>
      <w:r w:rsidRPr="5B1798DA">
        <w:rPr>
          <w:lang w:val="en-US"/>
        </w:rPr>
        <w:t xml:space="preserve"> combination of both. Calculation methods and distribution approaches need to be transparent enough for IHEs to understand how their actions translate into funding</w:t>
      </w:r>
      <w:ins w:id="1226" w:author="Super Copy Editors" w:date="2025-11-19T14:14:00Z" w16du:dateUtc="2025-11-19T19:14:00Z">
        <w:r w:rsidR="00F03D5C">
          <w:rPr>
            <w:lang w:val="en-US"/>
          </w:rPr>
          <w:t>,</w:t>
        </w:r>
      </w:ins>
      <w:r w:rsidRPr="5B1798DA">
        <w:rPr>
          <w:lang w:val="en-US"/>
        </w:rPr>
        <w:t xml:space="preserve"> yet sophisticated enough to account for differences in institutional context</w:t>
      </w:r>
      <w:ins w:id="1227" w:author="IR" w:date="2025-11-17T21:28:00Z" w16du:dateUtc="2025-11-18T02:28:00Z">
        <w:r w:rsidR="0029066E">
          <w:rPr>
            <w:lang w:val="en-US"/>
          </w:rPr>
          <w:t>s</w:t>
        </w:r>
      </w:ins>
      <w:r w:rsidRPr="5B1798DA">
        <w:rPr>
          <w:lang w:val="en-US"/>
        </w:rPr>
        <w:t xml:space="preserve"> and student populations. And</w:t>
      </w:r>
      <w:r w:rsidR="767AE2E9" w:rsidRPr="5B1798DA">
        <w:rPr>
          <w:lang w:val="en-US"/>
        </w:rPr>
        <w:t>,</w:t>
      </w:r>
      <w:r w:rsidRPr="5B1798DA">
        <w:rPr>
          <w:lang w:val="en-US"/>
        </w:rPr>
        <w:t xml:space="preserve"> perhaps most critically, states must find the right level of funding to tie to outcomes — enough to motivate meaningful change, but not so much that it creates instability or punishes institutions for factors beyond their control. These design and implementation choices shape whether an </w:t>
      </w:r>
      <w:r w:rsidR="00E512C7" w:rsidRPr="5B1798DA">
        <w:rPr>
          <w:lang w:val="en-US"/>
        </w:rPr>
        <w:t>outcomes-based</w:t>
      </w:r>
      <w:r w:rsidRPr="5B1798DA">
        <w:rPr>
          <w:lang w:val="en-US"/>
        </w:rPr>
        <w:t xml:space="preserve"> model becomes a catalyst for improvement or another administrative burden with limited impact.</w:t>
      </w:r>
    </w:p>
    <w:p w14:paraId="7BDB7BFD" w14:textId="77777777" w:rsidR="000A1D75" w:rsidRPr="000A1D75" w:rsidRDefault="000A1D75" w:rsidP="00185689">
      <w:pPr>
        <w:pStyle w:val="Heading1"/>
      </w:pPr>
      <w:bookmarkStart w:id="1228" w:name="_Toc214278127"/>
      <w:r w:rsidRPr="000A1D75">
        <w:t>Conclusion</w:t>
      </w:r>
      <w:bookmarkEnd w:id="1228"/>
    </w:p>
    <w:p w14:paraId="3B4EF24F" w14:textId="68EBAB5B" w:rsidR="00A30884" w:rsidRPr="000A1D75" w:rsidRDefault="003C13F0" w:rsidP="00A30884">
      <w:pPr>
        <w:rPr>
          <w:lang w:val="en-US"/>
        </w:rPr>
      </w:pPr>
      <w:r>
        <w:rPr>
          <w:lang w:val="en-US"/>
        </w:rPr>
        <w:t>An outcomes-based approach to higher education finance is growing increasingly popular</w:t>
      </w:r>
      <w:r w:rsidR="000A1D75" w:rsidRPr="000A1D75">
        <w:rPr>
          <w:lang w:val="en-US"/>
        </w:rPr>
        <w:t xml:space="preserve">, driven by demands for accountability, concerns about rising costs, and interest in </w:t>
      </w:r>
      <w:r>
        <w:rPr>
          <w:lang w:val="en-US"/>
        </w:rPr>
        <w:t>ensuring a</w:t>
      </w:r>
      <w:r w:rsidR="004440C3">
        <w:rPr>
          <w:lang w:val="en-US"/>
        </w:rPr>
        <w:t xml:space="preserve"> return on public investments</w:t>
      </w:r>
      <w:r w:rsidR="000A1D75" w:rsidRPr="000A1D75">
        <w:rPr>
          <w:lang w:val="en-US"/>
        </w:rPr>
        <w:t xml:space="preserve">. </w:t>
      </w:r>
      <w:r w:rsidR="00A30884">
        <w:rPr>
          <w:lang w:val="en-US"/>
        </w:rPr>
        <w:t>E</w:t>
      </w:r>
      <w:r w:rsidR="00A30884" w:rsidRPr="000A1D75">
        <w:rPr>
          <w:lang w:val="en-US"/>
        </w:rPr>
        <w:t>xpectations about what colleges and universities should accomplish</w:t>
      </w:r>
      <w:r w:rsidR="00A30884">
        <w:rPr>
          <w:lang w:val="en-US"/>
        </w:rPr>
        <w:t xml:space="preserve"> are shifting: </w:t>
      </w:r>
      <w:r w:rsidR="00A30884" w:rsidRPr="000A1D75">
        <w:rPr>
          <w:lang w:val="en-US"/>
        </w:rPr>
        <w:t xml:space="preserve">Beyond traditional completion metrics, </w:t>
      </w:r>
      <w:r w:rsidR="004440C3">
        <w:rPr>
          <w:lang w:val="en-US"/>
        </w:rPr>
        <w:t>priorities now include</w:t>
      </w:r>
      <w:r w:rsidR="00A30884" w:rsidRPr="000A1D75">
        <w:rPr>
          <w:lang w:val="en-US"/>
        </w:rPr>
        <w:t xml:space="preserve"> workforce readiness, equitable access, </w:t>
      </w:r>
      <w:r w:rsidR="004440C3">
        <w:rPr>
          <w:lang w:val="en-US"/>
        </w:rPr>
        <w:t xml:space="preserve">and </w:t>
      </w:r>
      <w:r w:rsidR="00A30884" w:rsidRPr="000A1D75">
        <w:rPr>
          <w:lang w:val="en-US"/>
        </w:rPr>
        <w:t xml:space="preserve">funding adequacy. </w:t>
      </w:r>
      <w:r w:rsidR="00A30884">
        <w:rPr>
          <w:lang w:val="en-US"/>
        </w:rPr>
        <w:t>T</w:t>
      </w:r>
      <w:r w:rsidR="00A30884" w:rsidRPr="00D81437">
        <w:rPr>
          <w:lang w:val="en-US"/>
        </w:rPr>
        <w:t xml:space="preserve">his evolving landscape </w:t>
      </w:r>
      <w:r w:rsidR="00A30884" w:rsidRPr="000A1D75">
        <w:rPr>
          <w:lang w:val="en-US"/>
        </w:rPr>
        <w:t xml:space="preserve">creates both opportunities and challenges for states </w:t>
      </w:r>
      <w:r w:rsidR="00A30884">
        <w:rPr>
          <w:lang w:val="en-US"/>
        </w:rPr>
        <w:t xml:space="preserve">thinking about higher education finance, and it </w:t>
      </w:r>
      <w:r w:rsidR="00A30884" w:rsidRPr="00D81437">
        <w:rPr>
          <w:lang w:val="en-US"/>
        </w:rPr>
        <w:t xml:space="preserve">requires a nuanced understanding of what </w:t>
      </w:r>
      <w:r w:rsidR="002D1C1B">
        <w:rPr>
          <w:lang w:val="en-US"/>
        </w:rPr>
        <w:t>outcomes-based funding could</w:t>
      </w:r>
      <w:r w:rsidR="00A30884" w:rsidRPr="00D81437">
        <w:rPr>
          <w:lang w:val="en-US"/>
        </w:rPr>
        <w:t xml:space="preserve"> accomplish</w:t>
      </w:r>
      <w:r w:rsidR="002D1C1B">
        <w:rPr>
          <w:lang w:val="en-US"/>
        </w:rPr>
        <w:t xml:space="preserve"> with thoughtful design and implementation</w:t>
      </w:r>
      <w:r w:rsidR="00A30884">
        <w:rPr>
          <w:lang w:val="en-US"/>
        </w:rPr>
        <w:t>.</w:t>
      </w:r>
    </w:p>
    <w:p w14:paraId="0E68169C" w14:textId="77777777" w:rsidR="00A30884" w:rsidRDefault="00A30884" w:rsidP="00A33B80">
      <w:pPr>
        <w:rPr>
          <w:lang w:val="en-US"/>
        </w:rPr>
      </w:pPr>
    </w:p>
    <w:p w14:paraId="01C6B515" w14:textId="3E840305" w:rsidR="000A1D75" w:rsidRDefault="000A1D75" w:rsidP="00A33B80">
      <w:pPr>
        <w:rPr>
          <w:lang w:val="en-US"/>
        </w:rPr>
      </w:pPr>
      <w:r w:rsidRPr="5B1798DA">
        <w:rPr>
          <w:lang w:val="en-US"/>
        </w:rPr>
        <w:t xml:space="preserve">Despite its growing popularity, the evidence on </w:t>
      </w:r>
      <w:r w:rsidR="000D0FBF" w:rsidRPr="5B1798DA">
        <w:rPr>
          <w:lang w:val="en-US"/>
        </w:rPr>
        <w:t xml:space="preserve">the </w:t>
      </w:r>
      <w:r w:rsidRPr="5B1798DA">
        <w:rPr>
          <w:lang w:val="en-US"/>
        </w:rPr>
        <w:t>effectiveness</w:t>
      </w:r>
      <w:r w:rsidR="000D0FBF" w:rsidRPr="5B1798DA">
        <w:rPr>
          <w:lang w:val="en-US"/>
        </w:rPr>
        <w:t xml:space="preserve"> of outcomes-based funding</w:t>
      </w:r>
      <w:r w:rsidRPr="5B1798DA">
        <w:rPr>
          <w:lang w:val="en-US"/>
        </w:rPr>
        <w:t xml:space="preserve"> remains mixed, </w:t>
      </w:r>
      <w:r w:rsidR="00A33B80" w:rsidRPr="5B1798DA">
        <w:rPr>
          <w:lang w:val="en-US"/>
        </w:rPr>
        <w:t xml:space="preserve">demonstrating </w:t>
      </w:r>
      <w:r w:rsidRPr="5B1798DA">
        <w:rPr>
          <w:lang w:val="en-US"/>
        </w:rPr>
        <w:t xml:space="preserve">the complexity of designing and implementing </w:t>
      </w:r>
      <w:r w:rsidR="000D0FBF" w:rsidRPr="5B1798DA">
        <w:rPr>
          <w:lang w:val="en-US"/>
        </w:rPr>
        <w:t xml:space="preserve">these </w:t>
      </w:r>
      <w:r w:rsidRPr="5B1798DA">
        <w:rPr>
          <w:lang w:val="en-US"/>
        </w:rPr>
        <w:t>models. The metrics selected, the methods used to calculate and distribute fund</w:t>
      </w:r>
      <w:ins w:id="1229" w:author="IR" w:date="2025-11-17T21:29:00Z" w16du:dateUtc="2025-11-18T02:29:00Z">
        <w:r w:rsidR="0029066E">
          <w:rPr>
            <w:lang w:val="en-US"/>
          </w:rPr>
          <w:t>s</w:t>
        </w:r>
      </w:ins>
      <w:del w:id="1230" w:author="IR" w:date="2025-11-17T21:29:00Z" w16du:dateUtc="2025-11-18T02:29:00Z">
        <w:r w:rsidRPr="5B1798DA" w:rsidDel="0029066E">
          <w:rPr>
            <w:lang w:val="en-US"/>
          </w:rPr>
          <w:delText>ing</w:delText>
        </w:r>
      </w:del>
      <w:r w:rsidRPr="5B1798DA">
        <w:rPr>
          <w:lang w:val="en-US"/>
        </w:rPr>
        <w:t xml:space="preserve">, and the amount of money tied to outcomes all matter. When </w:t>
      </w:r>
      <w:ins w:id="1231" w:author="Super Copy Editors" w:date="2025-11-19T14:19:00Z" w16du:dateUtc="2025-11-19T19:19:00Z">
        <w:r w:rsidR="00E875F3">
          <w:rPr>
            <w:lang w:val="en-US"/>
          </w:rPr>
          <w:t xml:space="preserve">poorly </w:t>
        </w:r>
      </w:ins>
      <w:r w:rsidRPr="5B1798DA">
        <w:rPr>
          <w:lang w:val="en-US"/>
        </w:rPr>
        <w:t xml:space="preserve">designed </w:t>
      </w:r>
      <w:r w:rsidR="00A33B80" w:rsidRPr="5B1798DA">
        <w:rPr>
          <w:lang w:val="en-US"/>
        </w:rPr>
        <w:t>and implemented</w:t>
      </w:r>
      <w:del w:id="1232" w:author="Super Copy Editors" w:date="2025-11-19T14:19:00Z" w16du:dateUtc="2025-11-19T19:19:00Z">
        <w:r w:rsidR="00A33B80" w:rsidRPr="5B1798DA" w:rsidDel="00E875F3">
          <w:rPr>
            <w:lang w:val="en-US"/>
          </w:rPr>
          <w:delText xml:space="preserve"> </w:delText>
        </w:r>
        <w:r w:rsidRPr="5B1798DA" w:rsidDel="00E875F3">
          <w:rPr>
            <w:lang w:val="en-US"/>
          </w:rPr>
          <w:delText>poorly</w:delText>
        </w:r>
      </w:del>
      <w:r w:rsidRPr="5B1798DA">
        <w:rPr>
          <w:lang w:val="en-US"/>
        </w:rPr>
        <w:t xml:space="preserve">, </w:t>
      </w:r>
      <w:r w:rsidR="000D0FBF" w:rsidRPr="5B1798DA">
        <w:rPr>
          <w:lang w:val="en-US"/>
        </w:rPr>
        <w:t>outcomes-based funding</w:t>
      </w:r>
      <w:ins w:id="1233" w:author="IR" w:date="2025-11-17T21:30:00Z" w16du:dateUtc="2025-11-18T02:30:00Z">
        <w:r w:rsidR="0029066E">
          <w:rPr>
            <w:lang w:val="en-US"/>
          </w:rPr>
          <w:t xml:space="preserve"> models</w:t>
        </w:r>
      </w:ins>
      <w:r w:rsidR="000D0FBF" w:rsidRPr="5B1798DA">
        <w:rPr>
          <w:lang w:val="en-US"/>
        </w:rPr>
        <w:t xml:space="preserve"> </w:t>
      </w:r>
      <w:r w:rsidR="4D58567F" w:rsidRPr="5B1798DA">
        <w:rPr>
          <w:lang w:val="en-US"/>
        </w:rPr>
        <w:t xml:space="preserve">likely </w:t>
      </w:r>
      <w:r w:rsidRPr="5B1798DA">
        <w:rPr>
          <w:lang w:val="en-US"/>
        </w:rPr>
        <w:t>create</w:t>
      </w:r>
      <w:del w:id="1234" w:author="IR" w:date="2025-11-17T21:30:00Z" w16du:dateUtc="2025-11-18T02:30:00Z">
        <w:r w:rsidR="00285DD0" w:rsidDel="0029066E">
          <w:rPr>
            <w:lang w:val="en-US"/>
          </w:rPr>
          <w:delText>s</w:delText>
        </w:r>
      </w:del>
      <w:r w:rsidRPr="5B1798DA">
        <w:rPr>
          <w:lang w:val="en-US"/>
        </w:rPr>
        <w:t xml:space="preserve"> perverse incentives, exacerbate</w:t>
      </w:r>
      <w:del w:id="1235" w:author="IR" w:date="2025-11-17T21:30:00Z" w16du:dateUtc="2025-11-18T02:30:00Z">
        <w:r w:rsidR="00285DD0" w:rsidDel="0029066E">
          <w:rPr>
            <w:lang w:val="en-US"/>
          </w:rPr>
          <w:delText>s</w:delText>
        </w:r>
      </w:del>
      <w:r w:rsidRPr="5B1798DA">
        <w:rPr>
          <w:lang w:val="en-US"/>
        </w:rPr>
        <w:t xml:space="preserve"> inequities, and fail</w:t>
      </w:r>
      <w:del w:id="1236" w:author="IR" w:date="2025-11-17T21:30:00Z" w16du:dateUtc="2025-11-18T02:30:00Z">
        <w:r w:rsidR="00285DD0" w:rsidDel="0029066E">
          <w:rPr>
            <w:lang w:val="en-US"/>
          </w:rPr>
          <w:delText>s</w:delText>
        </w:r>
      </w:del>
      <w:r w:rsidRPr="5B1798DA">
        <w:rPr>
          <w:lang w:val="en-US"/>
        </w:rPr>
        <w:t xml:space="preserve"> to produce meaningful improvements in student outcomes. </w:t>
      </w:r>
      <w:r w:rsidR="00C47E11" w:rsidRPr="5B1798DA">
        <w:rPr>
          <w:lang w:val="en-US"/>
        </w:rPr>
        <w:t>But</w:t>
      </w:r>
      <w:r w:rsidR="00002164" w:rsidRPr="5B1798DA">
        <w:rPr>
          <w:lang w:val="en-US"/>
        </w:rPr>
        <w:t xml:space="preserve"> w</w:t>
      </w:r>
      <w:r w:rsidRPr="5B1798DA">
        <w:rPr>
          <w:lang w:val="en-US"/>
        </w:rPr>
        <w:t xml:space="preserve">hen designed thoughtfully, with attention to both traditional and emerging definitions of success, </w:t>
      </w:r>
      <w:r w:rsidR="000D0FBF" w:rsidRPr="5B1798DA">
        <w:rPr>
          <w:lang w:val="en-US"/>
        </w:rPr>
        <w:t xml:space="preserve">these models </w:t>
      </w:r>
      <w:r w:rsidRPr="5B1798DA">
        <w:rPr>
          <w:lang w:val="en-US"/>
        </w:rPr>
        <w:t>ha</w:t>
      </w:r>
      <w:r w:rsidR="000D0FBF" w:rsidRPr="5B1798DA">
        <w:rPr>
          <w:lang w:val="en-US"/>
        </w:rPr>
        <w:t>ve</w:t>
      </w:r>
      <w:r w:rsidRPr="5B1798DA">
        <w:rPr>
          <w:lang w:val="en-US"/>
        </w:rPr>
        <w:t xml:space="preserve"> the potential to focus institutional attention on student success and align higher education with statewide priorities</w:t>
      </w:r>
      <w:r w:rsidR="00C47E11" w:rsidRPr="5B1798DA">
        <w:rPr>
          <w:lang w:val="en-US"/>
        </w:rPr>
        <w:t>, benefitting both students and taxpayers</w:t>
      </w:r>
      <w:r w:rsidRPr="5B1798DA">
        <w:rPr>
          <w:lang w:val="en-US"/>
        </w:rPr>
        <w:t>.</w:t>
      </w:r>
      <w:r w:rsidR="00D81437">
        <w:t xml:space="preserve"> </w:t>
      </w:r>
    </w:p>
    <w:p w14:paraId="65FE0F4C" w14:textId="77777777" w:rsidR="009074A0" w:rsidRPr="000A1D75" w:rsidRDefault="009074A0" w:rsidP="000A1D75">
      <w:pPr>
        <w:rPr>
          <w:lang w:val="en-US"/>
        </w:rPr>
      </w:pPr>
    </w:p>
    <w:p w14:paraId="45FED857" w14:textId="77777777" w:rsidR="00AF0457" w:rsidRDefault="00AF0457">
      <w:pPr>
        <w:rPr>
          <w:b/>
          <w:bCs/>
          <w:color w:val="auto"/>
          <w:sz w:val="44"/>
          <w:szCs w:val="44"/>
          <w:lang w:val="en-US"/>
        </w:rPr>
      </w:pPr>
      <w:r>
        <w:br w:type="page"/>
      </w:r>
    </w:p>
    <w:p w14:paraId="2387B233" w14:textId="73F62BE5" w:rsidR="00B92F6A" w:rsidRDefault="00B92F6A" w:rsidP="00185689">
      <w:pPr>
        <w:pStyle w:val="Heading1"/>
      </w:pPr>
      <w:bookmarkStart w:id="1237" w:name="_Toc214278128"/>
      <w:r>
        <w:lastRenderedPageBreak/>
        <w:t>Acknowledgments</w:t>
      </w:r>
      <w:bookmarkEnd w:id="1237"/>
    </w:p>
    <w:p w14:paraId="27CC09CC" w14:textId="5470AC14" w:rsidR="00B92F6A" w:rsidRDefault="00B92F6A" w:rsidP="006758F4">
      <w:r w:rsidRPr="2786FCBE">
        <w:rPr>
          <w:lang w:val="en-US"/>
        </w:rPr>
        <w:t>We would like to thank the many experts who gave their time and shared their knowledge with us to inform our work</w:t>
      </w:r>
      <w:r w:rsidR="0064702A">
        <w:rPr>
          <w:lang w:val="en-US"/>
        </w:rPr>
        <w:t>, as well as Christine Dickason for her input and review</w:t>
      </w:r>
      <w:r w:rsidRPr="2786FCBE">
        <w:rPr>
          <w:lang w:val="en-US"/>
        </w:rPr>
        <w:t xml:space="preserve">. Thank you also to the </w:t>
      </w:r>
      <w:r w:rsidR="00773532" w:rsidRPr="2786FCBE">
        <w:rPr>
          <w:lang w:val="en-US"/>
        </w:rPr>
        <w:t>JPMorgan Chase Foundation</w:t>
      </w:r>
      <w:r w:rsidRPr="2786FCBE">
        <w:rPr>
          <w:lang w:val="en-US"/>
        </w:rPr>
        <w:t xml:space="preserve"> for its financial support of this project.</w:t>
      </w:r>
    </w:p>
    <w:p w14:paraId="59A0A496" w14:textId="77777777" w:rsidR="00B92F6A" w:rsidRDefault="00B92F6A" w:rsidP="006758F4"/>
    <w:p w14:paraId="02D6E14B" w14:textId="0CD98578" w:rsidR="00B92F6A" w:rsidRDefault="00B92F6A" w:rsidP="006758F4">
      <w:r w:rsidRPr="2786FCBE">
        <w:rPr>
          <w:lang w:val="en-US"/>
        </w:rPr>
        <w:t>We would also like to thank</w:t>
      </w:r>
      <w:r w:rsidR="00787F69">
        <w:rPr>
          <w:lang w:val="en-US"/>
        </w:rPr>
        <w:t xml:space="preserve"> </w:t>
      </w:r>
      <w:r w:rsidR="00D4672C" w:rsidRPr="00D4672C">
        <w:t>our Bellwether colleague</w:t>
      </w:r>
      <w:r w:rsidR="00D4672C">
        <w:t xml:space="preserve"> </w:t>
      </w:r>
      <w:r w:rsidR="00773532" w:rsidRPr="2786FCBE">
        <w:rPr>
          <w:lang w:val="en-US"/>
        </w:rPr>
        <w:t>Ashlie Scott</w:t>
      </w:r>
      <w:r w:rsidRPr="2786FCBE">
        <w:rPr>
          <w:lang w:val="en-US"/>
        </w:rPr>
        <w:t xml:space="preserve"> for her support. Thank you to Amy Ribock, Kate Neifeld, Andy Jacob,</w:t>
      </w:r>
      <w:r w:rsidR="00773532" w:rsidRPr="2786FCBE">
        <w:rPr>
          <w:lang w:val="en-US"/>
        </w:rPr>
        <w:t xml:space="preserve"> McKenzie Maxson,</w:t>
      </w:r>
      <w:r w:rsidRPr="2786FCBE">
        <w:rPr>
          <w:lang w:val="en-US"/>
        </w:rPr>
        <w:t xml:space="preserve"> Julie Nguyen, and Amber Walker for shepherding and disseminating this work, and to Super Copy Editors.</w:t>
      </w:r>
    </w:p>
    <w:p w14:paraId="088DA2B6" w14:textId="77777777" w:rsidR="00B92F6A" w:rsidRDefault="00B92F6A" w:rsidP="006758F4"/>
    <w:p w14:paraId="0DEBD132" w14:textId="0EA030D4" w:rsidR="00B92F6A" w:rsidRDefault="00B92F6A" w:rsidP="006758F4">
      <w:r w:rsidRPr="2786FCBE">
        <w:rPr>
          <w:lang w:val="en-US"/>
        </w:rPr>
        <w:t>The contributions of these individuals and entities significantly enhanced our work;</w:t>
      </w:r>
      <w:del w:id="1238" w:author="IR" w:date="2025-11-17T21:31:00Z" w16du:dateUtc="2025-11-18T02:31:00Z">
        <w:r w:rsidRPr="2786FCBE" w:rsidDel="0029066E">
          <w:rPr>
            <w:lang w:val="en-US"/>
          </w:rPr>
          <w:delText xml:space="preserve"> however,</w:delText>
        </w:r>
      </w:del>
      <w:r w:rsidRPr="2786FCBE">
        <w:rPr>
          <w:lang w:val="en-US"/>
        </w:rPr>
        <w:t xml:space="preserve"> any errors in fact or analysis remain the responsibility of the authors. </w:t>
      </w:r>
    </w:p>
    <w:p w14:paraId="2AC536B2" w14:textId="77777777" w:rsidR="00B92F6A" w:rsidRDefault="00B92F6A" w:rsidP="006758F4"/>
    <w:p w14:paraId="6AD001BC" w14:textId="77777777" w:rsidR="00B92F6A" w:rsidRDefault="00B92F6A" w:rsidP="00185689">
      <w:pPr>
        <w:pStyle w:val="Heading1"/>
      </w:pPr>
      <w:bookmarkStart w:id="1239" w:name="_Toc214278129"/>
      <w:r>
        <w:t>About the Authors</w:t>
      </w:r>
      <w:bookmarkEnd w:id="1239"/>
    </w:p>
    <w:p w14:paraId="30CA1BC7" w14:textId="45B86E38" w:rsidR="00B92F6A" w:rsidRPr="00FE7B64" w:rsidRDefault="00787F69" w:rsidP="006758F4">
      <w:pPr>
        <w:rPr>
          <w:b/>
          <w:bCs/>
        </w:rPr>
      </w:pPr>
      <w:r>
        <w:rPr>
          <w:b/>
          <w:bCs/>
        </w:rPr>
        <w:t>MARISA MISSION</w:t>
      </w:r>
    </w:p>
    <w:p w14:paraId="7E9E013A" w14:textId="752FB2A1" w:rsidR="00787F69" w:rsidRPr="00787F69" w:rsidRDefault="00787F69" w:rsidP="00787F69">
      <w:pPr>
        <w:rPr>
          <w:lang w:val="en-US"/>
        </w:rPr>
      </w:pPr>
      <w:r w:rsidRPr="5B1798DA">
        <w:rPr>
          <w:lang w:val="en-US"/>
        </w:rPr>
        <w:t>Marisa Mission is a senior analyst at Bellwether. She can be reached at marisa.mission@bellwether.org. </w:t>
      </w:r>
    </w:p>
    <w:p w14:paraId="78C9D83F" w14:textId="77777777" w:rsidR="00B92F6A" w:rsidRPr="006C4085" w:rsidRDefault="00B92F6A" w:rsidP="006758F4"/>
    <w:p w14:paraId="7279CFE9" w14:textId="6647CB5F" w:rsidR="00B92F6A" w:rsidRPr="00FE7B64" w:rsidRDefault="002B0B7F" w:rsidP="006758F4">
      <w:pPr>
        <w:rPr>
          <w:b/>
          <w:bCs/>
        </w:rPr>
      </w:pPr>
      <w:r>
        <w:rPr>
          <w:b/>
          <w:bCs/>
        </w:rPr>
        <w:t>HAILLY T.N. KORMAN</w:t>
      </w:r>
    </w:p>
    <w:p w14:paraId="161F3914" w14:textId="7D24A961" w:rsidR="002B0B7F" w:rsidRPr="002B0B7F" w:rsidRDefault="002B0B7F" w:rsidP="002B0B7F">
      <w:pPr>
        <w:rPr>
          <w:lang w:val="en-US"/>
        </w:rPr>
      </w:pPr>
      <w:r w:rsidRPr="5B1798DA">
        <w:rPr>
          <w:lang w:val="en-US"/>
        </w:rPr>
        <w:t>Hailly T.N. Korman is a senior associate partner at Bellwether. She can be reached at hailly.korman@bellwether.org.</w:t>
      </w:r>
    </w:p>
    <w:p w14:paraId="57636F9D" w14:textId="77777777" w:rsidR="00B92F6A" w:rsidRPr="006C4085" w:rsidRDefault="00B92F6A" w:rsidP="006758F4"/>
    <w:p w14:paraId="1CBDC6AF" w14:textId="5A47D3E0" w:rsidR="00B92F6A" w:rsidRPr="00FE7B64" w:rsidRDefault="00787F69" w:rsidP="006758F4">
      <w:pPr>
        <w:rPr>
          <w:b/>
          <w:bCs/>
        </w:rPr>
      </w:pPr>
      <w:r>
        <w:rPr>
          <w:b/>
          <w:bCs/>
        </w:rPr>
        <w:t>NICK LEE</w:t>
      </w:r>
    </w:p>
    <w:p w14:paraId="7AC07D67" w14:textId="710E38BC" w:rsidR="00787F69" w:rsidRPr="00787F69" w:rsidRDefault="00787F69" w:rsidP="00787F69">
      <w:pPr>
        <w:rPr>
          <w:lang w:val="en-US"/>
        </w:rPr>
      </w:pPr>
      <w:r w:rsidRPr="5B1798DA">
        <w:rPr>
          <w:lang w:val="en-US"/>
        </w:rPr>
        <w:t>Nick Lee is a senior partner at Bellwether. He can be reached at nick.lee@bellwether.org.</w:t>
      </w:r>
    </w:p>
    <w:p w14:paraId="27BCFA4F" w14:textId="77777777" w:rsidR="00B92F6A" w:rsidRPr="006C4085" w:rsidRDefault="00B92F6A" w:rsidP="006758F4"/>
    <w:p w14:paraId="17DB61DF" w14:textId="2269D7B3" w:rsidR="00B92F6A" w:rsidRPr="00FE7B64" w:rsidRDefault="00787F69" w:rsidP="006758F4">
      <w:pPr>
        <w:rPr>
          <w:b/>
          <w:bCs/>
        </w:rPr>
      </w:pPr>
      <w:r>
        <w:rPr>
          <w:b/>
          <w:bCs/>
        </w:rPr>
        <w:t>COLLEEN CAMPBELL</w:t>
      </w:r>
    </w:p>
    <w:p w14:paraId="457C4249" w14:textId="28382D1C" w:rsidR="00787F69" w:rsidRPr="00787F69" w:rsidRDefault="00787F69" w:rsidP="00787F69">
      <w:pPr>
        <w:rPr>
          <w:lang w:val="en-US"/>
        </w:rPr>
      </w:pPr>
      <w:r w:rsidRPr="5B1798DA">
        <w:rPr>
          <w:lang w:val="en-US"/>
        </w:rPr>
        <w:t>Colleen Campbell is a senior associate partner at Bellwether. She can be reached at colleen.campbell@bellwether.org.</w:t>
      </w:r>
    </w:p>
    <w:p w14:paraId="679794E5" w14:textId="77777777" w:rsidR="00B92F6A" w:rsidRDefault="00B92F6A" w:rsidP="006758F4">
      <w:r>
        <w:br w:type="page"/>
      </w:r>
    </w:p>
    <w:p w14:paraId="3D37FFE4" w14:textId="77777777" w:rsidR="00B92F6A" w:rsidRPr="00B92F6A" w:rsidRDefault="00B92F6A" w:rsidP="00185689">
      <w:pPr>
        <w:pStyle w:val="Heading1"/>
      </w:pPr>
      <w:bookmarkStart w:id="1240" w:name="_Toc158396538"/>
      <w:bookmarkStart w:id="1241" w:name="_Toc214278130"/>
      <w:r w:rsidRPr="00B92F6A">
        <w:lastRenderedPageBreak/>
        <w:t>About Bellwether</w:t>
      </w:r>
      <w:bookmarkEnd w:id="1240"/>
      <w:bookmarkEnd w:id="1241"/>
    </w:p>
    <w:p w14:paraId="28609A7B" w14:textId="3F6D9807" w:rsidR="00B92F6A" w:rsidRDefault="00B92F6A" w:rsidP="006758F4">
      <w:r w:rsidRPr="00366E83">
        <w:t xml:space="preserve">Bellwether is a national nonprofit that exists to transform education to ensure </w:t>
      </w:r>
      <w:ins w:id="1242" w:author="IR" w:date="2025-11-17T21:31:00Z" w16du:dateUtc="2025-11-18T02:31:00Z">
        <w:r w:rsidR="0029066E">
          <w:t xml:space="preserve">that </w:t>
        </w:r>
      </w:ins>
      <w:r w:rsidRPr="00366E83">
        <w:t xml:space="preserve">systemically marginalized young people achieve outcomes that lead to fulfilling lives and flourishing communities. Founded in 2010, </w:t>
      </w:r>
      <w:ins w:id="1243" w:author="IR" w:date="2025-11-17T21:31:00Z" w16du:dateUtc="2025-11-18T02:31:00Z">
        <w:r w:rsidR="0029066E">
          <w:t>Bellwether</w:t>
        </w:r>
      </w:ins>
      <w:del w:id="1244" w:author="IR" w:date="2025-11-17T21:31:00Z" w16du:dateUtc="2025-11-18T02:31:00Z">
        <w:r w:rsidRPr="00366E83" w:rsidDel="0029066E">
          <w:delText>we</w:delText>
        </w:r>
      </w:del>
      <w:r w:rsidRPr="00366E83">
        <w:t xml:space="preserve"> work</w:t>
      </w:r>
      <w:ins w:id="1245" w:author="IR" w:date="2025-11-17T21:31:00Z" w16du:dateUtc="2025-11-18T02:31:00Z">
        <w:r w:rsidR="0029066E">
          <w:t>s</w:t>
        </w:r>
      </w:ins>
      <w:r w:rsidRPr="00366E83">
        <w:t xml:space="preserve"> hand</w:t>
      </w:r>
      <w:ins w:id="1246" w:author="IR" w:date="2025-11-17T21:31:00Z" w16du:dateUtc="2025-11-18T02:31:00Z">
        <w:r w:rsidR="0029066E">
          <w:t>-</w:t>
        </w:r>
      </w:ins>
      <w:del w:id="1247" w:author="IR" w:date="2025-11-17T21:31:00Z" w16du:dateUtc="2025-11-18T02:31:00Z">
        <w:r w:rsidRPr="00366E83" w:rsidDel="0029066E">
          <w:delText xml:space="preserve"> </w:delText>
        </w:r>
      </w:del>
      <w:r w:rsidRPr="00366E83">
        <w:t>in</w:t>
      </w:r>
      <w:ins w:id="1248" w:author="IR" w:date="2025-11-17T21:31:00Z" w16du:dateUtc="2025-11-18T02:31:00Z">
        <w:r w:rsidR="0029066E">
          <w:t>-</w:t>
        </w:r>
      </w:ins>
      <w:del w:id="1249" w:author="IR" w:date="2025-11-17T21:31:00Z" w16du:dateUtc="2025-11-18T02:31:00Z">
        <w:r w:rsidRPr="00366E83" w:rsidDel="0029066E">
          <w:delText xml:space="preserve"> </w:delText>
        </w:r>
      </w:del>
      <w:r w:rsidRPr="00366E83">
        <w:t xml:space="preserve">hand with education leaders and organizations to accelerate their impact, inform and influence policy and program design, and share what we learn along the way. For more, visit </w:t>
      </w:r>
      <w:r w:rsidRPr="00B51A2B">
        <w:t>bellwether.org</w:t>
      </w:r>
      <w:r w:rsidRPr="00366E83">
        <w:t>.</w:t>
      </w:r>
    </w:p>
    <w:p w14:paraId="1D13338F" w14:textId="77777777" w:rsidR="00B92F6A" w:rsidRDefault="00B92F6A" w:rsidP="006758F4"/>
    <w:p w14:paraId="04ADA462" w14:textId="77777777" w:rsidR="00B92F6A" w:rsidRPr="00366E83" w:rsidRDefault="00B92F6A" w:rsidP="006758F4"/>
    <w:p w14:paraId="1487F642" w14:textId="77777777" w:rsidR="00B92F6A" w:rsidRPr="00B92F6A" w:rsidRDefault="00B92F6A" w:rsidP="00185689">
      <w:pPr>
        <w:pStyle w:val="Heading1"/>
      </w:pPr>
      <w:bookmarkStart w:id="1250" w:name="_Toc158396539"/>
      <w:bookmarkStart w:id="1251" w:name="_Toc214278131"/>
      <w:r w:rsidRPr="00B92F6A">
        <w:t>Creative Commons</w:t>
      </w:r>
      <w:bookmarkEnd w:id="1250"/>
      <w:bookmarkEnd w:id="1251"/>
    </w:p>
    <w:p w14:paraId="3EFEED5C" w14:textId="1D3FD573" w:rsidR="00B92F6A" w:rsidRPr="00DD62CC" w:rsidRDefault="00B92F6A" w:rsidP="006758F4">
      <w:pPr>
        <w:rPr>
          <w:b/>
          <w:bCs/>
        </w:rPr>
      </w:pPr>
      <w:r w:rsidRPr="00DD62CC">
        <w:rPr>
          <w:b/>
          <w:bCs/>
        </w:rPr>
        <w:t>© 202</w:t>
      </w:r>
      <w:r w:rsidR="002A5627">
        <w:rPr>
          <w:b/>
          <w:bCs/>
        </w:rPr>
        <w:t>6</w:t>
      </w:r>
      <w:r w:rsidRPr="00DD62CC">
        <w:rPr>
          <w:b/>
          <w:bCs/>
        </w:rPr>
        <w:t xml:space="preserve"> Bellwether</w:t>
      </w:r>
    </w:p>
    <w:p w14:paraId="54E4C2C7" w14:textId="77777777" w:rsidR="00B92F6A" w:rsidRPr="00366E83" w:rsidRDefault="00B92F6A" w:rsidP="2786FCBE">
      <w:pPr>
        <w:rPr>
          <w:lang w:val="en-US"/>
        </w:rPr>
      </w:pPr>
      <w:r w:rsidRPr="2786FCBE">
        <w:rPr>
          <w:lang w:val="en-US"/>
        </w:rPr>
        <w:t>This report carries a Creative Commons license, which permits noncommercial reuse of content when proper attribution is provided. This means you are free to copy, display, and distribute this work, or include content from this report in derivative works, under the following conditions:</w:t>
      </w:r>
      <w:r>
        <w:br/>
      </w:r>
    </w:p>
    <w:p w14:paraId="67113CC2" w14:textId="77777777" w:rsidR="00B92F6A" w:rsidRPr="00366E83" w:rsidRDefault="00B92F6A" w:rsidP="006758F4">
      <w:r w:rsidRPr="00412A21">
        <w:rPr>
          <w:b/>
          <w:bCs/>
        </w:rPr>
        <w:t>Attribution</w:t>
      </w:r>
      <w:r w:rsidRPr="00B51A2B">
        <w:rPr>
          <w:b/>
          <w:bCs/>
        </w:rPr>
        <w:t>.</w:t>
      </w:r>
      <w:r w:rsidRPr="00366E83">
        <w:t xml:space="preserve"> You must clearly attribute the work to Bellwether and provide a link back to the publication at www.bellwether.org. </w:t>
      </w:r>
      <w:r w:rsidRPr="00366E83">
        <w:br/>
      </w:r>
      <w:r w:rsidRPr="00366E83">
        <w:br/>
      </w:r>
      <w:r w:rsidRPr="00412A21">
        <w:rPr>
          <w:b/>
          <w:bCs/>
        </w:rPr>
        <w:t>Noncommercial</w:t>
      </w:r>
      <w:r w:rsidRPr="00B51A2B">
        <w:rPr>
          <w:b/>
          <w:bCs/>
        </w:rPr>
        <w:t>.</w:t>
      </w:r>
      <w:r w:rsidRPr="00366E83">
        <w:t xml:space="preserve"> You may not use this work for commercial purposes without explicit prior permission from Bellwether.</w:t>
      </w:r>
      <w:r w:rsidRPr="00366E83">
        <w:br/>
      </w:r>
    </w:p>
    <w:p w14:paraId="1B54D0F8" w14:textId="77777777" w:rsidR="00B92F6A" w:rsidRPr="00366E83" w:rsidRDefault="00B92F6A" w:rsidP="006758F4">
      <w:r w:rsidRPr="00412A21">
        <w:rPr>
          <w:b/>
          <w:bCs/>
        </w:rPr>
        <w:t>Share Alike</w:t>
      </w:r>
      <w:r w:rsidRPr="00B51A2B">
        <w:rPr>
          <w:b/>
          <w:bCs/>
        </w:rPr>
        <w:t>.</w:t>
      </w:r>
      <w:r w:rsidRPr="00366E83">
        <w:t xml:space="preserve"> If you alter, transform, or build upon this work, you may distribute the resulting work only under a license identical to this one.</w:t>
      </w:r>
      <w:r w:rsidRPr="00366E83">
        <w:br/>
      </w:r>
    </w:p>
    <w:p w14:paraId="1FE1828D" w14:textId="77777777" w:rsidR="006C4085" w:rsidRDefault="00B92F6A" w:rsidP="006758F4">
      <w:r w:rsidRPr="00366E83">
        <w:t>For the full legal code of this Creative Commons license, please visit www.creativecommons.org. If you have any questions about citing or reusing Bellwether content, please contact us.</w:t>
      </w:r>
    </w:p>
    <w:p w14:paraId="295A2780" w14:textId="77777777" w:rsidR="006C4085" w:rsidRDefault="006C4085" w:rsidP="006758F4">
      <w:r>
        <w:br w:type="page"/>
      </w:r>
    </w:p>
    <w:p w14:paraId="492B77DD" w14:textId="406050DD" w:rsidR="006C4085" w:rsidRPr="006A4FCC" w:rsidRDefault="006A4FCC" w:rsidP="00185689">
      <w:pPr>
        <w:pStyle w:val="Heading1"/>
      </w:pPr>
      <w:bookmarkStart w:id="1252" w:name="_Toc214278132"/>
      <w:r>
        <w:lastRenderedPageBreak/>
        <w:t>Endnotes</w:t>
      </w:r>
      <w:bookmarkEnd w:id="1252"/>
    </w:p>
    <w:sectPr w:rsidR="006C4085" w:rsidRPr="006A4FCC" w:rsidSect="004B47A0">
      <w:headerReference w:type="default" r:id="rId16"/>
      <w:footerReference w:type="even" r:id="rId17"/>
      <w:footerReference w:type="default" r:id="rId18"/>
      <w:headerReference w:type="first" r:id="rId19"/>
      <w:footerReference w:type="first" r:id="rId20"/>
      <w:endnotePr>
        <w:numFmt w:val="decimal"/>
      </w:endnotePr>
      <w:pgSz w:w="12240" w:h="15840"/>
      <w:pgMar w:top="1440" w:right="1080" w:bottom="1440" w:left="1080" w:header="720" w:footer="720" w:gutter="0"/>
      <w:pgNumType w:start="1"/>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isa Mission" w:date="2025-11-17T13:24:00Z" w:initials="MM">
    <w:p w14:paraId="1B439019" w14:textId="77777777" w:rsidR="00AD1F62" w:rsidRDefault="00AD1F62" w:rsidP="00AD1F62">
      <w:pPr>
        <w:pStyle w:val="CommentText"/>
      </w:pPr>
      <w:r>
        <w:rPr>
          <w:rStyle w:val="CommentReference"/>
        </w:rPr>
        <w:annotationRef/>
      </w:r>
      <w:r>
        <w:t>Working Title</w:t>
      </w:r>
    </w:p>
  </w:comment>
  <w:comment w:id="3" w:author="Amber Walker" w:date="2025-11-17T16:57:00Z" w:initials="AW">
    <w:p w14:paraId="6A729786" w14:textId="00C4B856" w:rsidR="00B30E47" w:rsidRDefault="00000000">
      <w:pPr>
        <w:pStyle w:val="CommentText"/>
      </w:pPr>
      <w:r>
        <w:rPr>
          <w:rStyle w:val="CommentReference"/>
        </w:rPr>
        <w:annotationRef/>
      </w:r>
      <w:r w:rsidRPr="3C33A66F">
        <w:t>INTERNAL TEAM: Please refrain from making additional updates to this document until we get it back from Super Copy Editors. Thank you.</w:t>
      </w:r>
    </w:p>
  </w:comment>
  <w:comment w:id="282" w:author="IR" w:date="2025-11-19T12:45:00Z" w:initials="IR">
    <w:p w14:paraId="5A41E819" w14:textId="77777777" w:rsidR="00A438FC" w:rsidRDefault="00A438FC" w:rsidP="00A438FC">
      <w:r>
        <w:rPr>
          <w:rStyle w:val="CommentReference"/>
        </w:rPr>
        <w:annotationRef/>
      </w:r>
      <w:r>
        <w:t>Formatted to match sidebar captions.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439019" w15:done="0"/>
  <w15:commentEx w15:paraId="6A729786" w15:done="0"/>
  <w15:commentEx w15:paraId="5A41E8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1686C2" w16cex:dateUtc="2025-11-17T19:24:00Z"/>
  <w16cex:commentExtensible w16cex:durableId="61D4C834" w16cex:dateUtc="2025-11-17T21:57:00Z"/>
  <w16cex:commentExtensible w16cex:durableId="17DF398F" w16cex:dateUtc="2025-11-19T1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439019" w16cid:durableId="051686C2"/>
  <w16cid:commentId w16cid:paraId="6A729786" w16cid:durableId="61D4C834"/>
  <w16cid:commentId w16cid:paraId="5A41E819" w16cid:durableId="17DF39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B602B" w14:textId="77777777" w:rsidR="00CD6695" w:rsidRDefault="00CD6695" w:rsidP="006758F4">
      <w:r>
        <w:separator/>
      </w:r>
    </w:p>
  </w:endnote>
  <w:endnote w:type="continuationSeparator" w:id="0">
    <w:p w14:paraId="1F37F4E5" w14:textId="77777777" w:rsidR="00CD6695" w:rsidRDefault="00CD6695" w:rsidP="006758F4">
      <w:r>
        <w:continuationSeparator/>
      </w:r>
    </w:p>
  </w:endnote>
  <w:endnote w:id="1">
    <w:p w14:paraId="5239779D" w14:textId="54A73117" w:rsidR="006D0431" w:rsidRPr="006D0431" w:rsidRDefault="006D0431">
      <w:pPr>
        <w:pStyle w:val="EndnoteText"/>
        <w:rPr>
          <w:lang w:val="en-US"/>
        </w:rPr>
      </w:pPr>
      <w:r>
        <w:rPr>
          <w:rStyle w:val="EndnoteReference"/>
        </w:rPr>
        <w:endnoteRef/>
      </w:r>
      <w:r>
        <w:t xml:space="preserve"> </w:t>
      </w:r>
      <w:del w:id="18" w:author="IR" w:date="2025-11-19T13:10:00Z" w16du:dateUtc="2025-11-19T18:10:00Z">
        <w:r w:rsidR="00D84C38" w:rsidRPr="00961A74" w:rsidDel="00961A74">
          <w:rPr>
            <w:i/>
            <w:iCs/>
            <w:rPrChange w:id="19" w:author="IR" w:date="2025-11-19T13:10:00Z" w16du:dateUtc="2025-11-19T18:10:00Z">
              <w:rPr/>
            </w:rPrChange>
          </w:rPr>
          <w:delText>“</w:delText>
        </w:r>
      </w:del>
      <w:r w:rsidR="00D84C38" w:rsidRPr="00961A74">
        <w:rPr>
          <w:i/>
          <w:iCs/>
          <w:rPrChange w:id="20" w:author="IR" w:date="2025-11-19T13:10:00Z" w16du:dateUtc="2025-11-19T18:10:00Z">
            <w:rPr/>
          </w:rPrChange>
        </w:rPr>
        <w:t>Sources and Uses of State Funding</w:t>
      </w:r>
      <w:r w:rsidR="00D84C38">
        <w:t>,</w:t>
      </w:r>
      <w:del w:id="21" w:author="IR" w:date="2025-11-19T13:10:00Z" w16du:dateUtc="2025-11-19T18:10:00Z">
        <w:r w:rsidR="00D84C38" w:rsidDel="00961A74">
          <w:delText>”</w:delText>
        </w:r>
      </w:del>
      <w:r w:rsidR="00D84C38">
        <w:t xml:space="preserve"> State Higher Education Finance Report</w:t>
      </w:r>
      <w:del w:id="22" w:author="IR" w:date="2025-11-19T13:10:00Z" w16du:dateUtc="2025-11-19T18:10:00Z">
        <w:r w:rsidR="00D84C38" w:rsidDel="00961A74">
          <w:delText>,</w:delText>
        </w:r>
      </w:del>
      <w:r w:rsidR="00500B87">
        <w:t xml:space="preserve"> </w:t>
      </w:r>
      <w:ins w:id="23" w:author="IR" w:date="2025-11-19T13:10:00Z" w16du:dateUtc="2025-11-19T18:10:00Z">
        <w:r w:rsidR="00961A74">
          <w:t>(</w:t>
        </w:r>
      </w:ins>
      <w:r w:rsidR="00500B87">
        <w:t>State Higher Education Executive Officers Association,</w:t>
      </w:r>
      <w:r w:rsidR="00D84C38">
        <w:t xml:space="preserve"> 2024</w:t>
      </w:r>
      <w:ins w:id="24" w:author="IR" w:date="2025-11-19T13:10:00Z" w16du:dateUtc="2025-11-19T18:10:00Z">
        <w:r w:rsidR="00961A74">
          <w:t>)</w:t>
        </w:r>
      </w:ins>
      <w:r w:rsidR="00500B87">
        <w:t xml:space="preserve">, </w:t>
      </w:r>
      <w:hyperlink r:id="rId1" w:history="1">
        <w:r w:rsidR="00500B87" w:rsidRPr="00FD2CCE">
          <w:rPr>
            <w:rStyle w:val="Hyperlink"/>
          </w:rPr>
          <w:t>https://shef.sheeo.org/report/?report_page=sources-and-uses-of-state-funding</w:t>
        </w:r>
      </w:hyperlink>
      <w:r w:rsidR="00500B87">
        <w:t xml:space="preserve">. </w:t>
      </w:r>
    </w:p>
  </w:endnote>
  <w:endnote w:id="2">
    <w:p w14:paraId="79DD2ACF" w14:textId="33B37A80" w:rsidR="00F67C90" w:rsidRPr="004225D5" w:rsidRDefault="00F67C90" w:rsidP="00F67C90">
      <w:pPr>
        <w:pStyle w:val="EndnoteText"/>
      </w:pPr>
      <w:r w:rsidRPr="004225D5">
        <w:rPr>
          <w:rStyle w:val="EndnoteReference"/>
        </w:rPr>
        <w:endnoteRef/>
      </w:r>
      <w:r w:rsidRPr="004225D5">
        <w:t xml:space="preserve"> </w:t>
      </w:r>
      <w:r w:rsidRPr="0050125F">
        <w:t>Ben Cecil</w:t>
      </w:r>
      <w:ins w:id="25" w:author="IR" w:date="2025-11-17T21:33:00Z" w16du:dateUtc="2025-11-18T02:33:00Z">
        <w:r w:rsidR="0029066E">
          <w:t>,</w:t>
        </w:r>
      </w:ins>
      <w:del w:id="26" w:author="IR" w:date="2025-11-17T21:33:00Z" w16du:dateUtc="2025-11-18T02:33:00Z">
        <w:r w:rsidRPr="0050125F" w:rsidDel="0029066E">
          <w:delText>.</w:delText>
        </w:r>
      </w:del>
      <w:r>
        <w:t xml:space="preserve"> </w:t>
      </w:r>
      <w:del w:id="27" w:author="IR" w:date="2025-11-19T13:17:00Z" w16du:dateUtc="2025-11-19T18:17:00Z">
        <w:r w:rsidRPr="00961A74" w:rsidDel="00961A74">
          <w:rPr>
            <w:i/>
            <w:iCs/>
            <w:rPrChange w:id="28" w:author="IR" w:date="2025-11-19T13:18:00Z" w16du:dateUtc="2025-11-19T18:18:00Z">
              <w:rPr/>
            </w:rPrChange>
          </w:rPr>
          <w:delText>“</w:delText>
        </w:r>
      </w:del>
      <w:r w:rsidRPr="00961A74">
        <w:rPr>
          <w:i/>
          <w:iCs/>
          <w:rPrChange w:id="29" w:author="IR" w:date="2025-11-19T13:18:00Z" w16du:dateUtc="2025-11-19T18:18:00Z">
            <w:rPr/>
          </w:rPrChange>
        </w:rPr>
        <w:t>Voters Want Less Talk and More Action on Higher Ed Value</w:t>
      </w:r>
      <w:del w:id="30" w:author="IR" w:date="2025-11-19T13:15:00Z" w16du:dateUtc="2025-11-19T18:15:00Z">
        <w:r w:rsidRPr="0050125F" w:rsidDel="00961A74">
          <w:delText>.</w:delText>
        </w:r>
      </w:del>
      <w:del w:id="31" w:author="IR" w:date="2025-11-19T13:17:00Z" w16du:dateUtc="2025-11-19T18:17:00Z">
        <w:r w:rsidDel="00961A74">
          <w:delText>”</w:delText>
        </w:r>
      </w:del>
      <w:r w:rsidRPr="0050125F">
        <w:t xml:space="preserve"> </w:t>
      </w:r>
      <w:ins w:id="32" w:author="IR" w:date="2025-11-19T13:18:00Z" w16du:dateUtc="2025-11-19T18:18:00Z">
        <w:r w:rsidR="00961A74">
          <w:t>(</w:t>
        </w:r>
      </w:ins>
      <w:r w:rsidRPr="0050125F">
        <w:t>Third Way</w:t>
      </w:r>
      <w:ins w:id="33" w:author="IR" w:date="2025-11-19T13:15:00Z" w16du:dateUtc="2025-11-19T18:15:00Z">
        <w:r w:rsidR="00961A74">
          <w:t>,</w:t>
        </w:r>
      </w:ins>
      <w:del w:id="34" w:author="IR" w:date="2025-11-19T13:15:00Z" w16du:dateUtc="2025-11-19T18:15:00Z">
        <w:r w:rsidRPr="0050125F" w:rsidDel="00961A74">
          <w:delText>.</w:delText>
        </w:r>
      </w:del>
      <w:r w:rsidRPr="0050125F">
        <w:t xml:space="preserve"> May 14, 2024</w:t>
      </w:r>
      <w:ins w:id="35" w:author="IR" w:date="2025-11-19T13:18:00Z" w16du:dateUtc="2025-11-19T18:18:00Z">
        <w:r w:rsidR="00961A74">
          <w:t>)</w:t>
        </w:r>
      </w:ins>
      <w:ins w:id="36" w:author="IR" w:date="2025-11-19T13:15:00Z" w16du:dateUtc="2025-11-19T18:15:00Z">
        <w:r w:rsidR="00961A74">
          <w:t>,</w:t>
        </w:r>
      </w:ins>
      <w:del w:id="37" w:author="IR" w:date="2025-11-19T13:15:00Z" w16du:dateUtc="2025-11-19T18:15:00Z">
        <w:r w:rsidRPr="0050125F" w:rsidDel="00961A74">
          <w:delText>.</w:delText>
        </w:r>
      </w:del>
      <w:r w:rsidRPr="0050125F">
        <w:t xml:space="preserve"> </w:t>
      </w:r>
      <w:hyperlink r:id="rId2" w:history="1">
        <w:r w:rsidRPr="00440170">
          <w:rPr>
            <w:rStyle w:val="Hyperlink"/>
          </w:rPr>
          <w:t>https://www.thirdway.org/report/voters-want-less-talk-and-more-action-on-higher-ed-value</w:t>
        </w:r>
      </w:hyperlink>
      <w:r w:rsidRPr="0050125F">
        <w:t>.</w:t>
      </w:r>
      <w:r>
        <w:t xml:space="preserve"> </w:t>
      </w:r>
    </w:p>
  </w:endnote>
  <w:endnote w:id="3">
    <w:p w14:paraId="3244F427" w14:textId="08CBA4D7" w:rsidR="00900AF1" w:rsidRPr="004225D5" w:rsidRDefault="00900AF1" w:rsidP="00900AF1">
      <w:pPr>
        <w:pStyle w:val="EndnoteText"/>
      </w:pPr>
      <w:r w:rsidRPr="004225D5">
        <w:rPr>
          <w:rStyle w:val="EndnoteReference"/>
        </w:rPr>
        <w:endnoteRef/>
      </w:r>
      <w:r w:rsidRPr="004225D5">
        <w:t xml:space="preserve"> </w:t>
      </w:r>
      <w:del w:id="39" w:author="IR" w:date="2025-11-17T21:33:00Z" w16du:dateUtc="2025-11-18T02:33:00Z">
        <w:r w:rsidRPr="0050125F" w:rsidDel="0029066E">
          <w:delText>Ben Cecil.</w:delText>
        </w:r>
        <w:r w:rsidDel="0029066E">
          <w:delText xml:space="preserve"> “</w:delText>
        </w:r>
        <w:r w:rsidRPr="0050125F" w:rsidDel="0029066E">
          <w:delText>Voters Want Less Talk and More Action on Higher Ed Value.</w:delText>
        </w:r>
        <w:r w:rsidDel="0029066E">
          <w:delText>”</w:delText>
        </w:r>
        <w:r w:rsidRPr="0050125F" w:rsidDel="0029066E">
          <w:delText xml:space="preserve"> Third Way. May 14, 2024. </w:delText>
        </w:r>
        <w:r w:rsidDel="0029066E">
          <w:fldChar w:fldCharType="begin"/>
        </w:r>
        <w:r w:rsidDel="0029066E">
          <w:delInstrText>HYPERLINK "https://www.thirdway.org/report/voters-want-less-talk-and-more-action-on-higher-ed-value"</w:delInstrText>
        </w:r>
        <w:r w:rsidDel="0029066E">
          <w:fldChar w:fldCharType="separate"/>
        </w:r>
        <w:r w:rsidRPr="00440170" w:rsidDel="0029066E">
          <w:rPr>
            <w:rStyle w:val="Hyperlink"/>
          </w:rPr>
          <w:delText>https://www.thirdway.org/report/voters-want-less-talk-and-more-action-on-higher-ed-value</w:delText>
        </w:r>
        <w:r w:rsidDel="0029066E">
          <w:fldChar w:fldCharType="end"/>
        </w:r>
        <w:r w:rsidRPr="0050125F" w:rsidDel="0029066E">
          <w:delText>.</w:delText>
        </w:r>
      </w:del>
      <w:ins w:id="40" w:author="IR" w:date="2025-11-17T21:33:00Z" w16du:dateUtc="2025-11-18T02:33:00Z">
        <w:r w:rsidR="0029066E">
          <w:t>Ibid.</w:t>
        </w:r>
      </w:ins>
      <w:r>
        <w:t xml:space="preserve"> </w:t>
      </w:r>
    </w:p>
  </w:endnote>
  <w:endnote w:id="4">
    <w:p w14:paraId="647A48B9" w14:textId="0DAC8F66" w:rsidR="0029565F" w:rsidRPr="0029565F" w:rsidRDefault="0029565F">
      <w:pPr>
        <w:pStyle w:val="EndnoteText"/>
        <w:rPr>
          <w:lang w:val="en-US"/>
        </w:rPr>
      </w:pPr>
      <w:r>
        <w:rPr>
          <w:rStyle w:val="EndnoteReference"/>
        </w:rPr>
        <w:endnoteRef/>
      </w:r>
      <w:r>
        <w:t xml:space="preserve"> </w:t>
      </w:r>
      <w:r w:rsidR="00CD3950">
        <w:t xml:space="preserve">Christine Dickason, Marisa Mission, Nick Lee, and Mark Baxter, </w:t>
      </w:r>
      <w:del w:id="45" w:author="IR" w:date="2025-11-19T13:11:00Z" w16du:dateUtc="2025-11-19T18:11:00Z">
        <w:r w:rsidR="00CD3950" w:rsidRPr="00961A74" w:rsidDel="00961A74">
          <w:rPr>
            <w:i/>
            <w:iCs/>
            <w:rPrChange w:id="46" w:author="IR" w:date="2025-11-19T13:11:00Z" w16du:dateUtc="2025-11-19T18:11:00Z">
              <w:rPr/>
            </w:rPrChange>
          </w:rPr>
          <w:delText>“</w:delText>
        </w:r>
      </w:del>
      <w:r w:rsidR="00075A5F" w:rsidRPr="00961A74">
        <w:rPr>
          <w:i/>
          <w:iCs/>
          <w:rPrChange w:id="47" w:author="IR" w:date="2025-11-19T13:11:00Z" w16du:dateUtc="2025-11-19T18:11:00Z">
            <w:rPr/>
          </w:rPrChange>
        </w:rPr>
        <w:t>Federal Higher Education Policy: Early Actions for States in Response to Recent Changes</w:t>
      </w:r>
      <w:del w:id="48" w:author="IR" w:date="2025-11-19T13:11:00Z" w16du:dateUtc="2025-11-19T18:11:00Z">
        <w:r w:rsidR="00075A5F" w:rsidDel="00961A74">
          <w:delText>,”</w:delText>
        </w:r>
      </w:del>
      <w:r w:rsidR="00075A5F">
        <w:t xml:space="preserve"> </w:t>
      </w:r>
      <w:ins w:id="49" w:author="IR" w:date="2025-11-19T13:11:00Z" w16du:dateUtc="2025-11-19T18:11:00Z">
        <w:r w:rsidR="00961A74">
          <w:t>(</w:t>
        </w:r>
      </w:ins>
      <w:r w:rsidR="008F36F5">
        <w:t>Bellwether</w:t>
      </w:r>
      <w:ins w:id="50" w:author="IR" w:date="2025-11-19T13:11:00Z" w16du:dateUtc="2025-11-19T18:11:00Z">
        <w:r w:rsidR="00961A74">
          <w:t>)</w:t>
        </w:r>
      </w:ins>
      <w:r w:rsidR="008F36F5">
        <w:t xml:space="preserve">, </w:t>
      </w:r>
      <w:hyperlink r:id="rId3" w:history="1">
        <w:r w:rsidR="00C63055" w:rsidRPr="00C81CF4">
          <w:rPr>
            <w:rStyle w:val="Hyperlink"/>
          </w:rPr>
          <w:t>https://bellwether.org/publications/federal-higher-education-policy/?activeTab=2</w:t>
        </w:r>
      </w:hyperlink>
      <w:r w:rsidR="00C63055">
        <w:t xml:space="preserve">. </w:t>
      </w:r>
    </w:p>
  </w:endnote>
  <w:endnote w:id="5">
    <w:p w14:paraId="62420D3C" w14:textId="3224802C" w:rsidR="00B46962" w:rsidRPr="004225D5" w:rsidRDefault="00B46962" w:rsidP="00B46962">
      <w:pPr>
        <w:pStyle w:val="EndnoteText"/>
      </w:pPr>
      <w:r w:rsidRPr="004225D5">
        <w:rPr>
          <w:rStyle w:val="EndnoteReference"/>
        </w:rPr>
        <w:endnoteRef/>
      </w:r>
      <w:r w:rsidRPr="004225D5">
        <w:t xml:space="preserve"> </w:t>
      </w:r>
      <w:r w:rsidRPr="00CF2800">
        <w:t>Wesley Tharpe</w:t>
      </w:r>
      <w:ins w:id="51" w:author="IR" w:date="2025-11-17T21:34:00Z" w16du:dateUtc="2025-11-18T02:34:00Z">
        <w:r w:rsidR="0029066E">
          <w:t>,</w:t>
        </w:r>
      </w:ins>
      <w:del w:id="52" w:author="IR" w:date="2025-11-17T21:34:00Z" w16du:dateUtc="2025-11-18T02:34:00Z">
        <w:r w:rsidRPr="00CF2800" w:rsidDel="0029066E">
          <w:delText>.</w:delText>
        </w:r>
      </w:del>
      <w:r w:rsidRPr="00CF2800">
        <w:t xml:space="preserve"> </w:t>
      </w:r>
      <w:del w:id="53" w:author="IR" w:date="2025-11-19T13:15:00Z" w16du:dateUtc="2025-11-19T18:15:00Z">
        <w:r w:rsidRPr="00961A74" w:rsidDel="00961A74">
          <w:rPr>
            <w:i/>
            <w:iCs/>
            <w:rPrChange w:id="54" w:author="IR" w:date="2025-11-19T13:18:00Z" w16du:dateUtc="2025-11-19T18:18:00Z">
              <w:rPr/>
            </w:rPrChange>
          </w:rPr>
          <w:delText>"</w:delText>
        </w:r>
      </w:del>
      <w:r w:rsidRPr="00961A74">
        <w:rPr>
          <w:i/>
          <w:iCs/>
          <w:rPrChange w:id="55" w:author="IR" w:date="2025-11-19T13:18:00Z" w16du:dateUtc="2025-11-19T18:18:00Z">
            <w:rPr/>
          </w:rPrChange>
        </w:rPr>
        <w:t>Roundup: State Budgets Increasingly Strained as House, Senate Republican Plans Would Impose Major Costs</w:t>
      </w:r>
      <w:del w:id="56" w:author="IR" w:date="2025-11-19T13:15:00Z" w16du:dateUtc="2025-11-19T18:15:00Z">
        <w:r w:rsidRPr="00961A74" w:rsidDel="00961A74">
          <w:rPr>
            <w:i/>
            <w:iCs/>
            <w:rPrChange w:id="57" w:author="IR" w:date="2025-11-19T13:18:00Z" w16du:dateUtc="2025-11-19T18:18:00Z">
              <w:rPr/>
            </w:rPrChange>
          </w:rPr>
          <w:delText>."</w:delText>
        </w:r>
      </w:del>
      <w:r w:rsidRPr="00CF2800">
        <w:t xml:space="preserve"> </w:t>
      </w:r>
      <w:ins w:id="58" w:author="IR" w:date="2025-11-19T13:18:00Z" w16du:dateUtc="2025-11-19T18:18:00Z">
        <w:r w:rsidR="00961A74">
          <w:t>(</w:t>
        </w:r>
      </w:ins>
      <w:r w:rsidRPr="00CF2800">
        <w:t>Center on Budget and Policy Priorities</w:t>
      </w:r>
      <w:ins w:id="59" w:author="IR" w:date="2025-11-19T13:15:00Z" w16du:dateUtc="2025-11-19T18:15:00Z">
        <w:r w:rsidR="00961A74">
          <w:t>,</w:t>
        </w:r>
      </w:ins>
      <w:del w:id="60" w:author="IR" w:date="2025-11-19T13:15:00Z" w16du:dateUtc="2025-11-19T18:15:00Z">
        <w:r w:rsidRPr="00CF2800" w:rsidDel="00961A74">
          <w:delText>.</w:delText>
        </w:r>
      </w:del>
      <w:r w:rsidRPr="00CF2800">
        <w:t xml:space="preserve"> June 24, 2025</w:t>
      </w:r>
      <w:ins w:id="61" w:author="IR" w:date="2025-11-19T13:18:00Z" w16du:dateUtc="2025-11-19T18:18:00Z">
        <w:r w:rsidR="00961A74">
          <w:t>)</w:t>
        </w:r>
      </w:ins>
      <w:ins w:id="62" w:author="IR" w:date="2025-11-19T13:15:00Z" w16du:dateUtc="2025-11-19T18:15:00Z">
        <w:r w:rsidR="00961A74">
          <w:t>,</w:t>
        </w:r>
      </w:ins>
      <w:del w:id="63" w:author="IR" w:date="2025-11-19T13:15:00Z" w16du:dateUtc="2025-11-19T18:15:00Z">
        <w:r w:rsidRPr="00CF2800" w:rsidDel="00961A74">
          <w:delText>.</w:delText>
        </w:r>
      </w:del>
      <w:r w:rsidRPr="00CF2800">
        <w:t xml:space="preserve"> </w:t>
      </w:r>
      <w:hyperlink r:id="rId4" w:history="1">
        <w:r w:rsidRPr="00440170">
          <w:rPr>
            <w:rStyle w:val="Hyperlink"/>
          </w:rPr>
          <w:t>https://www.cbpp.org/research/state-budget-and-tax/roundup-state-budgets-increasingly-strained-as-house-senate</w:t>
        </w:r>
      </w:hyperlink>
      <w:r>
        <w:t xml:space="preserve">. </w:t>
      </w:r>
    </w:p>
  </w:endnote>
  <w:endnote w:id="6">
    <w:p w14:paraId="200E64FB" w14:textId="63D9CC9B" w:rsidR="00707DB7" w:rsidRPr="004225D5" w:rsidRDefault="00707DB7" w:rsidP="00707DB7">
      <w:pPr>
        <w:pStyle w:val="EndnoteText"/>
      </w:pPr>
      <w:r w:rsidRPr="004225D5">
        <w:rPr>
          <w:rStyle w:val="EndnoteReference"/>
        </w:rPr>
        <w:endnoteRef/>
      </w:r>
      <w:r w:rsidRPr="004225D5">
        <w:t xml:space="preserve"> </w:t>
      </w:r>
      <w:r w:rsidRPr="00E11238">
        <w:t>Austin Slaughter and Justin C. Ortagus</w:t>
      </w:r>
      <w:ins w:id="75" w:author="IR" w:date="2025-11-17T21:34:00Z" w16du:dateUtc="2025-11-18T02:34:00Z">
        <w:r w:rsidR="0029066E">
          <w:t>,</w:t>
        </w:r>
      </w:ins>
      <w:del w:id="76" w:author="IR" w:date="2025-11-17T21:34:00Z" w16du:dateUtc="2025-11-18T02:34:00Z">
        <w:r w:rsidRPr="00E11238" w:rsidDel="0029066E">
          <w:delText>.</w:delText>
        </w:r>
      </w:del>
      <w:r w:rsidRPr="00E11238">
        <w:t xml:space="preserve"> </w:t>
      </w:r>
      <w:del w:id="77" w:author="IR" w:date="2025-11-17T21:34:00Z" w16du:dateUtc="2025-11-18T02:34:00Z">
        <w:r w:rsidRPr="00961A74" w:rsidDel="0029066E">
          <w:rPr>
            <w:i/>
            <w:iCs/>
            <w:rPrChange w:id="78" w:author="IR" w:date="2025-11-19T13:12:00Z" w16du:dateUtc="2025-11-19T18:12:00Z">
              <w:rPr/>
            </w:rPrChange>
          </w:rPr>
          <w:delText>"</w:delText>
        </w:r>
      </w:del>
      <w:r w:rsidRPr="00961A74">
        <w:rPr>
          <w:i/>
          <w:iCs/>
          <w:rPrChange w:id="79" w:author="IR" w:date="2025-11-19T13:12:00Z" w16du:dateUtc="2025-11-19T18:12:00Z">
            <w:rPr/>
          </w:rPrChange>
        </w:rPr>
        <w:t>Four Lessons on Using Outcomes-Based Funding to Improve College Completion Rates</w:t>
      </w:r>
      <w:del w:id="80" w:author="IR" w:date="2025-11-17T21:35:00Z" w16du:dateUtc="2025-11-18T02:35:00Z">
        <w:r w:rsidRPr="00E11238" w:rsidDel="0029066E">
          <w:delText>."</w:delText>
        </w:r>
      </w:del>
      <w:r w:rsidRPr="00E11238">
        <w:t xml:space="preserve"> </w:t>
      </w:r>
      <w:ins w:id="81" w:author="IR" w:date="2025-11-19T13:12:00Z" w16du:dateUtc="2025-11-19T18:12:00Z">
        <w:r w:rsidR="00961A74">
          <w:t>(</w:t>
        </w:r>
      </w:ins>
      <w:r w:rsidRPr="00E11238">
        <w:t>MDRC</w:t>
      </w:r>
      <w:ins w:id="82" w:author="IR" w:date="2025-11-17T21:35:00Z" w16du:dateUtc="2025-11-18T02:35:00Z">
        <w:r w:rsidR="0029066E">
          <w:t>,</w:t>
        </w:r>
      </w:ins>
      <w:del w:id="83" w:author="IR" w:date="2025-11-17T21:35:00Z" w16du:dateUtc="2025-11-18T02:35:00Z">
        <w:r w:rsidRPr="00E11238" w:rsidDel="0029066E">
          <w:delText>.</w:delText>
        </w:r>
      </w:del>
      <w:r w:rsidRPr="00E11238">
        <w:t xml:space="preserve"> July 2025</w:t>
      </w:r>
      <w:ins w:id="84" w:author="IR" w:date="2025-11-19T13:12:00Z" w16du:dateUtc="2025-11-19T18:12:00Z">
        <w:r w:rsidR="00961A74">
          <w:t>)</w:t>
        </w:r>
      </w:ins>
      <w:ins w:id="85" w:author="IR" w:date="2025-11-17T21:35:00Z" w16du:dateUtc="2025-11-18T02:35:00Z">
        <w:r w:rsidR="0029066E">
          <w:t>,</w:t>
        </w:r>
      </w:ins>
      <w:del w:id="86" w:author="IR" w:date="2025-11-17T21:35:00Z" w16du:dateUtc="2025-11-18T02:35:00Z">
        <w:r w:rsidRPr="00E11238" w:rsidDel="0029066E">
          <w:delText>.</w:delText>
        </w:r>
      </w:del>
      <w:r w:rsidRPr="00E11238">
        <w:t xml:space="preserve"> </w:t>
      </w:r>
      <w:hyperlink r:id="rId5" w:history="1">
        <w:r w:rsidRPr="00440170">
          <w:rPr>
            <w:rStyle w:val="Hyperlink"/>
          </w:rPr>
          <w:t>https://www.mdrc.org/work/publications/four-lessons-using-outcomes-based-funding-improve-college-completion-rates</w:t>
        </w:r>
      </w:hyperlink>
      <w:r w:rsidRPr="004225D5">
        <w:t>;</w:t>
      </w:r>
      <w:r>
        <w:t xml:space="preserve"> </w:t>
      </w:r>
      <w:r w:rsidRPr="001B49FE">
        <w:t>Andrew Smalley</w:t>
      </w:r>
      <w:ins w:id="87" w:author="IR" w:date="2025-11-17T21:35:00Z" w16du:dateUtc="2025-11-18T02:35:00Z">
        <w:r w:rsidR="0029066E">
          <w:t>,</w:t>
        </w:r>
      </w:ins>
      <w:del w:id="88" w:author="IR" w:date="2025-11-17T21:35:00Z" w16du:dateUtc="2025-11-18T02:35:00Z">
        <w:r w:rsidRPr="001B49FE" w:rsidDel="0029066E">
          <w:delText>.</w:delText>
        </w:r>
      </w:del>
      <w:r w:rsidRPr="001B49FE">
        <w:t xml:space="preserve"> </w:t>
      </w:r>
      <w:del w:id="89" w:author="IR" w:date="2025-11-17T21:35:00Z" w16du:dateUtc="2025-11-18T02:35:00Z">
        <w:r w:rsidRPr="00961A74" w:rsidDel="0029066E">
          <w:rPr>
            <w:i/>
            <w:iCs/>
            <w:rPrChange w:id="90" w:author="IR" w:date="2025-11-19T13:12:00Z" w16du:dateUtc="2025-11-19T18:12:00Z">
              <w:rPr/>
            </w:rPrChange>
          </w:rPr>
          <w:delText>"</w:delText>
        </w:r>
      </w:del>
      <w:r w:rsidRPr="00961A74">
        <w:rPr>
          <w:i/>
          <w:iCs/>
          <w:rPrChange w:id="91" w:author="IR" w:date="2025-11-19T13:12:00Z" w16du:dateUtc="2025-11-19T18:12:00Z">
            <w:rPr/>
          </w:rPrChange>
        </w:rPr>
        <w:t>Innovative Postsecondary Funding Strategies</w:t>
      </w:r>
      <w:del w:id="92" w:author="IR" w:date="2025-11-17T21:35:00Z" w16du:dateUtc="2025-11-18T02:35:00Z">
        <w:r w:rsidRPr="001B49FE" w:rsidDel="0029066E">
          <w:delText>."</w:delText>
        </w:r>
      </w:del>
      <w:r w:rsidRPr="001B49FE">
        <w:t xml:space="preserve"> </w:t>
      </w:r>
      <w:ins w:id="93" w:author="IR" w:date="2025-11-19T13:12:00Z" w16du:dateUtc="2025-11-19T18:12:00Z">
        <w:r w:rsidR="00961A74">
          <w:t>(</w:t>
        </w:r>
      </w:ins>
      <w:r w:rsidRPr="001B49FE">
        <w:t>National Conference of State Legislatures</w:t>
      </w:r>
      <w:ins w:id="94" w:author="IR" w:date="2025-11-17T21:35:00Z" w16du:dateUtc="2025-11-18T02:35:00Z">
        <w:r w:rsidR="0029066E">
          <w:t>,</w:t>
        </w:r>
      </w:ins>
      <w:del w:id="95" w:author="IR" w:date="2025-11-17T21:35:00Z" w16du:dateUtc="2025-11-18T02:35:00Z">
        <w:r w:rsidRPr="001B49FE" w:rsidDel="0029066E">
          <w:delText>.</w:delText>
        </w:r>
      </w:del>
      <w:r w:rsidRPr="001B49FE">
        <w:t xml:space="preserve"> February 22, 2024</w:t>
      </w:r>
      <w:ins w:id="96" w:author="IR" w:date="2025-11-19T13:13:00Z" w16du:dateUtc="2025-11-19T18:13:00Z">
        <w:r w:rsidR="00961A74">
          <w:t>)</w:t>
        </w:r>
      </w:ins>
      <w:ins w:id="97" w:author="IR" w:date="2025-11-17T21:35:00Z" w16du:dateUtc="2025-11-18T02:35:00Z">
        <w:r w:rsidR="0029066E">
          <w:t>,</w:t>
        </w:r>
      </w:ins>
      <w:del w:id="98" w:author="IR" w:date="2025-11-17T21:35:00Z" w16du:dateUtc="2025-11-18T02:35:00Z">
        <w:r w:rsidRPr="001B49FE" w:rsidDel="0029066E">
          <w:delText>.</w:delText>
        </w:r>
      </w:del>
      <w:r w:rsidRPr="001B49FE">
        <w:t xml:space="preserve"> </w:t>
      </w:r>
      <w:hyperlink r:id="rId6" w:history="1">
        <w:r w:rsidRPr="00440170">
          <w:rPr>
            <w:rStyle w:val="Hyperlink"/>
          </w:rPr>
          <w:t>https://www.ncsl.org/education/innovative-postsecondary-funding-strategies</w:t>
        </w:r>
      </w:hyperlink>
      <w:r w:rsidR="00B15073">
        <w:t>; Sara Weissman, “’More Refined’ Performance-Based Funding for Community Colleges</w:t>
      </w:r>
      <w:r w:rsidR="00C6388E">
        <w:t xml:space="preserve">,” </w:t>
      </w:r>
      <w:r w:rsidR="00C6388E">
        <w:rPr>
          <w:i/>
          <w:iCs/>
        </w:rPr>
        <w:t>Inside Higher Ed</w:t>
      </w:r>
      <w:del w:id="99" w:author="IR" w:date="2025-11-18T22:03:00Z" w16du:dateUtc="2025-11-19T03:03:00Z">
        <w:r w:rsidR="00C6388E" w:rsidDel="00D2746D">
          <w:delText>,</w:delText>
        </w:r>
      </w:del>
      <w:r w:rsidR="00C6388E">
        <w:t xml:space="preserve"> </w:t>
      </w:r>
      <w:ins w:id="100" w:author="IR" w:date="2025-11-18T22:03:00Z" w16du:dateUtc="2025-11-19T03:03:00Z">
        <w:r w:rsidR="00D2746D">
          <w:t>(</w:t>
        </w:r>
      </w:ins>
      <w:r w:rsidR="00C6388E">
        <w:t>June 15, 2023</w:t>
      </w:r>
      <w:ins w:id="101" w:author="IR" w:date="2025-11-18T22:03:00Z" w16du:dateUtc="2025-11-19T03:03:00Z">
        <w:r w:rsidR="00D2746D">
          <w:t>)</w:t>
        </w:r>
      </w:ins>
      <w:r w:rsidR="00C6388E">
        <w:t xml:space="preserve">, </w:t>
      </w:r>
      <w:hyperlink r:id="rId7" w:history="1">
        <w:r w:rsidR="00C6388E" w:rsidRPr="00C81CF4">
          <w:rPr>
            <w:rStyle w:val="Hyperlink"/>
          </w:rPr>
          <w:t>https://www.insidehighered.com/news/institutions/community-colleges/2023/06/15/new-performance-based-funding-formulas-community</w:t>
        </w:r>
      </w:hyperlink>
      <w:r w:rsidRPr="001B49FE">
        <w:t>.</w:t>
      </w:r>
      <w:r w:rsidR="00B668DB">
        <w:t xml:space="preserve"> </w:t>
      </w:r>
    </w:p>
  </w:endnote>
  <w:endnote w:id="7">
    <w:p w14:paraId="74E2F75E" w14:textId="2E7C3529" w:rsidR="005C0C55" w:rsidRPr="005C0C55" w:rsidRDefault="005C0C55">
      <w:pPr>
        <w:pStyle w:val="EndnoteText"/>
        <w:rPr>
          <w:lang w:val="en-US"/>
        </w:rPr>
      </w:pPr>
      <w:r>
        <w:rPr>
          <w:rStyle w:val="EndnoteReference"/>
        </w:rPr>
        <w:endnoteRef/>
      </w:r>
      <w:r>
        <w:t xml:space="preserve"> </w:t>
      </w:r>
      <w:del w:id="133" w:author="IR" w:date="2025-11-17T21:36:00Z" w16du:dateUtc="2025-11-18T02:36:00Z">
        <w:r w:rsidR="00225883" w:rsidRPr="00961A74" w:rsidDel="0029066E">
          <w:rPr>
            <w:i/>
            <w:iCs/>
            <w:rPrChange w:id="134" w:author="IR" w:date="2025-11-19T13:13:00Z" w16du:dateUtc="2025-11-19T18:13:00Z">
              <w:rPr/>
            </w:rPrChange>
          </w:rPr>
          <w:delText>"</w:delText>
        </w:r>
      </w:del>
      <w:r w:rsidR="00225883" w:rsidRPr="00961A74">
        <w:rPr>
          <w:i/>
          <w:iCs/>
          <w:rPrChange w:id="135" w:author="IR" w:date="2025-11-19T13:13:00Z" w16du:dateUtc="2025-11-19T18:13:00Z">
            <w:rPr/>
          </w:rPrChange>
        </w:rPr>
        <w:t>Dollars and Degrees: A Bellwether Series on Higher Education Finance</w:t>
      </w:r>
      <w:del w:id="136" w:author="IR" w:date="2025-11-17T21:36:00Z" w16du:dateUtc="2025-11-18T02:36:00Z">
        <w:r w:rsidR="00225883" w:rsidRPr="00CF025C" w:rsidDel="0029066E">
          <w:delText>."</w:delText>
        </w:r>
      </w:del>
      <w:r w:rsidR="00225883" w:rsidRPr="00CF025C">
        <w:t xml:space="preserve"> </w:t>
      </w:r>
      <w:ins w:id="137" w:author="IR" w:date="2025-11-19T13:13:00Z" w16du:dateUtc="2025-11-19T18:13:00Z">
        <w:r w:rsidR="00961A74">
          <w:t>(</w:t>
        </w:r>
      </w:ins>
      <w:r w:rsidR="00225883" w:rsidRPr="00CF025C">
        <w:t>Bellwether</w:t>
      </w:r>
      <w:ins w:id="138" w:author="IR" w:date="2025-11-17T21:36:00Z" w16du:dateUtc="2025-11-18T02:36:00Z">
        <w:r w:rsidR="0029066E">
          <w:t>,</w:t>
        </w:r>
      </w:ins>
      <w:del w:id="139" w:author="IR" w:date="2025-11-17T21:36:00Z" w16du:dateUtc="2025-11-18T02:36:00Z">
        <w:r w:rsidR="00225883" w:rsidRPr="00CF025C" w:rsidDel="0029066E">
          <w:delText>.</w:delText>
        </w:r>
      </w:del>
      <w:r w:rsidR="00225883" w:rsidRPr="00CF025C">
        <w:t xml:space="preserve"> 2024</w:t>
      </w:r>
      <w:ins w:id="140" w:author="IR" w:date="2025-11-19T13:13:00Z" w16du:dateUtc="2025-11-19T18:13:00Z">
        <w:r w:rsidR="00961A74">
          <w:t>)</w:t>
        </w:r>
      </w:ins>
      <w:ins w:id="141" w:author="IR" w:date="2025-11-17T21:36:00Z" w16du:dateUtc="2025-11-18T02:36:00Z">
        <w:r w:rsidR="0029066E">
          <w:t>,</w:t>
        </w:r>
      </w:ins>
      <w:del w:id="142" w:author="IR" w:date="2025-11-17T21:36:00Z" w16du:dateUtc="2025-11-18T02:36:00Z">
        <w:r w:rsidR="00225883" w:rsidRPr="00CF025C" w:rsidDel="0029066E">
          <w:delText>.</w:delText>
        </w:r>
      </w:del>
      <w:r w:rsidR="00225883" w:rsidRPr="00CF025C">
        <w:t xml:space="preserve"> </w:t>
      </w:r>
      <w:hyperlink r:id="rId8" w:history="1">
        <w:r w:rsidR="00225883" w:rsidRPr="00440170">
          <w:rPr>
            <w:rStyle w:val="Hyperlink"/>
          </w:rPr>
          <w:t>https://bellwether.org/publications/dollars-and-degrees/</w:t>
        </w:r>
      </w:hyperlink>
      <w:r w:rsidR="00225883" w:rsidRPr="00CF025C">
        <w:t>.</w:t>
      </w:r>
    </w:p>
  </w:endnote>
  <w:endnote w:id="8">
    <w:p w14:paraId="3AC2E996" w14:textId="21392626" w:rsidR="008545BA" w:rsidRPr="004225D5" w:rsidRDefault="008545BA" w:rsidP="008545BA">
      <w:pPr>
        <w:pStyle w:val="EndnoteText"/>
      </w:pPr>
      <w:r w:rsidRPr="004225D5">
        <w:rPr>
          <w:rStyle w:val="EndnoteReference"/>
        </w:rPr>
        <w:endnoteRef/>
      </w:r>
      <w:r w:rsidRPr="00CF025C">
        <w:t xml:space="preserve"> </w:t>
      </w:r>
      <w:r w:rsidR="00225883" w:rsidRPr="008355DD">
        <w:t xml:space="preserve">Sophia Laderman, Dillon McNamara, Brian Prescott, Sarah Torres Lugo, and Dustin Weeden, </w:t>
      </w:r>
      <w:del w:id="145" w:author="IR" w:date="2025-11-19T13:18:00Z" w16du:dateUtc="2025-11-19T18:18:00Z">
        <w:r w:rsidR="00225883" w:rsidRPr="00961A74" w:rsidDel="00961A74">
          <w:rPr>
            <w:i/>
            <w:iCs/>
            <w:rPrChange w:id="146" w:author="IR" w:date="2025-11-19T13:18:00Z" w16du:dateUtc="2025-11-19T18:18:00Z">
              <w:rPr/>
            </w:rPrChange>
          </w:rPr>
          <w:delText>“</w:delText>
        </w:r>
      </w:del>
      <w:r w:rsidR="00225883" w:rsidRPr="00961A74">
        <w:rPr>
          <w:i/>
          <w:iCs/>
          <w:rPrChange w:id="147" w:author="IR" w:date="2025-11-19T13:18:00Z" w16du:dateUtc="2025-11-19T18:18:00Z">
            <w:rPr/>
          </w:rPrChange>
        </w:rPr>
        <w:t>State Approaches to Base Funding for Public Colleges and Universities</w:t>
      </w:r>
      <w:del w:id="148" w:author="IR" w:date="2025-11-19T13:18:00Z" w16du:dateUtc="2025-11-19T18:18:00Z">
        <w:r w:rsidR="00225883" w:rsidDel="00961A74">
          <w:delText>,”</w:delText>
        </w:r>
      </w:del>
      <w:r w:rsidR="00225883">
        <w:t xml:space="preserve"> </w:t>
      </w:r>
      <w:ins w:id="149" w:author="IR" w:date="2025-11-19T13:18:00Z" w16du:dateUtc="2025-11-19T18:18:00Z">
        <w:r w:rsidR="00961A74">
          <w:t>(</w:t>
        </w:r>
      </w:ins>
      <w:r w:rsidR="00225883" w:rsidRPr="008355DD">
        <w:t>State Higher Education Executive Officers Association and National Center for Higher Education Management Systems, 2022</w:t>
      </w:r>
      <w:ins w:id="150" w:author="IR" w:date="2025-11-19T13:18:00Z" w16du:dateUtc="2025-11-19T18:18:00Z">
        <w:r w:rsidR="00961A74">
          <w:t>)</w:t>
        </w:r>
      </w:ins>
      <w:r w:rsidR="00225883">
        <w:t>,</w:t>
      </w:r>
      <w:del w:id="151" w:author="IR" w:date="2025-11-17T21:36:00Z" w16du:dateUtc="2025-11-18T02:36:00Z">
        <w:r w:rsidR="003D3BC7" w:rsidDel="0029066E">
          <w:delText xml:space="preserve"> pp. 5,</w:delText>
        </w:r>
      </w:del>
      <w:r w:rsidR="00225883" w:rsidRPr="008355DD">
        <w:t xml:space="preserve"> </w:t>
      </w:r>
      <w:hyperlink r:id="rId9" w:tgtFrame="_new" w:history="1">
        <w:r w:rsidR="00225883" w:rsidRPr="008355DD">
          <w:rPr>
            <w:rStyle w:val="Hyperlink"/>
          </w:rPr>
          <w:t>https://nchems.org/wp-content/uploads/SHEEO_NCHEMS_2022_StateApproaches_BaseFunding.pdf</w:t>
        </w:r>
      </w:hyperlink>
      <w:r w:rsidR="00225883" w:rsidRPr="008355DD">
        <w:t>.</w:t>
      </w:r>
    </w:p>
  </w:endnote>
  <w:endnote w:id="9">
    <w:p w14:paraId="581420CD" w14:textId="21672EA0" w:rsidR="00CD3950" w:rsidRPr="00CD3950" w:rsidRDefault="00CD3950">
      <w:pPr>
        <w:pStyle w:val="EndnoteText"/>
        <w:rPr>
          <w:lang w:val="en-US"/>
        </w:rPr>
      </w:pPr>
      <w:r>
        <w:rPr>
          <w:rStyle w:val="EndnoteReference"/>
        </w:rPr>
        <w:endnoteRef/>
      </w:r>
      <w:r>
        <w:t xml:space="preserve"> </w:t>
      </w:r>
      <w:r w:rsidRPr="00CD3950">
        <w:t xml:space="preserve">Matt Richmond, </w:t>
      </w:r>
      <w:del w:id="154" w:author="IR" w:date="2025-11-19T13:19:00Z" w16du:dateUtc="2025-11-19T18:19:00Z">
        <w:r w:rsidRPr="00961A74" w:rsidDel="00961A74">
          <w:rPr>
            <w:i/>
            <w:iCs/>
            <w:rPrChange w:id="155" w:author="IR" w:date="2025-11-19T13:19:00Z" w16du:dateUtc="2025-11-19T18:19:00Z">
              <w:rPr/>
            </w:rPrChange>
          </w:rPr>
          <w:delText>“</w:delText>
        </w:r>
      </w:del>
      <w:r w:rsidRPr="00961A74">
        <w:rPr>
          <w:i/>
          <w:iCs/>
          <w:rPrChange w:id="156" w:author="IR" w:date="2025-11-19T13:19:00Z" w16du:dateUtc="2025-11-19T18:19:00Z">
            <w:rPr/>
          </w:rPrChange>
        </w:rPr>
        <w:t>Higher Education Needs Funding Formulas</w:t>
      </w:r>
      <w:del w:id="157" w:author="IR" w:date="2025-11-19T13:19:00Z" w16du:dateUtc="2025-11-19T18:19:00Z">
        <w:r w:rsidDel="00961A74">
          <w:delText>,”</w:delText>
        </w:r>
      </w:del>
      <w:r w:rsidRPr="00CD3950">
        <w:t xml:space="preserve"> </w:t>
      </w:r>
      <w:ins w:id="158" w:author="IR" w:date="2025-11-19T13:19:00Z" w16du:dateUtc="2025-11-19T18:19:00Z">
        <w:r w:rsidR="00961A74">
          <w:t>(</w:t>
        </w:r>
      </w:ins>
      <w:r w:rsidRPr="00CD3950">
        <w:t>New America, May</w:t>
      </w:r>
      <w:r w:rsidR="008B4193">
        <w:t xml:space="preserve"> 21,</w:t>
      </w:r>
      <w:r w:rsidRPr="00CD3950">
        <w:t xml:space="preserve"> 2025</w:t>
      </w:r>
      <w:ins w:id="159" w:author="IR" w:date="2025-11-19T13:19:00Z" w16du:dateUtc="2025-11-19T18:19:00Z">
        <w:r w:rsidR="00961A74">
          <w:t>)</w:t>
        </w:r>
      </w:ins>
      <w:r w:rsidRPr="00CD3950">
        <w:t xml:space="preserve">, </w:t>
      </w:r>
      <w:hyperlink r:id="rId10" w:history="1">
        <w:r w:rsidRPr="001D00A0">
          <w:rPr>
            <w:rStyle w:val="Hyperlink"/>
          </w:rPr>
          <w:t>https://www.newamerica.org/education-policy/briefs/higher-education-needs-funding-formulas/</w:t>
        </w:r>
      </w:hyperlink>
      <w:r w:rsidR="00105571">
        <w:t xml:space="preserve">; Matt Richmond, </w:t>
      </w:r>
      <w:del w:id="160" w:author="IR" w:date="2025-11-19T13:19:00Z" w16du:dateUtc="2025-11-19T18:19:00Z">
        <w:r w:rsidR="00105571" w:rsidRPr="00961A74" w:rsidDel="00961A74">
          <w:rPr>
            <w:i/>
            <w:iCs/>
            <w:rPrChange w:id="161" w:author="IR" w:date="2025-11-19T13:19:00Z" w16du:dateUtc="2025-11-19T18:19:00Z">
              <w:rPr/>
            </w:rPrChange>
          </w:rPr>
          <w:delText>“</w:delText>
        </w:r>
      </w:del>
      <w:r w:rsidR="000413C4" w:rsidRPr="00961A74">
        <w:rPr>
          <w:i/>
          <w:iCs/>
          <w:rPrChange w:id="162" w:author="IR" w:date="2025-11-19T13:19:00Z" w16du:dateUtc="2025-11-19T18:19:00Z">
            <w:rPr/>
          </w:rPrChange>
        </w:rPr>
        <w:t>Equity Before Adequacy in Higher Education Funding</w:t>
      </w:r>
      <w:del w:id="163" w:author="IR" w:date="2025-11-19T13:19:00Z" w16du:dateUtc="2025-11-19T18:19:00Z">
        <w:r w:rsidR="000413C4" w:rsidDel="00961A74">
          <w:delText>,”</w:delText>
        </w:r>
      </w:del>
      <w:r w:rsidR="000413C4">
        <w:t xml:space="preserve"> </w:t>
      </w:r>
      <w:ins w:id="164" w:author="IR" w:date="2025-11-19T13:19:00Z" w16du:dateUtc="2025-11-19T18:19:00Z">
        <w:r w:rsidR="00961A74">
          <w:t>(</w:t>
        </w:r>
      </w:ins>
      <w:r w:rsidR="000413C4">
        <w:t>New America, December 12, 2024</w:t>
      </w:r>
      <w:ins w:id="165" w:author="IR" w:date="2025-11-19T13:19:00Z" w16du:dateUtc="2025-11-19T18:19:00Z">
        <w:r w:rsidR="00961A74">
          <w:t>)</w:t>
        </w:r>
      </w:ins>
      <w:r w:rsidR="000413C4">
        <w:t xml:space="preserve">, </w:t>
      </w:r>
      <w:hyperlink r:id="rId11" w:history="1">
        <w:r w:rsidR="000413C4" w:rsidRPr="00C81CF4">
          <w:rPr>
            <w:rStyle w:val="Hyperlink"/>
          </w:rPr>
          <w:t>https://www.newamerica.org/education-policy/briefs/equity-before-adequacy-in-higher-education-funding/</w:t>
        </w:r>
      </w:hyperlink>
      <w:r>
        <w:t>.</w:t>
      </w:r>
      <w:r w:rsidR="00B668DB">
        <w:t xml:space="preserve"> </w:t>
      </w:r>
    </w:p>
  </w:endnote>
  <w:endnote w:id="10">
    <w:p w14:paraId="0383F9EA" w14:textId="4AED2421" w:rsidR="00090B6D" w:rsidRPr="00090B6D" w:rsidRDefault="00090B6D">
      <w:pPr>
        <w:pStyle w:val="EndnoteText"/>
        <w:rPr>
          <w:lang w:val="en-US"/>
        </w:rPr>
      </w:pPr>
      <w:r>
        <w:rPr>
          <w:rStyle w:val="EndnoteReference"/>
        </w:rPr>
        <w:endnoteRef/>
      </w:r>
      <w:r>
        <w:t xml:space="preserve"> </w:t>
      </w:r>
      <w:r w:rsidR="00E7062E">
        <w:rPr>
          <w:lang w:val="en-US"/>
        </w:rPr>
        <w:t xml:space="preserve">See for example: </w:t>
      </w:r>
      <w:r w:rsidR="00F947EF">
        <w:rPr>
          <w:lang w:val="en-US"/>
        </w:rPr>
        <w:t>“Table 3.2A</w:t>
      </w:r>
      <w:ins w:id="166" w:author="IR" w:date="2025-11-17T21:36:00Z" w16du:dateUtc="2025-11-18T02:36:00Z">
        <w:r w:rsidR="0029066E">
          <w:rPr>
            <w:lang w:val="en-US"/>
          </w:rPr>
          <w:t>.</w:t>
        </w:r>
      </w:ins>
      <w:r w:rsidR="00F947EF">
        <w:rPr>
          <w:lang w:val="en-US"/>
        </w:rPr>
        <w:t xml:space="preserve"> Percent Difference in Two-Year and Four-Year Public Higher Education </w:t>
      </w:r>
      <w:r w:rsidR="00D4247B">
        <w:rPr>
          <w:lang w:val="en-US"/>
        </w:rPr>
        <w:t>Appropriations</w:t>
      </w:r>
      <w:r w:rsidR="00F947EF">
        <w:rPr>
          <w:lang w:val="en-US"/>
        </w:rPr>
        <w:t xml:space="preserve"> per FTE by State, FY 2024,” State Higher Education Finance Report, State Higher Education Executive Off</w:t>
      </w:r>
      <w:r w:rsidR="00D4247B">
        <w:rPr>
          <w:lang w:val="en-US"/>
        </w:rPr>
        <w:t xml:space="preserve">icer Association, </w:t>
      </w:r>
      <w:hyperlink r:id="rId12" w:anchor="student-enrollment" w:history="1">
        <w:r w:rsidR="000B3D64" w:rsidRPr="00D30E76">
          <w:rPr>
            <w:rStyle w:val="Hyperlink"/>
            <w:lang w:val="en-US"/>
          </w:rPr>
          <w:t>https://shef.sheeo.org/report-2/#student-enrollment</w:t>
        </w:r>
      </w:hyperlink>
      <w:r w:rsidR="000B3D64">
        <w:rPr>
          <w:lang w:val="en-US"/>
        </w:rPr>
        <w:t xml:space="preserve">. </w:t>
      </w:r>
    </w:p>
  </w:endnote>
  <w:endnote w:id="11">
    <w:p w14:paraId="57C3F341" w14:textId="11F902F5" w:rsidR="006B6EB7" w:rsidRPr="006B6EB7" w:rsidRDefault="006B6EB7">
      <w:pPr>
        <w:pStyle w:val="EndnoteText"/>
        <w:rPr>
          <w:lang w:val="en-US"/>
        </w:rPr>
      </w:pPr>
      <w:r>
        <w:rPr>
          <w:rStyle w:val="EndnoteReference"/>
        </w:rPr>
        <w:endnoteRef/>
      </w:r>
      <w:r>
        <w:t xml:space="preserve"> </w:t>
      </w:r>
      <w:r w:rsidR="006F6FDD" w:rsidRPr="001B49FE">
        <w:t>Andrew Smalley</w:t>
      </w:r>
      <w:ins w:id="170" w:author="IR" w:date="2025-11-17T21:37:00Z" w16du:dateUtc="2025-11-18T02:37:00Z">
        <w:r w:rsidR="0029066E">
          <w:t>,</w:t>
        </w:r>
      </w:ins>
      <w:del w:id="171" w:author="IR" w:date="2025-11-17T21:37:00Z" w16du:dateUtc="2025-11-18T02:37:00Z">
        <w:r w:rsidR="006F6FDD" w:rsidRPr="001B49FE" w:rsidDel="0029066E">
          <w:delText>.</w:delText>
        </w:r>
      </w:del>
      <w:r w:rsidR="006F6FDD" w:rsidRPr="001B49FE">
        <w:t xml:space="preserve"> </w:t>
      </w:r>
      <w:del w:id="172" w:author="IR" w:date="2025-11-17T21:37:00Z" w16du:dateUtc="2025-11-18T02:37:00Z">
        <w:r w:rsidR="006F6FDD" w:rsidRPr="00961A74" w:rsidDel="0029066E">
          <w:rPr>
            <w:i/>
            <w:iCs/>
            <w:rPrChange w:id="173" w:author="IR" w:date="2025-11-19T13:19:00Z" w16du:dateUtc="2025-11-19T18:19:00Z">
              <w:rPr/>
            </w:rPrChange>
          </w:rPr>
          <w:delText>"</w:delText>
        </w:r>
      </w:del>
      <w:r w:rsidR="006F6FDD" w:rsidRPr="00961A74">
        <w:rPr>
          <w:i/>
          <w:iCs/>
          <w:rPrChange w:id="174" w:author="IR" w:date="2025-11-19T13:19:00Z" w16du:dateUtc="2025-11-19T18:19:00Z">
            <w:rPr/>
          </w:rPrChange>
        </w:rPr>
        <w:t>Innovative Postsecondary Funding Strategies</w:t>
      </w:r>
      <w:del w:id="175" w:author="IR" w:date="2025-11-17T21:37:00Z" w16du:dateUtc="2025-11-18T02:37:00Z">
        <w:r w:rsidR="006F6FDD" w:rsidRPr="001B49FE" w:rsidDel="0029066E">
          <w:delText>."</w:delText>
        </w:r>
      </w:del>
      <w:r w:rsidR="006F6FDD" w:rsidRPr="001B49FE">
        <w:t xml:space="preserve"> </w:t>
      </w:r>
      <w:ins w:id="176" w:author="IR" w:date="2025-11-19T13:19:00Z" w16du:dateUtc="2025-11-19T18:19:00Z">
        <w:r w:rsidR="00961A74">
          <w:t>(</w:t>
        </w:r>
      </w:ins>
      <w:r w:rsidR="006F6FDD" w:rsidRPr="001B49FE">
        <w:t>National Conference of State Legislatures</w:t>
      </w:r>
      <w:ins w:id="177" w:author="IR" w:date="2025-11-17T21:37:00Z" w16du:dateUtc="2025-11-18T02:37:00Z">
        <w:r w:rsidR="0029066E">
          <w:t>,</w:t>
        </w:r>
      </w:ins>
      <w:del w:id="178" w:author="IR" w:date="2025-11-17T21:37:00Z" w16du:dateUtc="2025-11-18T02:37:00Z">
        <w:r w:rsidR="006F6FDD" w:rsidRPr="001B49FE" w:rsidDel="0029066E">
          <w:delText>.</w:delText>
        </w:r>
      </w:del>
      <w:r w:rsidR="006F6FDD" w:rsidRPr="001B49FE">
        <w:t xml:space="preserve"> February 22, 2024</w:t>
      </w:r>
      <w:ins w:id="179" w:author="IR" w:date="2025-11-19T13:19:00Z" w16du:dateUtc="2025-11-19T18:19:00Z">
        <w:r w:rsidR="00961A74">
          <w:t>)</w:t>
        </w:r>
      </w:ins>
      <w:ins w:id="180" w:author="IR" w:date="2025-11-17T21:37:00Z" w16du:dateUtc="2025-11-18T02:37:00Z">
        <w:r w:rsidR="0029066E">
          <w:t>,</w:t>
        </w:r>
      </w:ins>
      <w:del w:id="181" w:author="IR" w:date="2025-11-17T21:37:00Z" w16du:dateUtc="2025-11-18T02:37:00Z">
        <w:r w:rsidR="006F6FDD" w:rsidRPr="001B49FE" w:rsidDel="0029066E">
          <w:delText>.</w:delText>
        </w:r>
      </w:del>
      <w:r w:rsidR="006F6FDD" w:rsidRPr="001B49FE">
        <w:t xml:space="preserve"> </w:t>
      </w:r>
      <w:hyperlink r:id="rId13" w:history="1">
        <w:r w:rsidR="006F6FDD" w:rsidRPr="00440170">
          <w:rPr>
            <w:rStyle w:val="Hyperlink"/>
          </w:rPr>
          <w:t>https://www.ncsl.org/education/innovative-postsecondary-funding-strategies</w:t>
        </w:r>
      </w:hyperlink>
      <w:r w:rsidR="006F6FDD" w:rsidRPr="001B49FE">
        <w:t>.</w:t>
      </w:r>
    </w:p>
  </w:endnote>
  <w:endnote w:id="12">
    <w:p w14:paraId="35A05B8D" w14:textId="7B0054BA" w:rsidR="00180ED7" w:rsidRPr="00180ED7" w:rsidRDefault="00180ED7">
      <w:pPr>
        <w:pStyle w:val="EndnoteText"/>
        <w:rPr>
          <w:lang w:val="en-US"/>
        </w:rPr>
      </w:pPr>
      <w:r>
        <w:rPr>
          <w:rStyle w:val="EndnoteReference"/>
        </w:rPr>
        <w:endnoteRef/>
      </w:r>
      <w:r>
        <w:t xml:space="preserve"> </w:t>
      </w:r>
      <w:r w:rsidR="00734FB4" w:rsidRPr="00734FB4">
        <w:t xml:space="preserve">James C. Hearn, </w:t>
      </w:r>
      <w:del w:id="184" w:author="IR" w:date="2025-11-19T13:20:00Z" w16du:dateUtc="2025-11-19T18:20:00Z">
        <w:r w:rsidR="00734FB4" w:rsidRPr="00961A74" w:rsidDel="00961A74">
          <w:rPr>
            <w:i/>
            <w:iCs/>
            <w:rPrChange w:id="185" w:author="IR" w:date="2025-11-19T13:20:00Z" w16du:dateUtc="2025-11-19T18:20:00Z">
              <w:rPr/>
            </w:rPrChange>
          </w:rPr>
          <w:delText>“</w:delText>
        </w:r>
      </w:del>
      <w:r w:rsidR="00734FB4" w:rsidRPr="00961A74">
        <w:rPr>
          <w:i/>
          <w:iCs/>
          <w:rPrChange w:id="186" w:author="IR" w:date="2025-11-19T13:20:00Z" w16du:dateUtc="2025-11-19T18:20:00Z">
            <w:rPr/>
          </w:rPrChange>
        </w:rPr>
        <w:t>Outcomes-Based Funding in Historical and Comparative Context</w:t>
      </w:r>
      <w:del w:id="187" w:author="IR" w:date="2025-11-19T13:20:00Z" w16du:dateUtc="2025-11-19T18:20:00Z">
        <w:r w:rsidR="00734FB4" w:rsidRPr="00961A74" w:rsidDel="00961A74">
          <w:rPr>
            <w:i/>
            <w:iCs/>
          </w:rPr>
          <w:delText>,”</w:delText>
        </w:r>
      </w:del>
      <w:r w:rsidR="00734FB4" w:rsidRPr="00734FB4">
        <w:t xml:space="preserve"> </w:t>
      </w:r>
      <w:ins w:id="188" w:author="IR" w:date="2025-11-19T13:20:00Z" w16du:dateUtc="2025-11-19T18:20:00Z">
        <w:r w:rsidR="00961A74">
          <w:t>(</w:t>
        </w:r>
      </w:ins>
      <w:r w:rsidR="00734FB4" w:rsidRPr="00734FB4">
        <w:t>Lumina Foundation for Education, November 2015</w:t>
      </w:r>
      <w:ins w:id="189" w:author="IR" w:date="2025-11-19T13:20:00Z" w16du:dateUtc="2025-11-19T18:20:00Z">
        <w:r w:rsidR="00961A74">
          <w:t>)</w:t>
        </w:r>
      </w:ins>
      <w:r w:rsidR="00734FB4" w:rsidRPr="00734FB4">
        <w:t>,</w:t>
      </w:r>
      <w:r w:rsidR="003068C2">
        <w:t xml:space="preserve"> </w:t>
      </w:r>
      <w:del w:id="190" w:author="IR" w:date="2025-11-17T21:37:00Z" w16du:dateUtc="2025-11-18T02:37:00Z">
        <w:r w:rsidR="003068C2" w:rsidDel="0029066E">
          <w:delText>pp. 6-7,</w:delText>
        </w:r>
        <w:r w:rsidR="00734FB4" w:rsidRPr="00734FB4" w:rsidDel="0029066E">
          <w:delText xml:space="preserve"> </w:delText>
        </w:r>
      </w:del>
      <w:ins w:id="191" w:author="IR" w:date="2025-11-17T21:37:00Z" w16du:dateUtc="2025-11-18T02:37:00Z">
        <w:r w:rsidR="0029066E">
          <w:fldChar w:fldCharType="begin"/>
        </w:r>
        <w:r w:rsidR="0029066E">
          <w:instrText>HYPERLINK "</w:instrText>
        </w:r>
      </w:ins>
      <w:r w:rsidR="0029066E" w:rsidRPr="0029066E">
        <w:rPr>
          <w:rPrChange w:id="192" w:author="IR" w:date="2025-11-17T21:37:00Z" w16du:dateUtc="2025-11-18T02:37:00Z">
            <w:rPr>
              <w:rStyle w:val="Hyperlink"/>
            </w:rPr>
          </w:rPrChange>
        </w:rPr>
        <w:instrText>https://www.luminafoundation.org/files/resources/hearn-obf-full.pdf</w:instrText>
      </w:r>
      <w:ins w:id="193" w:author="IR" w:date="2025-11-17T21:37:00Z" w16du:dateUtc="2025-11-18T02:37:00Z">
        <w:r w:rsidR="0029066E">
          <w:instrText>"</w:instrText>
        </w:r>
        <w:r w:rsidR="0029066E">
          <w:fldChar w:fldCharType="separate"/>
        </w:r>
      </w:ins>
      <w:r w:rsidR="0029066E" w:rsidRPr="0029066E">
        <w:rPr>
          <w:rStyle w:val="Hyperlink"/>
        </w:rPr>
        <w:t>https://www.luminafoundation.org/files/resources/hearn-obf-full.pdf</w:t>
      </w:r>
      <w:ins w:id="194" w:author="IR" w:date="2025-11-17T21:37:00Z" w16du:dateUtc="2025-11-18T02:37:00Z">
        <w:r w:rsidR="0029066E">
          <w:fldChar w:fldCharType="end"/>
        </w:r>
      </w:ins>
      <w:r w:rsidR="003068C2">
        <w:t>.</w:t>
      </w:r>
    </w:p>
  </w:endnote>
  <w:endnote w:id="13">
    <w:p w14:paraId="43673C29" w14:textId="2F017F1A" w:rsidR="002B0B7F" w:rsidRPr="002B0B7F" w:rsidRDefault="002B0B7F">
      <w:pPr>
        <w:pStyle w:val="EndnoteText"/>
      </w:pPr>
      <w:r>
        <w:rPr>
          <w:rStyle w:val="EndnoteReference"/>
        </w:rPr>
        <w:endnoteRef/>
      </w:r>
      <w:r>
        <w:t xml:space="preserve"> Chris Duncombe, Erin Whinnery, Shytance Wren, and Tom Keily, </w:t>
      </w:r>
      <w:del w:id="205" w:author="IR" w:date="2025-11-19T13:20:00Z" w16du:dateUtc="2025-11-19T18:20:00Z">
        <w:r w:rsidRPr="00961A74" w:rsidDel="00961A74">
          <w:rPr>
            <w:i/>
            <w:iCs/>
            <w:rPrChange w:id="206" w:author="IR" w:date="2025-11-19T13:20:00Z" w16du:dateUtc="2025-11-19T18:20:00Z">
              <w:rPr/>
            </w:rPrChange>
          </w:rPr>
          <w:delText>“</w:delText>
        </w:r>
      </w:del>
      <w:r w:rsidRPr="00961A74">
        <w:rPr>
          <w:i/>
          <w:iCs/>
          <w:rPrChange w:id="207" w:author="IR" w:date="2025-11-19T13:20:00Z" w16du:dateUtc="2025-11-19T18:20:00Z">
            <w:rPr/>
          </w:rPrChange>
        </w:rPr>
        <w:t>50-State Comparison: Postsecondary Education Funding</w:t>
      </w:r>
      <w:del w:id="208" w:author="IR" w:date="2025-11-19T13:20:00Z" w16du:dateUtc="2025-11-19T18:20:00Z">
        <w:r w:rsidDel="00961A74">
          <w:delText>,”</w:delText>
        </w:r>
      </w:del>
      <w:r>
        <w:t xml:space="preserve"> </w:t>
      </w:r>
      <w:ins w:id="209" w:author="IR" w:date="2025-11-19T13:20:00Z" w16du:dateUtc="2025-11-19T18:20:00Z">
        <w:r w:rsidR="00961A74">
          <w:t>(</w:t>
        </w:r>
      </w:ins>
      <w:r>
        <w:t>Education Commission of the States, July 23, 2025</w:t>
      </w:r>
      <w:ins w:id="210" w:author="IR" w:date="2025-11-19T13:20:00Z" w16du:dateUtc="2025-11-19T18:20:00Z">
        <w:r w:rsidR="00961A74">
          <w:t>)</w:t>
        </w:r>
      </w:ins>
      <w:r>
        <w:t xml:space="preserve">, </w:t>
      </w:r>
      <w:hyperlink r:id="rId14" w:history="1">
        <w:r w:rsidRPr="00D74ED1">
          <w:rPr>
            <w:rStyle w:val="Hyperlink"/>
          </w:rPr>
          <w:t>https://www.ecs.org/50-state-comparison-postsecondary-education-funding-2025/</w:t>
        </w:r>
      </w:hyperlink>
      <w:r>
        <w:t xml:space="preserve">. </w:t>
      </w:r>
    </w:p>
  </w:endnote>
  <w:endnote w:id="14">
    <w:p w14:paraId="4721B966" w14:textId="75F8952C" w:rsidR="009D0621" w:rsidRPr="009D0621" w:rsidRDefault="009D0621">
      <w:pPr>
        <w:pStyle w:val="EndnoteText"/>
        <w:rPr>
          <w:lang w:val="en-US"/>
        </w:rPr>
      </w:pPr>
      <w:r>
        <w:rPr>
          <w:rStyle w:val="EndnoteReference"/>
        </w:rPr>
        <w:endnoteRef/>
      </w:r>
      <w:r>
        <w:t xml:space="preserve"> </w:t>
      </w:r>
      <w:r w:rsidR="003D3BC7">
        <w:rPr>
          <w:lang w:val="en-US"/>
        </w:rPr>
        <w:t xml:space="preserve">Chris Lowery, </w:t>
      </w:r>
      <w:del w:id="214" w:author="IR" w:date="2025-11-19T13:20:00Z" w16du:dateUtc="2025-11-19T18:20:00Z">
        <w:r w:rsidR="003D3BC7" w:rsidRPr="00961A74" w:rsidDel="00961A74">
          <w:rPr>
            <w:i/>
            <w:iCs/>
            <w:lang w:val="en-US"/>
            <w:rPrChange w:id="215" w:author="IR" w:date="2025-11-19T13:20:00Z" w16du:dateUtc="2025-11-19T18:20:00Z">
              <w:rPr>
                <w:lang w:val="en-US"/>
              </w:rPr>
            </w:rPrChange>
          </w:rPr>
          <w:delText>“</w:delText>
        </w:r>
      </w:del>
      <w:ins w:id="216" w:author="IR" w:date="2025-11-18T22:08:00Z" w16du:dateUtc="2025-11-19T03:08:00Z">
        <w:r w:rsidR="00D2746D" w:rsidRPr="00961A74">
          <w:rPr>
            <w:i/>
            <w:iCs/>
            <w:lang w:val="en-US"/>
            <w:rPrChange w:id="217" w:author="IR" w:date="2025-11-19T13:20:00Z" w16du:dateUtc="2025-11-19T18:20:00Z">
              <w:rPr>
                <w:lang w:val="en-US"/>
              </w:rPr>
            </w:rPrChange>
          </w:rPr>
          <w:t>Outcomes-Based Performance Funding</w:t>
        </w:r>
      </w:ins>
      <w:del w:id="218" w:author="IR" w:date="2025-11-18T22:08:00Z" w16du:dateUtc="2025-11-19T03:08:00Z">
        <w:r w:rsidR="003D3BC7" w:rsidRPr="00961A74" w:rsidDel="00D2746D">
          <w:rPr>
            <w:i/>
            <w:iCs/>
            <w:lang w:val="en-US"/>
            <w:rPrChange w:id="219" w:author="IR" w:date="2025-11-19T13:20:00Z" w16du:dateUtc="2025-11-19T18:20:00Z">
              <w:rPr>
                <w:lang w:val="en-US"/>
              </w:rPr>
            </w:rPrChange>
          </w:rPr>
          <w:delText>Higher Education Funding Memo</w:delText>
        </w:r>
      </w:del>
      <w:del w:id="220" w:author="IR" w:date="2025-11-19T13:20:00Z" w16du:dateUtc="2025-11-19T18:20:00Z">
        <w:r w:rsidR="003D3BC7" w:rsidRPr="00961A74" w:rsidDel="00961A74">
          <w:rPr>
            <w:i/>
            <w:iCs/>
            <w:lang w:val="en-US"/>
            <w:rPrChange w:id="221" w:author="IR" w:date="2025-11-19T13:20:00Z" w16du:dateUtc="2025-11-19T18:20:00Z">
              <w:rPr>
                <w:lang w:val="en-US"/>
              </w:rPr>
            </w:rPrChange>
          </w:rPr>
          <w:delText>,”</w:delText>
        </w:r>
      </w:del>
      <w:r w:rsidR="003D3BC7">
        <w:rPr>
          <w:lang w:val="en-US"/>
        </w:rPr>
        <w:t xml:space="preserve"> </w:t>
      </w:r>
      <w:ins w:id="222" w:author="IR" w:date="2025-11-19T13:20:00Z" w16du:dateUtc="2025-11-19T18:20:00Z">
        <w:r w:rsidR="00961A74">
          <w:rPr>
            <w:lang w:val="en-US"/>
          </w:rPr>
          <w:t>(</w:t>
        </w:r>
      </w:ins>
      <w:r w:rsidR="003D3BC7">
        <w:rPr>
          <w:lang w:val="en-US"/>
        </w:rPr>
        <w:t>Indiana Commission for Higher Education, June 27, 2024</w:t>
      </w:r>
      <w:ins w:id="223" w:author="IR" w:date="2025-11-19T13:21:00Z" w16du:dateUtc="2025-11-19T18:21:00Z">
        <w:r w:rsidR="00961A74">
          <w:rPr>
            <w:lang w:val="en-US"/>
          </w:rPr>
          <w:t>)</w:t>
        </w:r>
      </w:ins>
      <w:r w:rsidR="003D3BC7">
        <w:rPr>
          <w:lang w:val="en-US"/>
        </w:rPr>
        <w:t>,</w:t>
      </w:r>
      <w:ins w:id="224" w:author="IR" w:date="2025-11-17T21:37:00Z" w16du:dateUtc="2025-11-18T02:37:00Z">
        <w:r w:rsidR="0029066E">
          <w:rPr>
            <w:lang w:val="en-US"/>
          </w:rPr>
          <w:t xml:space="preserve"> </w:t>
        </w:r>
      </w:ins>
      <w:del w:id="225" w:author="IR" w:date="2025-11-17T21:37:00Z" w16du:dateUtc="2025-11-18T02:37:00Z">
        <w:r w:rsidR="003D3BC7" w:rsidDel="0029066E">
          <w:rPr>
            <w:lang w:val="en-US"/>
          </w:rPr>
          <w:delText xml:space="preserve"> pp. 6, </w:delText>
        </w:r>
      </w:del>
      <w:hyperlink r:id="rId15" w:history="1">
        <w:r w:rsidR="003D3BC7" w:rsidRPr="007576E3">
          <w:rPr>
            <w:rStyle w:val="Hyperlink"/>
            <w:lang w:val="en-US"/>
          </w:rPr>
          <w:t>https://www.in.gov/gwc/files/Higher-Education-Funding-GWC-Memo-6.27.24.pdf</w:t>
        </w:r>
      </w:hyperlink>
      <w:r w:rsidR="003D3BC7">
        <w:rPr>
          <w:lang w:val="en-US"/>
        </w:rPr>
        <w:t xml:space="preserve">; </w:t>
      </w:r>
      <w:r w:rsidR="00A32CBA">
        <w:rPr>
          <w:lang w:val="en-US"/>
        </w:rPr>
        <w:t xml:space="preserve">Perry Zielak, </w:t>
      </w:r>
      <w:del w:id="226" w:author="IR" w:date="2025-11-19T13:21:00Z" w16du:dateUtc="2025-11-19T18:21:00Z">
        <w:r w:rsidR="00A32CBA" w:rsidRPr="00961A74" w:rsidDel="00961A74">
          <w:rPr>
            <w:i/>
            <w:iCs/>
            <w:lang w:val="en-US"/>
            <w:rPrChange w:id="227" w:author="IR" w:date="2025-11-19T13:21:00Z" w16du:dateUtc="2025-11-19T18:21:00Z">
              <w:rPr>
                <w:lang w:val="en-US"/>
              </w:rPr>
            </w:rPrChange>
          </w:rPr>
          <w:delText>“</w:delText>
        </w:r>
      </w:del>
      <w:r w:rsidR="00A32CBA" w:rsidRPr="00961A74">
        <w:rPr>
          <w:i/>
          <w:iCs/>
          <w:lang w:val="en-US"/>
          <w:rPrChange w:id="228" w:author="IR" w:date="2025-11-19T13:21:00Z" w16du:dateUtc="2025-11-19T18:21:00Z">
            <w:rPr>
              <w:lang w:val="en-US"/>
            </w:rPr>
          </w:rPrChange>
        </w:rPr>
        <w:t>FY 2024-25 Community College Performance Funding Formula, Best Practices Certification, and Tuition and Fee Restraint</w:t>
      </w:r>
      <w:del w:id="229" w:author="IR" w:date="2025-11-19T13:21:00Z" w16du:dateUtc="2025-11-19T18:21:00Z">
        <w:r w:rsidR="00A32CBA" w:rsidDel="00961A74">
          <w:rPr>
            <w:lang w:val="en-US"/>
          </w:rPr>
          <w:delText>,”</w:delText>
        </w:r>
      </w:del>
      <w:r w:rsidR="00A32CBA">
        <w:rPr>
          <w:lang w:val="en-US"/>
        </w:rPr>
        <w:t xml:space="preserve"> </w:t>
      </w:r>
      <w:ins w:id="230" w:author="IR" w:date="2025-11-19T13:21:00Z" w16du:dateUtc="2025-11-19T18:21:00Z">
        <w:r w:rsidR="00961A74">
          <w:rPr>
            <w:lang w:val="en-US"/>
          </w:rPr>
          <w:t>(</w:t>
        </w:r>
      </w:ins>
      <w:r w:rsidR="00A32CBA">
        <w:rPr>
          <w:lang w:val="en-US"/>
        </w:rPr>
        <w:t>Michigan House Fiscal Agency</w:t>
      </w:r>
      <w:ins w:id="231" w:author="IR" w:date="2025-11-19T13:21:00Z" w16du:dateUtc="2025-11-19T18:21:00Z">
        <w:r w:rsidR="00961A74">
          <w:rPr>
            <w:lang w:val="en-US"/>
          </w:rPr>
          <w:t>)</w:t>
        </w:r>
      </w:ins>
      <w:r w:rsidR="00A32CBA">
        <w:rPr>
          <w:lang w:val="en-US"/>
        </w:rPr>
        <w:t>,</w:t>
      </w:r>
      <w:del w:id="232" w:author="IR" w:date="2025-11-17T21:37:00Z" w16du:dateUtc="2025-11-18T02:37:00Z">
        <w:r w:rsidR="00A32CBA" w:rsidDel="0029066E">
          <w:rPr>
            <w:lang w:val="en-US"/>
          </w:rPr>
          <w:delText xml:space="preserve"> pp. 1,</w:delText>
        </w:r>
      </w:del>
      <w:r w:rsidR="00A32CBA">
        <w:rPr>
          <w:lang w:val="en-US"/>
        </w:rPr>
        <w:t xml:space="preserve"> </w:t>
      </w:r>
      <w:hyperlink r:id="rId16" w:history="1">
        <w:r w:rsidR="00A32CBA" w:rsidRPr="007576E3">
          <w:rPr>
            <w:rStyle w:val="Hyperlink"/>
            <w:lang w:val="en-US"/>
          </w:rPr>
          <w:t>https://www.house.mi.gov/hfa/PDF/Alpha/Fiscal_Brief_CC_Performance%20Funding_Formula_FY25_Oct15.pdf.</w:t>
        </w:r>
      </w:hyperlink>
      <w:r w:rsidR="00A32CBA">
        <w:rPr>
          <w:lang w:val="en-US"/>
        </w:rPr>
        <w:t xml:space="preserve"> </w:t>
      </w:r>
    </w:p>
  </w:endnote>
  <w:endnote w:id="15">
    <w:p w14:paraId="2F0A9CEB" w14:textId="3B929D6C" w:rsidR="009D0621" w:rsidRPr="009D0621" w:rsidRDefault="009D0621">
      <w:pPr>
        <w:pStyle w:val="EndnoteText"/>
        <w:rPr>
          <w:lang w:val="en-US"/>
        </w:rPr>
      </w:pPr>
      <w:r>
        <w:rPr>
          <w:rStyle w:val="EndnoteReference"/>
        </w:rPr>
        <w:endnoteRef/>
      </w:r>
      <w:r>
        <w:t xml:space="preserve"> </w:t>
      </w:r>
      <w:del w:id="233" w:author="IR" w:date="2025-11-19T13:21:00Z" w16du:dateUtc="2025-11-19T18:21:00Z">
        <w:r w:rsidR="00261F27" w:rsidRPr="00961A74" w:rsidDel="00961A74">
          <w:rPr>
            <w:i/>
            <w:iCs/>
            <w:rPrChange w:id="234" w:author="IR" w:date="2025-11-19T13:21:00Z" w16du:dateUtc="2025-11-19T18:21:00Z">
              <w:rPr/>
            </w:rPrChange>
          </w:rPr>
          <w:delText>“</w:delText>
        </w:r>
      </w:del>
      <w:r w:rsidR="00261F27" w:rsidRPr="00961A74">
        <w:rPr>
          <w:i/>
          <w:iCs/>
          <w:rPrChange w:id="235" w:author="IR" w:date="2025-11-19T13:21:00Z" w16du:dateUtc="2025-11-19T18:21:00Z">
            <w:rPr/>
          </w:rPrChange>
        </w:rPr>
        <w:t>Louisiana’s Outcomes-Based Funding Formula Summary</w:t>
      </w:r>
      <w:del w:id="236" w:author="IR" w:date="2025-11-19T13:21:00Z" w16du:dateUtc="2025-11-19T18:21:00Z">
        <w:r w:rsidR="00261F27" w:rsidDel="00961A74">
          <w:delText>,”</w:delText>
        </w:r>
      </w:del>
      <w:r w:rsidR="00261F27">
        <w:t xml:space="preserve"> </w:t>
      </w:r>
      <w:ins w:id="237" w:author="IR" w:date="2025-11-19T13:21:00Z" w16du:dateUtc="2025-11-19T18:21:00Z">
        <w:r w:rsidR="00961A74">
          <w:t>(</w:t>
        </w:r>
      </w:ins>
      <w:r w:rsidR="00261F27">
        <w:t>Louisiana Board of Regents, August 2022</w:t>
      </w:r>
      <w:ins w:id="238" w:author="IR" w:date="2025-11-19T13:21:00Z" w16du:dateUtc="2025-11-19T18:21:00Z">
        <w:r w:rsidR="00961A74">
          <w:t>)</w:t>
        </w:r>
      </w:ins>
      <w:r w:rsidR="00261F27">
        <w:t xml:space="preserve">, </w:t>
      </w:r>
      <w:del w:id="239" w:author="IR" w:date="2025-11-17T21:37:00Z" w16du:dateUtc="2025-11-18T02:37:00Z">
        <w:r w:rsidR="00261F27" w:rsidDel="0029066E">
          <w:delText xml:space="preserve">pp. 3, </w:delText>
        </w:r>
      </w:del>
      <w:ins w:id="240" w:author="IR" w:date="2025-11-17T21:38:00Z" w16du:dateUtc="2025-11-18T02:38:00Z">
        <w:r w:rsidR="0029066E">
          <w:fldChar w:fldCharType="begin"/>
        </w:r>
        <w:r w:rsidR="0029066E">
          <w:instrText>HYPERLINK "</w:instrText>
        </w:r>
      </w:ins>
      <w:r w:rsidR="0029066E" w:rsidRPr="0029066E">
        <w:rPr>
          <w:rPrChange w:id="241" w:author="IR" w:date="2025-11-17T21:38:00Z" w16du:dateUtc="2025-11-18T02:38:00Z">
            <w:rPr>
              <w:rStyle w:val="Hyperlink"/>
            </w:rPr>
          </w:rPrChange>
        </w:rPr>
        <w:instrText>https://www.laregents.edu/wp-content/uploads/2022/08/LA-Funding-Formula-Summary-FY23.pdf</w:instrText>
      </w:r>
      <w:ins w:id="242" w:author="IR" w:date="2025-11-17T21:38:00Z" w16du:dateUtc="2025-11-18T02:38:00Z">
        <w:r w:rsidR="0029066E">
          <w:instrText>"</w:instrText>
        </w:r>
        <w:r w:rsidR="0029066E">
          <w:fldChar w:fldCharType="separate"/>
        </w:r>
      </w:ins>
      <w:r w:rsidR="0029066E" w:rsidRPr="0029066E">
        <w:rPr>
          <w:rStyle w:val="Hyperlink"/>
        </w:rPr>
        <w:t>https://www.laregents.edu/wp-content/uploads/2022/08/LA-Funding-Formula-Summary-FY23.pdf</w:t>
      </w:r>
      <w:ins w:id="243" w:author="IR" w:date="2025-11-17T21:38:00Z" w16du:dateUtc="2025-11-18T02:38:00Z">
        <w:r w:rsidR="0029066E">
          <w:fldChar w:fldCharType="end"/>
        </w:r>
      </w:ins>
      <w:r w:rsidR="00261F27">
        <w:t xml:space="preserve">; </w:t>
      </w:r>
      <w:del w:id="244" w:author="IR" w:date="2025-11-19T13:21:00Z" w16du:dateUtc="2025-11-19T18:21:00Z">
        <w:r w:rsidR="00261F27" w:rsidRPr="00961A74" w:rsidDel="00961A74">
          <w:rPr>
            <w:i/>
            <w:iCs/>
            <w:rPrChange w:id="245" w:author="IR" w:date="2025-11-19T13:21:00Z" w16du:dateUtc="2025-11-19T18:21:00Z">
              <w:rPr/>
            </w:rPrChange>
          </w:rPr>
          <w:delText>“</w:delText>
        </w:r>
      </w:del>
      <w:r w:rsidR="00261F27" w:rsidRPr="00961A74">
        <w:rPr>
          <w:i/>
          <w:iCs/>
          <w:rPrChange w:id="246" w:author="IR" w:date="2025-11-19T13:21:00Z" w16du:dateUtc="2025-11-19T18:21:00Z">
            <w:rPr/>
          </w:rPrChange>
        </w:rPr>
        <w:t>NSHE Funding Formula 2013</w:t>
      </w:r>
      <w:ins w:id="247" w:author="IR" w:date="2025-11-19T13:21:00Z" w16du:dateUtc="2025-11-19T18:21:00Z">
        <w:r w:rsidR="00961A74">
          <w:rPr>
            <w:i/>
            <w:iCs/>
          </w:rPr>
          <w:t>–</w:t>
        </w:r>
      </w:ins>
      <w:del w:id="248" w:author="IR" w:date="2025-11-19T13:21:00Z" w16du:dateUtc="2025-11-19T18:21:00Z">
        <w:r w:rsidR="00261F27" w:rsidRPr="00961A74" w:rsidDel="00961A74">
          <w:rPr>
            <w:i/>
            <w:iCs/>
            <w:rPrChange w:id="249" w:author="IR" w:date="2025-11-19T13:21:00Z" w16du:dateUtc="2025-11-19T18:21:00Z">
              <w:rPr/>
            </w:rPrChange>
          </w:rPr>
          <w:delText>-</w:delText>
        </w:r>
      </w:del>
      <w:r w:rsidR="00261F27" w:rsidRPr="00961A74">
        <w:rPr>
          <w:i/>
          <w:iCs/>
          <w:rPrChange w:id="250" w:author="IR" w:date="2025-11-19T13:21:00Z" w16du:dateUtc="2025-11-19T18:21:00Z">
            <w:rPr/>
          </w:rPrChange>
        </w:rPr>
        <w:t>2025</w:t>
      </w:r>
      <w:del w:id="251" w:author="IR" w:date="2025-11-19T13:21:00Z" w16du:dateUtc="2025-11-19T18:21:00Z">
        <w:r w:rsidR="00261F27" w:rsidDel="00961A74">
          <w:delText>,”</w:delText>
        </w:r>
      </w:del>
      <w:r w:rsidR="00261F27">
        <w:t xml:space="preserve"> </w:t>
      </w:r>
      <w:ins w:id="252" w:author="IR" w:date="2025-11-19T13:21:00Z" w16du:dateUtc="2025-11-19T18:21:00Z">
        <w:r w:rsidR="00961A74">
          <w:t>(</w:t>
        </w:r>
      </w:ins>
      <w:r w:rsidR="00261F27">
        <w:t>Nevada System of Higher Education</w:t>
      </w:r>
      <w:ins w:id="253" w:author="IR" w:date="2025-11-19T13:21:00Z" w16du:dateUtc="2025-11-19T18:21:00Z">
        <w:r w:rsidR="00961A74">
          <w:t>)</w:t>
        </w:r>
      </w:ins>
      <w:r w:rsidR="00261F27">
        <w:t xml:space="preserve">, </w:t>
      </w:r>
      <w:del w:id="254" w:author="IR" w:date="2025-11-17T21:38:00Z" w16du:dateUtc="2025-11-18T02:38:00Z">
        <w:r w:rsidR="00D14C82" w:rsidDel="0029066E">
          <w:delText xml:space="preserve">pp. 7, </w:delText>
        </w:r>
      </w:del>
      <w:ins w:id="255" w:author="IR" w:date="2025-11-17T21:38:00Z" w16du:dateUtc="2025-11-18T02:38:00Z">
        <w:r w:rsidR="0029066E">
          <w:fldChar w:fldCharType="begin"/>
        </w:r>
        <w:r w:rsidR="0029066E">
          <w:instrText>HYPERLINK "</w:instrText>
        </w:r>
      </w:ins>
      <w:r w:rsidR="0029066E" w:rsidRPr="0029066E">
        <w:rPr>
          <w:rPrChange w:id="256" w:author="IR" w:date="2025-11-17T21:38:00Z" w16du:dateUtc="2025-11-18T02:38:00Z">
            <w:rPr>
              <w:rStyle w:val="Hyperlink"/>
            </w:rPr>
          </w:rPrChange>
        </w:rPr>
        <w:instrText>https://nshe.nevada.edu/wp-content/uploads/file/HEF/resources/Funding%20Formula%20Summary.pdf</w:instrText>
      </w:r>
      <w:ins w:id="257" w:author="IR" w:date="2025-11-17T21:38:00Z" w16du:dateUtc="2025-11-18T02:38:00Z">
        <w:r w:rsidR="0029066E">
          <w:instrText>"</w:instrText>
        </w:r>
        <w:r w:rsidR="0029066E">
          <w:fldChar w:fldCharType="separate"/>
        </w:r>
      </w:ins>
      <w:r w:rsidR="0029066E" w:rsidRPr="0029066E">
        <w:rPr>
          <w:rStyle w:val="Hyperlink"/>
        </w:rPr>
        <w:t>https://nshe.nevada.edu/wp-content/uploads/file/HEF/resources/Funding%20Formula%20Summary.pdf</w:t>
      </w:r>
      <w:ins w:id="258" w:author="IR" w:date="2025-11-17T21:38:00Z" w16du:dateUtc="2025-11-18T02:38:00Z">
        <w:r w:rsidR="0029066E">
          <w:fldChar w:fldCharType="end"/>
        </w:r>
      </w:ins>
      <w:r w:rsidR="00D14C82">
        <w:t xml:space="preserve">. </w:t>
      </w:r>
    </w:p>
  </w:endnote>
  <w:endnote w:id="16">
    <w:p w14:paraId="1C50FB8E" w14:textId="42E03EAB" w:rsidR="009D0621" w:rsidRPr="009D0621" w:rsidRDefault="009D0621">
      <w:pPr>
        <w:pStyle w:val="EndnoteText"/>
        <w:rPr>
          <w:lang w:val="en-US"/>
        </w:rPr>
      </w:pPr>
      <w:r>
        <w:rPr>
          <w:rStyle w:val="EndnoteReference"/>
        </w:rPr>
        <w:endnoteRef/>
      </w:r>
      <w:r>
        <w:t xml:space="preserve"> </w:t>
      </w:r>
      <w:r w:rsidR="007F1311" w:rsidRPr="007F1311">
        <w:t>XLVIII</w:t>
      </w:r>
      <w:r w:rsidR="007F1311">
        <w:t xml:space="preserve"> 2025 Florida Statutes § 2011.84</w:t>
      </w:r>
      <w:r w:rsidR="00F4185E">
        <w:t xml:space="preserve">, </w:t>
      </w:r>
      <w:hyperlink r:id="rId17" w:history="1">
        <w:r w:rsidR="00F4185E" w:rsidRPr="007576E3">
          <w:rPr>
            <w:rStyle w:val="Hyperlink"/>
          </w:rPr>
          <w:t>https://www.leg.state.fl.us/statutes/index.cfm?App_mode=Display_Statute&amp;Search_String=&amp;URL=1000-1099/1011/Sections/1011.84.html</w:t>
        </w:r>
      </w:hyperlink>
      <w:r w:rsidR="00F4185E">
        <w:t xml:space="preserve">; </w:t>
      </w:r>
      <w:r w:rsidR="00102256">
        <w:t xml:space="preserve">Jennifer Franklin, </w:t>
      </w:r>
      <w:del w:id="260" w:author="IR" w:date="2025-11-19T13:21:00Z" w16du:dateUtc="2025-11-19T18:21:00Z">
        <w:r w:rsidR="00102256" w:rsidRPr="00961A74" w:rsidDel="00961A74">
          <w:rPr>
            <w:i/>
            <w:iCs/>
            <w:rPrChange w:id="261" w:author="IR" w:date="2025-11-19T13:21:00Z" w16du:dateUtc="2025-11-19T18:21:00Z">
              <w:rPr/>
            </w:rPrChange>
          </w:rPr>
          <w:delText>“</w:delText>
        </w:r>
      </w:del>
      <w:r w:rsidR="00102256" w:rsidRPr="00961A74">
        <w:rPr>
          <w:i/>
          <w:iCs/>
          <w:rPrChange w:id="262" w:author="IR" w:date="2025-11-19T13:21:00Z" w16du:dateUtc="2025-11-19T18:21:00Z">
            <w:rPr/>
          </w:rPrChange>
        </w:rPr>
        <w:t>An Overview of the Illinois Community College System Funding Formulas</w:t>
      </w:r>
      <w:del w:id="263" w:author="IR" w:date="2025-11-19T13:21:00Z" w16du:dateUtc="2025-11-19T18:21:00Z">
        <w:r w:rsidR="00102256" w:rsidDel="00961A74">
          <w:delText>,”</w:delText>
        </w:r>
      </w:del>
      <w:r w:rsidR="00102256">
        <w:t xml:space="preserve"> </w:t>
      </w:r>
      <w:ins w:id="264" w:author="IR" w:date="2025-11-19T13:21:00Z" w16du:dateUtc="2025-11-19T18:21:00Z">
        <w:r w:rsidR="00961A74">
          <w:t>(</w:t>
        </w:r>
      </w:ins>
      <w:r w:rsidR="00102256">
        <w:t>Illinois Community College Board, January 2021</w:t>
      </w:r>
      <w:ins w:id="265" w:author="IR" w:date="2025-11-19T13:21:00Z" w16du:dateUtc="2025-11-19T18:21:00Z">
        <w:r w:rsidR="00961A74">
          <w:t>)</w:t>
        </w:r>
      </w:ins>
      <w:r w:rsidR="00102256">
        <w:t xml:space="preserve">, </w:t>
      </w:r>
      <w:del w:id="266" w:author="IR" w:date="2025-11-17T21:38:00Z" w16du:dateUtc="2025-11-18T02:38:00Z">
        <w:r w:rsidR="00102256" w:rsidDel="0029066E">
          <w:delText xml:space="preserve">pp. 13, </w:delText>
        </w:r>
      </w:del>
      <w:ins w:id="267" w:author="IR" w:date="2025-11-17T21:38:00Z" w16du:dateUtc="2025-11-18T02:38:00Z">
        <w:r w:rsidR="0029066E">
          <w:fldChar w:fldCharType="begin"/>
        </w:r>
        <w:r w:rsidR="0029066E">
          <w:instrText>HYPERLINK "</w:instrText>
        </w:r>
      </w:ins>
      <w:r w:rsidR="0029066E" w:rsidRPr="0029066E">
        <w:rPr>
          <w:rPrChange w:id="268" w:author="IR" w:date="2025-11-17T21:38:00Z" w16du:dateUtc="2025-11-18T02:38:00Z">
            <w:rPr>
              <w:rStyle w:val="Hyperlink"/>
            </w:rPr>
          </w:rPrChange>
        </w:rPr>
        <w:instrText>https://www2.iccb.org/iccb/wp-content/pdfs/agendas/2021/january/Item_6-2a_POWERPOINT.pdf</w:instrText>
      </w:r>
      <w:ins w:id="269" w:author="IR" w:date="2025-11-17T21:38:00Z" w16du:dateUtc="2025-11-18T02:38:00Z">
        <w:r w:rsidR="0029066E">
          <w:instrText>"</w:instrText>
        </w:r>
        <w:r w:rsidR="0029066E">
          <w:fldChar w:fldCharType="separate"/>
        </w:r>
      </w:ins>
      <w:r w:rsidR="0029066E" w:rsidRPr="0029066E">
        <w:rPr>
          <w:rStyle w:val="Hyperlink"/>
        </w:rPr>
        <w:t>https://www2.iccb.org/iccb/wp-content/pdfs/agendas/2021/january/Item_6-2a_POWERPOINT.pdf</w:t>
      </w:r>
      <w:ins w:id="270" w:author="IR" w:date="2025-11-17T21:38:00Z" w16du:dateUtc="2025-11-18T02:38:00Z">
        <w:r w:rsidR="0029066E">
          <w:fldChar w:fldCharType="end"/>
        </w:r>
      </w:ins>
      <w:r w:rsidR="00102256">
        <w:t xml:space="preserve">. </w:t>
      </w:r>
    </w:p>
  </w:endnote>
  <w:endnote w:id="17">
    <w:p w14:paraId="611FC84F" w14:textId="24EA6E15" w:rsidR="009D0621" w:rsidRPr="009D0621" w:rsidRDefault="009D0621">
      <w:pPr>
        <w:pStyle w:val="EndnoteText"/>
        <w:rPr>
          <w:lang w:val="en-US"/>
        </w:rPr>
      </w:pPr>
      <w:r>
        <w:rPr>
          <w:rStyle w:val="EndnoteReference"/>
        </w:rPr>
        <w:endnoteRef/>
      </w:r>
      <w:r>
        <w:t xml:space="preserve"> </w:t>
      </w:r>
      <w:r w:rsidR="00C3365C">
        <w:t xml:space="preserve">See for example: </w:t>
      </w:r>
      <w:del w:id="271" w:author="IR" w:date="2025-11-18T22:06:00Z" w16du:dateUtc="2025-11-19T03:06:00Z">
        <w:r w:rsidR="00C3365C" w:rsidDel="00D2746D">
          <w:rPr>
            <w:lang w:val="en-US"/>
          </w:rPr>
          <w:delText xml:space="preserve">Chris </w:delText>
        </w:r>
      </w:del>
      <w:r w:rsidR="00C3365C">
        <w:rPr>
          <w:lang w:val="en-US"/>
        </w:rPr>
        <w:t xml:space="preserve">Lowery, </w:t>
      </w:r>
      <w:del w:id="272" w:author="IR" w:date="2025-11-19T13:21:00Z" w16du:dateUtc="2025-11-19T18:21:00Z">
        <w:r w:rsidR="00C3365C" w:rsidRPr="00961A74" w:rsidDel="00961A74">
          <w:rPr>
            <w:i/>
            <w:iCs/>
            <w:lang w:val="en-US"/>
            <w:rPrChange w:id="273" w:author="IR" w:date="2025-11-19T13:22:00Z" w16du:dateUtc="2025-11-19T18:22:00Z">
              <w:rPr>
                <w:lang w:val="en-US"/>
              </w:rPr>
            </w:rPrChange>
          </w:rPr>
          <w:delText>“</w:delText>
        </w:r>
      </w:del>
      <w:ins w:id="274" w:author="IR" w:date="2025-11-18T22:09:00Z" w16du:dateUtc="2025-11-19T03:09:00Z">
        <w:r w:rsidR="00D2746D" w:rsidRPr="00961A74">
          <w:rPr>
            <w:i/>
            <w:iCs/>
            <w:lang w:val="en-US"/>
            <w:rPrChange w:id="275" w:author="IR" w:date="2025-11-19T13:22:00Z" w16du:dateUtc="2025-11-19T18:22:00Z">
              <w:rPr>
                <w:lang w:val="en-US"/>
              </w:rPr>
            </w:rPrChange>
          </w:rPr>
          <w:t>Outcomes-Based Performance Funding</w:t>
        </w:r>
      </w:ins>
      <w:del w:id="276" w:author="IR" w:date="2025-11-18T22:09:00Z" w16du:dateUtc="2025-11-19T03:09:00Z">
        <w:r w:rsidR="00C3365C" w:rsidDel="00D2746D">
          <w:rPr>
            <w:lang w:val="en-US"/>
          </w:rPr>
          <w:delText>Higher Education Funding Memo</w:delText>
        </w:r>
      </w:del>
      <w:ins w:id="277" w:author="IR" w:date="2025-11-18T22:06:00Z" w16du:dateUtc="2025-11-19T03:06:00Z">
        <w:r w:rsidR="00D2746D">
          <w:rPr>
            <w:lang w:val="en-US"/>
          </w:rPr>
          <w:t>.</w:t>
        </w:r>
      </w:ins>
      <w:del w:id="278" w:author="IR" w:date="2025-11-18T22:06:00Z" w16du:dateUtc="2025-11-19T03:06:00Z">
        <w:r w:rsidR="00C3365C" w:rsidDel="00D2746D">
          <w:rPr>
            <w:lang w:val="en-US"/>
          </w:rPr>
          <w:delText>,</w:delText>
        </w:r>
      </w:del>
      <w:del w:id="279" w:author="IR" w:date="2025-11-19T13:22:00Z" w16du:dateUtc="2025-11-19T18:22:00Z">
        <w:r w:rsidR="00C3365C" w:rsidDel="00961A74">
          <w:rPr>
            <w:lang w:val="en-US"/>
          </w:rPr>
          <w:delText>”</w:delText>
        </w:r>
      </w:del>
      <w:del w:id="280" w:author="IR" w:date="2025-11-18T22:06:00Z" w16du:dateUtc="2025-11-19T03:06:00Z">
        <w:r w:rsidR="00C3365C" w:rsidDel="00D2746D">
          <w:rPr>
            <w:lang w:val="en-US"/>
          </w:rPr>
          <w:delText xml:space="preserve"> Indiana Commission for Higher Education, June 27, 2024, </w:delText>
        </w:r>
      </w:del>
      <w:del w:id="281" w:author="IR" w:date="2025-11-17T21:38:00Z" w16du:dateUtc="2025-11-18T02:38:00Z">
        <w:r w:rsidR="00C3365C" w:rsidDel="0029066E">
          <w:rPr>
            <w:lang w:val="en-US"/>
          </w:rPr>
          <w:delText xml:space="preserve">pp. </w:delText>
        </w:r>
        <w:r w:rsidR="0080043F" w:rsidDel="0029066E">
          <w:rPr>
            <w:lang w:val="en-US"/>
          </w:rPr>
          <w:delText>5-</w:delText>
        </w:r>
        <w:r w:rsidR="00C3365C" w:rsidDel="0029066E">
          <w:rPr>
            <w:lang w:val="en-US"/>
          </w:rPr>
          <w:delText xml:space="preserve">6, </w:delText>
        </w:r>
      </w:del>
    </w:p>
  </w:endnote>
  <w:endnote w:id="18">
    <w:p w14:paraId="5F517189" w14:textId="29FC4ECE" w:rsidR="005D7B7A" w:rsidRPr="00E22CF7" w:rsidRDefault="005D7B7A" w:rsidP="005D7B7A">
      <w:pPr>
        <w:pStyle w:val="EndnoteText"/>
      </w:pPr>
      <w:r>
        <w:rPr>
          <w:rStyle w:val="EndnoteReference"/>
        </w:rPr>
        <w:endnoteRef/>
      </w:r>
      <w:r>
        <w:t xml:space="preserve"> </w:t>
      </w:r>
      <w:del w:id="304" w:author="IR" w:date="2025-11-19T13:22:00Z" w16du:dateUtc="2025-11-19T18:22:00Z">
        <w:r w:rsidR="007D771F" w:rsidRPr="00961A74" w:rsidDel="00961A74">
          <w:rPr>
            <w:i/>
            <w:iCs/>
            <w:rPrChange w:id="305" w:author="IR" w:date="2025-11-19T13:22:00Z" w16du:dateUtc="2025-11-19T18:22:00Z">
              <w:rPr/>
            </w:rPrChange>
          </w:rPr>
          <w:delText>“</w:delText>
        </w:r>
      </w:del>
      <w:r w:rsidR="007D771F" w:rsidRPr="00961A74">
        <w:rPr>
          <w:i/>
          <w:iCs/>
          <w:rPrChange w:id="306" w:author="IR" w:date="2025-11-19T13:22:00Z" w16du:dateUtc="2025-11-19T18:22:00Z">
            <w:rPr/>
          </w:rPrChange>
        </w:rPr>
        <w:t>Performance Funding</w:t>
      </w:r>
      <w:del w:id="307" w:author="IR" w:date="2025-11-19T13:22:00Z" w16du:dateUtc="2025-11-19T18:22:00Z">
        <w:r w:rsidR="007D771F" w:rsidDel="00961A74">
          <w:delText>,”</w:delText>
        </w:r>
      </w:del>
      <w:r w:rsidR="007D771F">
        <w:t xml:space="preserve"> </w:t>
      </w:r>
      <w:ins w:id="308" w:author="IR" w:date="2025-11-19T13:22:00Z" w16du:dateUtc="2025-11-19T18:22:00Z">
        <w:r w:rsidR="00961A74">
          <w:t>(</w:t>
        </w:r>
      </w:ins>
      <w:r w:rsidR="007D771F">
        <w:t>Kentucky Council on Postsecondary Education, updated June 25, 2025</w:t>
      </w:r>
      <w:ins w:id="309" w:author="IR" w:date="2025-11-19T13:22:00Z" w16du:dateUtc="2025-11-19T18:22:00Z">
        <w:r w:rsidR="00961A74">
          <w:t>)</w:t>
        </w:r>
      </w:ins>
      <w:r w:rsidR="007D771F">
        <w:t xml:space="preserve">, </w:t>
      </w:r>
      <w:hyperlink r:id="rId18" w:history="1">
        <w:r w:rsidR="007D771F" w:rsidRPr="00D30E76">
          <w:rPr>
            <w:rStyle w:val="Hyperlink"/>
          </w:rPr>
          <w:t>https://cpe.ky.gov/ourwork/performancefunding.html</w:t>
        </w:r>
      </w:hyperlink>
      <w:r w:rsidR="007D771F">
        <w:t xml:space="preserve">; </w:t>
      </w:r>
      <w:del w:id="310" w:author="IR" w:date="2025-11-19T13:22:00Z" w16du:dateUtc="2025-11-19T18:22:00Z">
        <w:r w:rsidRPr="00961A74" w:rsidDel="00961A74">
          <w:rPr>
            <w:i/>
            <w:iCs/>
            <w:rPrChange w:id="311" w:author="IR" w:date="2025-11-19T13:22:00Z" w16du:dateUtc="2025-11-19T18:22:00Z">
              <w:rPr/>
            </w:rPrChange>
          </w:rPr>
          <w:delText>“</w:delText>
        </w:r>
      </w:del>
      <w:r w:rsidRPr="00961A74">
        <w:rPr>
          <w:i/>
          <w:iCs/>
          <w:rPrChange w:id="312" w:author="IR" w:date="2025-11-19T13:22:00Z" w16du:dateUtc="2025-11-19T18:22:00Z">
            <w:rPr/>
          </w:rPrChange>
        </w:rPr>
        <w:t>OBF Primer</w:t>
      </w:r>
      <w:del w:id="313" w:author="IR" w:date="2025-11-19T13:22:00Z" w16du:dateUtc="2025-11-19T18:22:00Z">
        <w:r w:rsidRPr="00961A74" w:rsidDel="00961A74">
          <w:rPr>
            <w:i/>
            <w:iCs/>
            <w:rPrChange w:id="314" w:author="IR" w:date="2025-11-19T13:22:00Z" w16du:dateUtc="2025-11-19T18:22:00Z">
              <w:rPr/>
            </w:rPrChange>
          </w:rPr>
          <w:delText>,”</w:delText>
        </w:r>
      </w:del>
      <w:r>
        <w:t xml:space="preserve"> </w:t>
      </w:r>
      <w:ins w:id="315" w:author="IR" w:date="2025-11-19T13:22:00Z" w16du:dateUtc="2025-11-19T18:22:00Z">
        <w:r w:rsidR="00961A74">
          <w:t>(</w:t>
        </w:r>
      </w:ins>
      <w:r>
        <w:t>Tennessee Comptroller of the Treasury, 2020</w:t>
      </w:r>
      <w:ins w:id="316" w:author="IR" w:date="2025-11-19T13:22:00Z" w16du:dateUtc="2025-11-19T18:22:00Z">
        <w:r w:rsidR="00961A74">
          <w:t>)</w:t>
        </w:r>
      </w:ins>
      <w:r>
        <w:t xml:space="preserve">, </w:t>
      </w:r>
      <w:hyperlink r:id="rId19" w:history="1">
        <w:r w:rsidRPr="001D00A0">
          <w:rPr>
            <w:rStyle w:val="Hyperlink"/>
          </w:rPr>
          <w:t>https://comptroller.tn.gov/content/dam/cot/orea/advanced-search/2020/OBFprimer.pdf</w:t>
        </w:r>
      </w:hyperlink>
      <w:del w:id="317" w:author="IR" w:date="2025-11-17T21:38:00Z" w16du:dateUtc="2025-11-18T02:38:00Z">
        <w:r w:rsidDel="0029066E">
          <w:delText>, pp. 1</w:delText>
        </w:r>
      </w:del>
      <w:r>
        <w:t>;</w:t>
      </w:r>
      <w:del w:id="318" w:author="IR" w:date="2025-11-19T13:22:00Z" w16du:dateUtc="2025-11-19T18:22:00Z">
        <w:r w:rsidDel="00961A74">
          <w:delText xml:space="preserve"> </w:delText>
        </w:r>
        <w:r w:rsidRPr="00BE110A" w:rsidDel="00961A74">
          <w:delText>Colorado Department of Higher Education</w:delText>
        </w:r>
      </w:del>
      <w:del w:id="319" w:author="IR" w:date="2025-11-17T21:38:00Z" w16du:dateUtc="2025-11-18T02:38:00Z">
        <w:r w:rsidRPr="00BE110A" w:rsidDel="0029066E">
          <w:delText>.</w:delText>
        </w:r>
      </w:del>
      <w:r w:rsidRPr="00BE110A">
        <w:t xml:space="preserve"> </w:t>
      </w:r>
      <w:del w:id="320" w:author="IR" w:date="2025-11-17T21:38:00Z" w16du:dateUtc="2025-11-18T02:38:00Z">
        <w:r w:rsidRPr="00961A74" w:rsidDel="0029066E">
          <w:rPr>
            <w:i/>
            <w:iCs/>
            <w:rPrChange w:id="321" w:author="IR" w:date="2025-11-19T13:22:00Z" w16du:dateUtc="2025-11-19T18:22:00Z">
              <w:rPr/>
            </w:rPrChange>
          </w:rPr>
          <w:delText>"</w:delText>
        </w:r>
      </w:del>
      <w:r w:rsidRPr="00961A74">
        <w:rPr>
          <w:i/>
          <w:iCs/>
          <w:rPrChange w:id="322" w:author="IR" w:date="2025-11-19T13:22:00Z" w16du:dateUtc="2025-11-19T18:22:00Z">
            <w:rPr/>
          </w:rPrChange>
        </w:rPr>
        <w:t>Funding Formula Overview (General)</w:t>
      </w:r>
      <w:del w:id="323" w:author="IR" w:date="2025-11-17T21:38:00Z" w16du:dateUtc="2025-11-18T02:38:00Z">
        <w:r w:rsidRPr="00BE110A" w:rsidDel="0029066E">
          <w:delText>."</w:delText>
        </w:r>
      </w:del>
      <w:r w:rsidRPr="00BE110A">
        <w:t xml:space="preserve"> </w:t>
      </w:r>
      <w:ins w:id="324" w:author="IR" w:date="2025-11-19T13:22:00Z" w16du:dateUtc="2025-11-19T18:22:00Z">
        <w:r w:rsidR="00961A74">
          <w:t>(</w:t>
        </w:r>
      </w:ins>
      <w:r w:rsidRPr="00BE110A">
        <w:t>Colorado Department of Higher Education</w:t>
      </w:r>
      <w:ins w:id="325" w:author="IR" w:date="2025-11-17T21:38:00Z" w16du:dateUtc="2025-11-18T02:38:00Z">
        <w:r w:rsidR="0029066E">
          <w:t>,</w:t>
        </w:r>
      </w:ins>
      <w:del w:id="326" w:author="IR" w:date="2025-11-17T21:38:00Z" w16du:dateUtc="2025-11-18T02:38:00Z">
        <w:r w:rsidRPr="00BE110A" w:rsidDel="0029066E">
          <w:delText>.</w:delText>
        </w:r>
      </w:del>
      <w:r w:rsidRPr="00BE110A">
        <w:t xml:space="preserve"> 2023</w:t>
      </w:r>
      <w:ins w:id="327" w:author="IR" w:date="2025-11-19T13:22:00Z" w16du:dateUtc="2025-11-19T18:22:00Z">
        <w:r w:rsidR="00961A74">
          <w:t>)</w:t>
        </w:r>
      </w:ins>
      <w:ins w:id="328" w:author="IR" w:date="2025-11-17T21:38:00Z" w16du:dateUtc="2025-11-18T02:38:00Z">
        <w:r w:rsidR="0029066E">
          <w:t>,</w:t>
        </w:r>
      </w:ins>
      <w:del w:id="329" w:author="IR" w:date="2025-11-17T21:38:00Z" w16du:dateUtc="2025-11-18T02:38:00Z">
        <w:r w:rsidRPr="00BE110A" w:rsidDel="0029066E">
          <w:delText>.</w:delText>
        </w:r>
      </w:del>
      <w:r w:rsidRPr="00BE110A">
        <w:t xml:space="preserve"> </w:t>
      </w:r>
      <w:hyperlink r:id="rId20" w:history="1">
        <w:r w:rsidRPr="00440170">
          <w:rPr>
            <w:rStyle w:val="Hyperlink"/>
          </w:rPr>
          <w:t>https://cdhe.colorado.gov/sites/highered/files/CDHE_Funding_Formula_Overview_General.pptx</w:t>
        </w:r>
      </w:hyperlink>
      <w:r>
        <w:t xml:space="preserve">; Jason Glover, </w:t>
      </w:r>
      <w:del w:id="330" w:author="IR" w:date="2025-11-19T13:22:00Z" w16du:dateUtc="2025-11-19T18:22:00Z">
        <w:r w:rsidRPr="00961A74" w:rsidDel="00961A74">
          <w:rPr>
            <w:i/>
            <w:iCs/>
            <w:rPrChange w:id="331" w:author="IR" w:date="2025-11-19T13:23:00Z" w16du:dateUtc="2025-11-19T18:23:00Z">
              <w:rPr/>
            </w:rPrChange>
          </w:rPr>
          <w:delText>“</w:delText>
        </w:r>
      </w:del>
      <w:r w:rsidRPr="00961A74">
        <w:rPr>
          <w:i/>
          <w:iCs/>
          <w:rPrChange w:id="332" w:author="IR" w:date="2025-11-19T13:23:00Z" w16du:dateUtc="2025-11-19T18:23:00Z">
            <w:rPr/>
          </w:rPrChange>
        </w:rPr>
        <w:t>Redbook: LBO Analysis of Executive Budget Proposal</w:t>
      </w:r>
      <w:del w:id="333" w:author="IR" w:date="2025-11-19T13:23:00Z" w16du:dateUtc="2025-11-19T18:23:00Z">
        <w:r w:rsidDel="00961A74">
          <w:delText>,”</w:delText>
        </w:r>
      </w:del>
      <w:r>
        <w:t xml:space="preserve"> </w:t>
      </w:r>
      <w:ins w:id="334" w:author="IR" w:date="2025-11-19T13:23:00Z" w16du:dateUtc="2025-11-19T18:23:00Z">
        <w:r w:rsidR="00961A74">
          <w:t>(</w:t>
        </w:r>
      </w:ins>
      <w:r>
        <w:t>Ohio Legislative Budget Office, February 2023</w:t>
      </w:r>
      <w:ins w:id="335" w:author="IR" w:date="2025-11-19T13:23:00Z" w16du:dateUtc="2025-11-19T18:23:00Z">
        <w:r w:rsidR="00961A74">
          <w:t>)</w:t>
        </w:r>
      </w:ins>
      <w:r>
        <w:t>,</w:t>
      </w:r>
      <w:r w:rsidR="00F558B0">
        <w:t xml:space="preserve"> </w:t>
      </w:r>
      <w:del w:id="336" w:author="IR" w:date="2025-11-17T21:38:00Z" w16du:dateUtc="2025-11-18T02:38:00Z">
        <w:r w:rsidR="00F558B0" w:rsidDel="0029066E">
          <w:delText>pp. 4,</w:delText>
        </w:r>
        <w:r w:rsidDel="0029066E">
          <w:delText xml:space="preserve"> </w:delText>
        </w:r>
      </w:del>
      <w:ins w:id="337" w:author="IR" w:date="2025-11-17T21:39:00Z" w16du:dateUtc="2025-11-18T02:39:00Z">
        <w:r w:rsidR="0029066E">
          <w:fldChar w:fldCharType="begin"/>
        </w:r>
        <w:r w:rsidR="0029066E">
          <w:instrText>HYPERLINK "</w:instrText>
        </w:r>
      </w:ins>
      <w:r w:rsidR="0029066E" w:rsidRPr="0029066E">
        <w:rPr>
          <w:rPrChange w:id="338" w:author="IR" w:date="2025-11-17T21:39:00Z" w16du:dateUtc="2025-11-18T02:39:00Z">
            <w:rPr>
              <w:rStyle w:val="Hyperlink"/>
            </w:rPr>
          </w:rPrChange>
        </w:rPr>
        <w:instrText>https://www.lsc.ohio.gov/assets/legislation/135/hb33/in/files/hb33-bor-redbook-as-introduced-135th-general-assembly.pdf</w:instrText>
      </w:r>
      <w:ins w:id="339" w:author="IR" w:date="2025-11-17T21:39:00Z" w16du:dateUtc="2025-11-18T02:39:00Z">
        <w:r w:rsidR="0029066E">
          <w:instrText>"</w:instrText>
        </w:r>
        <w:r w:rsidR="0029066E">
          <w:fldChar w:fldCharType="separate"/>
        </w:r>
      </w:ins>
      <w:r w:rsidR="0029066E" w:rsidRPr="0029066E">
        <w:rPr>
          <w:rStyle w:val="Hyperlink"/>
        </w:rPr>
        <w:t>https://www.lsc.ohio.gov/assets/legislation/135/hb33/in/files/hb33-bor-redbook-as-introduced-135th-general-assembly.pdf</w:t>
      </w:r>
      <w:ins w:id="340" w:author="IR" w:date="2025-11-17T21:39:00Z" w16du:dateUtc="2025-11-18T02:39:00Z">
        <w:r w:rsidR="0029066E">
          <w:fldChar w:fldCharType="end"/>
        </w:r>
      </w:ins>
      <w:r>
        <w:t xml:space="preserve">; </w:t>
      </w:r>
      <w:del w:id="341" w:author="IR" w:date="2025-11-19T13:23:00Z" w16du:dateUtc="2025-11-19T18:23:00Z">
        <w:r w:rsidRPr="00961A74" w:rsidDel="00961A74">
          <w:rPr>
            <w:i/>
            <w:iCs/>
            <w:rPrChange w:id="342" w:author="IR" w:date="2025-11-19T13:23:00Z" w16du:dateUtc="2025-11-19T18:23:00Z">
              <w:rPr/>
            </w:rPrChange>
          </w:rPr>
          <w:delText>“</w:delText>
        </w:r>
      </w:del>
      <w:r w:rsidRPr="00961A74">
        <w:rPr>
          <w:i/>
          <w:iCs/>
          <w:rPrChange w:id="343" w:author="IR" w:date="2025-11-19T13:23:00Z" w16du:dateUtc="2025-11-19T18:23:00Z">
            <w:rPr/>
          </w:rPrChange>
        </w:rPr>
        <w:t>Productivity Funding Formula</w:t>
      </w:r>
      <w:del w:id="344" w:author="IR" w:date="2025-11-19T13:23:00Z" w16du:dateUtc="2025-11-19T18:23:00Z">
        <w:r w:rsidDel="00961A74">
          <w:delText>,”</w:delText>
        </w:r>
      </w:del>
      <w:r>
        <w:t xml:space="preserve"> </w:t>
      </w:r>
      <w:ins w:id="345" w:author="IR" w:date="2025-11-19T13:23:00Z" w16du:dateUtc="2025-11-19T18:23:00Z">
        <w:r w:rsidR="00961A74">
          <w:t>(</w:t>
        </w:r>
      </w:ins>
      <w:r>
        <w:t>Arkansas Department of Higher Education, March 2025</w:t>
      </w:r>
      <w:ins w:id="346" w:author="IR" w:date="2025-11-19T13:23:00Z" w16du:dateUtc="2025-11-19T18:23:00Z">
        <w:r w:rsidR="00961A74">
          <w:t>)</w:t>
        </w:r>
      </w:ins>
      <w:r>
        <w:t xml:space="preserve">, </w:t>
      </w:r>
      <w:hyperlink r:id="rId21" w:history="1">
        <w:r w:rsidRPr="001D00A0">
          <w:rPr>
            <w:rStyle w:val="Hyperlink"/>
          </w:rPr>
          <w:t>https://adhe.edu/File/Productivity_Funding_Formula_Specifications_-_Year_9.pdf</w:t>
        </w:r>
      </w:hyperlink>
      <w:r>
        <w:t xml:space="preserve">. </w:t>
      </w:r>
    </w:p>
  </w:endnote>
  <w:endnote w:id="19">
    <w:p w14:paraId="492E29C4" w14:textId="3C23CF30" w:rsidR="00A90E53" w:rsidRPr="00A90E53" w:rsidRDefault="00A90E53">
      <w:pPr>
        <w:pStyle w:val="EndnoteText"/>
      </w:pPr>
      <w:r>
        <w:rPr>
          <w:rStyle w:val="EndnoteReference"/>
        </w:rPr>
        <w:endnoteRef/>
      </w:r>
      <w:r>
        <w:t xml:space="preserve"> See for example: 13 Kentucky Administrative Regulations 2025 § 2:130</w:t>
      </w:r>
      <w:r w:rsidR="00AB1841">
        <w:t>(7)</w:t>
      </w:r>
      <w:r>
        <w:t xml:space="preserve">, </w:t>
      </w:r>
      <w:hyperlink r:id="rId22" w:history="1">
        <w:r w:rsidRPr="001D00A0">
          <w:rPr>
            <w:rStyle w:val="Hyperlink"/>
          </w:rPr>
          <w:t>https://apps.legislature.ky.gov/law/kar/titles/013/002/130/</w:t>
        </w:r>
      </w:hyperlink>
      <w:r w:rsidR="00AB1841">
        <w:t>.</w:t>
      </w:r>
    </w:p>
  </w:endnote>
  <w:endnote w:id="20">
    <w:p w14:paraId="5191839A" w14:textId="18487BDE" w:rsidR="005D24F4" w:rsidRPr="005D24F4" w:rsidRDefault="005D24F4">
      <w:pPr>
        <w:pStyle w:val="EndnoteText"/>
        <w:rPr>
          <w:lang w:val="en-US"/>
        </w:rPr>
      </w:pPr>
      <w:r>
        <w:rPr>
          <w:rStyle w:val="EndnoteReference"/>
        </w:rPr>
        <w:endnoteRef/>
      </w:r>
      <w:r>
        <w:t xml:space="preserve"> </w:t>
      </w:r>
      <w:r w:rsidR="005D7B7A">
        <w:t>See for example:</w:t>
      </w:r>
      <w:r w:rsidR="00A740EB">
        <w:t xml:space="preserve"> </w:t>
      </w:r>
      <w:del w:id="351" w:author="IR" w:date="2025-11-19T13:23:00Z" w16du:dateUtc="2025-11-19T18:23:00Z">
        <w:r w:rsidR="00A740EB" w:rsidRPr="00961A74" w:rsidDel="00961A74">
          <w:rPr>
            <w:i/>
            <w:iCs/>
            <w:rPrChange w:id="352" w:author="IR" w:date="2025-11-19T13:23:00Z" w16du:dateUtc="2025-11-19T18:23:00Z">
              <w:rPr/>
            </w:rPrChange>
          </w:rPr>
          <w:delText>“</w:delText>
        </w:r>
      </w:del>
      <w:r w:rsidR="00A740EB" w:rsidRPr="00961A74">
        <w:rPr>
          <w:i/>
          <w:iCs/>
          <w:rPrChange w:id="353" w:author="IR" w:date="2025-11-19T13:23:00Z" w16du:dateUtc="2025-11-19T18:23:00Z">
            <w:rPr/>
          </w:rPrChange>
        </w:rPr>
        <w:t>Productivity Funding Formula</w:t>
      </w:r>
      <w:del w:id="354" w:author="IR" w:date="2025-11-19T13:23:00Z" w16du:dateUtc="2025-11-19T18:23:00Z">
        <w:r w:rsidR="00A740EB" w:rsidDel="00961A74">
          <w:delText>,”</w:delText>
        </w:r>
      </w:del>
      <w:r w:rsidR="00A740EB">
        <w:t xml:space="preserve"> </w:t>
      </w:r>
      <w:ins w:id="355" w:author="IR" w:date="2025-11-19T13:23:00Z" w16du:dateUtc="2025-11-19T18:23:00Z">
        <w:r w:rsidR="00961A74">
          <w:t>(</w:t>
        </w:r>
      </w:ins>
      <w:r w:rsidR="00A740EB">
        <w:t>Arkansas Department of Higher Education</w:t>
      </w:r>
      <w:ins w:id="356" w:author="IR" w:date="2025-11-19T13:23:00Z" w16du:dateUtc="2025-11-19T18:23:00Z">
        <w:r w:rsidR="00961A74">
          <w:t>).</w:t>
        </w:r>
      </w:ins>
      <w:del w:id="357" w:author="IR" w:date="2025-11-19T13:23:00Z" w16du:dateUtc="2025-11-19T18:23:00Z">
        <w:r w:rsidR="00A740EB" w:rsidDel="00961A74">
          <w:delText xml:space="preserve">, March 2025, </w:delText>
        </w:r>
      </w:del>
      <w:del w:id="358" w:author="IR" w:date="2025-11-17T21:39:00Z" w16du:dateUtc="2025-11-18T02:39:00Z">
        <w:r w:rsidR="00A90E53" w:rsidDel="0029066E">
          <w:delText xml:space="preserve">pp. 5, </w:delText>
        </w:r>
      </w:del>
      <w:del w:id="359" w:author="IR" w:date="2025-11-19T13:23:00Z" w16du:dateUtc="2025-11-19T18:23:00Z">
        <w:r w:rsidR="00A740EB" w:rsidDel="00961A74">
          <w:delText>.</w:delText>
        </w:r>
      </w:del>
    </w:p>
  </w:endnote>
  <w:endnote w:id="21">
    <w:p w14:paraId="0893731C" w14:textId="6D76A04F" w:rsidR="00AB1166" w:rsidRPr="00AB1166" w:rsidRDefault="00AB1166">
      <w:pPr>
        <w:pStyle w:val="EndnoteText"/>
        <w:rPr>
          <w:lang w:val="en-US"/>
        </w:rPr>
      </w:pPr>
      <w:r>
        <w:rPr>
          <w:rStyle w:val="EndnoteReference"/>
        </w:rPr>
        <w:endnoteRef/>
      </w:r>
      <w:r>
        <w:t xml:space="preserve"> </w:t>
      </w:r>
      <w:del w:id="369" w:author="IR" w:date="2025-11-18T22:05:00Z" w16du:dateUtc="2025-11-19T03:05:00Z">
        <w:r w:rsidR="00CC78BB" w:rsidDel="00D2746D">
          <w:rPr>
            <w:lang w:val="en-US"/>
          </w:rPr>
          <w:delText xml:space="preserve">Chris </w:delText>
        </w:r>
      </w:del>
      <w:r w:rsidR="00CC78BB">
        <w:rPr>
          <w:lang w:val="en-US"/>
        </w:rPr>
        <w:t xml:space="preserve">Lowery, </w:t>
      </w:r>
      <w:del w:id="370" w:author="IR" w:date="2025-11-19T13:23:00Z" w16du:dateUtc="2025-11-19T18:23:00Z">
        <w:r w:rsidR="00CC78BB" w:rsidRPr="00961A74" w:rsidDel="00961A74">
          <w:rPr>
            <w:i/>
            <w:iCs/>
            <w:lang w:val="en-US"/>
            <w:rPrChange w:id="371" w:author="IR" w:date="2025-11-19T13:23:00Z" w16du:dateUtc="2025-11-19T18:23:00Z">
              <w:rPr>
                <w:lang w:val="en-US"/>
              </w:rPr>
            </w:rPrChange>
          </w:rPr>
          <w:delText>“</w:delText>
        </w:r>
      </w:del>
      <w:ins w:id="372" w:author="IR" w:date="2025-11-18T22:09:00Z" w16du:dateUtc="2025-11-19T03:09:00Z">
        <w:r w:rsidR="00D2746D" w:rsidRPr="00961A74">
          <w:rPr>
            <w:i/>
            <w:iCs/>
            <w:lang w:val="en-US"/>
            <w:rPrChange w:id="373" w:author="IR" w:date="2025-11-19T13:23:00Z" w16du:dateUtc="2025-11-19T18:23:00Z">
              <w:rPr>
                <w:lang w:val="en-US"/>
              </w:rPr>
            </w:rPrChange>
          </w:rPr>
          <w:t>Outcomes-Based Performance Funding</w:t>
        </w:r>
      </w:ins>
      <w:del w:id="374" w:author="IR" w:date="2025-11-18T22:09:00Z" w16du:dateUtc="2025-11-19T03:09:00Z">
        <w:r w:rsidR="00CC78BB" w:rsidDel="00D2746D">
          <w:rPr>
            <w:lang w:val="en-US"/>
          </w:rPr>
          <w:delText>Higher Education Funding Memo</w:delText>
        </w:r>
      </w:del>
      <w:ins w:id="375" w:author="IR" w:date="2025-11-18T22:05:00Z" w16du:dateUtc="2025-11-19T03:05:00Z">
        <w:r w:rsidR="00D2746D">
          <w:rPr>
            <w:lang w:val="en-US"/>
          </w:rPr>
          <w:t>.</w:t>
        </w:r>
      </w:ins>
      <w:del w:id="376" w:author="IR" w:date="2025-11-18T22:05:00Z" w16du:dateUtc="2025-11-19T03:05:00Z">
        <w:r w:rsidR="00CC78BB" w:rsidDel="00D2746D">
          <w:rPr>
            <w:lang w:val="en-US"/>
          </w:rPr>
          <w:delText>,</w:delText>
        </w:r>
      </w:del>
      <w:del w:id="377" w:author="IR" w:date="2025-11-19T13:23:00Z" w16du:dateUtc="2025-11-19T18:23:00Z">
        <w:r w:rsidR="00CC78BB" w:rsidDel="00961A74">
          <w:rPr>
            <w:lang w:val="en-US"/>
          </w:rPr>
          <w:delText>”</w:delText>
        </w:r>
      </w:del>
      <w:del w:id="378" w:author="IR" w:date="2025-11-18T22:05:00Z" w16du:dateUtc="2025-11-19T03:05:00Z">
        <w:r w:rsidR="00CC78BB" w:rsidDel="00D2746D">
          <w:rPr>
            <w:lang w:val="en-US"/>
          </w:rPr>
          <w:delText xml:space="preserve"> Indiana Commission for Higher Education, June 27,</w:delText>
        </w:r>
      </w:del>
      <w:ins w:id="379" w:author="IR" w:date="2025-11-18T22:05:00Z" w16du:dateUtc="2025-11-19T03:05:00Z">
        <w:r w:rsidR="00D2746D" w:rsidDel="00D2746D">
          <w:rPr>
            <w:lang w:val="en-US"/>
          </w:rPr>
          <w:t xml:space="preserve"> </w:t>
        </w:r>
      </w:ins>
      <w:del w:id="380" w:author="IR" w:date="2025-11-18T22:05:00Z" w16du:dateUtc="2025-11-19T03:05:00Z">
        <w:r w:rsidR="00CC78BB" w:rsidDel="00D2746D">
          <w:rPr>
            <w:lang w:val="en-US"/>
          </w:rPr>
          <w:delText xml:space="preserve"> 2024,</w:delText>
        </w:r>
      </w:del>
      <w:del w:id="381" w:author="IR" w:date="2025-11-17T21:39:00Z" w16du:dateUtc="2025-11-18T02:39:00Z">
        <w:r w:rsidR="00CC78BB" w:rsidDel="0029066E">
          <w:rPr>
            <w:lang w:val="en-US"/>
          </w:rPr>
          <w:delText xml:space="preserve"> </w:delText>
        </w:r>
        <w:r w:rsidR="003D3BC7" w:rsidDel="0029066E">
          <w:rPr>
            <w:lang w:val="en-US"/>
          </w:rPr>
          <w:delText>pp. 6,</w:delText>
        </w:r>
      </w:del>
      <w:del w:id="382" w:author="IR" w:date="2025-11-18T22:05:00Z" w16du:dateUtc="2025-11-19T03:05:00Z">
        <w:r w:rsidR="003D3BC7" w:rsidDel="00D2746D">
          <w:rPr>
            <w:lang w:val="en-US"/>
          </w:rPr>
          <w:delText xml:space="preserve"> </w:delText>
        </w:r>
        <w:r w:rsidR="003D3BC7" w:rsidDel="00D2746D">
          <w:fldChar w:fldCharType="begin"/>
        </w:r>
        <w:r w:rsidR="003D3BC7" w:rsidDel="00D2746D">
          <w:delInstrText>HYPERLINK "https://www.in.gov/gwc/files/Higher-Education-Funding-GWC-Memo-6.27.24.pdf"</w:delInstrText>
        </w:r>
        <w:r w:rsidR="003D3BC7" w:rsidDel="00D2746D">
          <w:fldChar w:fldCharType="separate"/>
        </w:r>
        <w:r w:rsidR="003D3BC7" w:rsidRPr="007576E3" w:rsidDel="00D2746D">
          <w:rPr>
            <w:rStyle w:val="Hyperlink"/>
            <w:lang w:val="en-US"/>
          </w:rPr>
          <w:delText>https://www.in.gov/gwc/files/Higher-Education-Funding-GWC-Memo-6.27.24.pdf</w:delText>
        </w:r>
        <w:r w:rsidR="003D3BC7" w:rsidDel="00D2746D">
          <w:fldChar w:fldCharType="end"/>
        </w:r>
        <w:r w:rsidR="003D3BC7" w:rsidDel="00D2746D">
          <w:rPr>
            <w:lang w:val="en-US"/>
          </w:rPr>
          <w:delText>.</w:delText>
        </w:r>
      </w:del>
    </w:p>
  </w:endnote>
  <w:endnote w:id="22">
    <w:p w14:paraId="3511AC13" w14:textId="0DD55B82" w:rsidR="00E25054" w:rsidRPr="00E25054" w:rsidRDefault="00E25054">
      <w:pPr>
        <w:pStyle w:val="EndnoteText"/>
        <w:rPr>
          <w:lang w:val="en-US"/>
        </w:rPr>
      </w:pPr>
      <w:r>
        <w:rPr>
          <w:rStyle w:val="EndnoteReference"/>
        </w:rPr>
        <w:endnoteRef/>
      </w:r>
      <w:r>
        <w:t xml:space="preserve"> </w:t>
      </w:r>
      <w:r w:rsidR="002D1C3E">
        <w:t xml:space="preserve">Christine Dickason, </w:t>
      </w:r>
      <w:del w:id="394" w:author="IR" w:date="2025-11-19T13:23:00Z" w16du:dateUtc="2025-11-19T18:23:00Z">
        <w:r w:rsidR="002D1C3E" w:rsidRPr="00961A74" w:rsidDel="00961A74">
          <w:rPr>
            <w:i/>
            <w:iCs/>
            <w:rPrChange w:id="395" w:author="IR" w:date="2025-11-19T13:23:00Z" w16du:dateUtc="2025-11-19T18:23:00Z">
              <w:rPr/>
            </w:rPrChange>
          </w:rPr>
          <w:delText>“</w:delText>
        </w:r>
      </w:del>
      <w:r w:rsidR="002D1C3E" w:rsidRPr="00961A74">
        <w:rPr>
          <w:i/>
          <w:iCs/>
          <w:rPrChange w:id="396" w:author="IR" w:date="2025-11-19T13:23:00Z" w16du:dateUtc="2025-11-19T18:23:00Z">
            <w:rPr/>
          </w:rPrChange>
        </w:rPr>
        <w:t>Dollars and Degrees: Perspectives From the Field — Spotlight on Illinois</w:t>
      </w:r>
      <w:del w:id="397" w:author="IR" w:date="2025-11-19T13:23:00Z" w16du:dateUtc="2025-11-19T18:23:00Z">
        <w:r w:rsidR="002D1C3E" w:rsidDel="00961A74">
          <w:delText>,”</w:delText>
        </w:r>
      </w:del>
      <w:r w:rsidR="002D1C3E">
        <w:t xml:space="preserve"> </w:t>
      </w:r>
      <w:ins w:id="398" w:author="IR" w:date="2025-11-19T13:24:00Z" w16du:dateUtc="2025-11-19T18:24:00Z">
        <w:r w:rsidR="00961A74">
          <w:t>(</w:t>
        </w:r>
      </w:ins>
      <w:r w:rsidR="002D1C3E">
        <w:t>Bellwether, December 12, 2024</w:t>
      </w:r>
      <w:ins w:id="399" w:author="IR" w:date="2025-11-19T13:24:00Z" w16du:dateUtc="2025-11-19T18:24:00Z">
        <w:r w:rsidR="00961A74">
          <w:t>)</w:t>
        </w:r>
      </w:ins>
      <w:r w:rsidR="002D1C3E">
        <w:t xml:space="preserve">, </w:t>
      </w:r>
      <w:hyperlink r:id="rId23" w:history="1">
        <w:r w:rsidR="002D1C3E" w:rsidRPr="007576E3">
          <w:rPr>
            <w:rStyle w:val="Hyperlink"/>
          </w:rPr>
          <w:t>https://bellwether.org/blog/dollars-and-degrees-perspectives-from-the-field-spotlight-on-illinois/</w:t>
        </w:r>
      </w:hyperlink>
      <w:r w:rsidR="002D1C3E">
        <w:t xml:space="preserve">. </w:t>
      </w:r>
    </w:p>
  </w:endnote>
  <w:endnote w:id="23">
    <w:p w14:paraId="0B6B8215" w14:textId="7E616E94" w:rsidR="00000B00" w:rsidRPr="000B036D" w:rsidRDefault="00000B00" w:rsidP="00000B00">
      <w:pPr>
        <w:pStyle w:val="EndnoteText"/>
        <w:rPr>
          <w:lang w:val="en-US"/>
        </w:rPr>
      </w:pPr>
      <w:r>
        <w:rPr>
          <w:rStyle w:val="EndnoteReference"/>
        </w:rPr>
        <w:endnoteRef/>
      </w:r>
      <w:r>
        <w:t xml:space="preserve"> </w:t>
      </w:r>
      <w:r w:rsidRPr="00893ADB">
        <w:t>Nicholas Hillman</w:t>
      </w:r>
      <w:ins w:id="407" w:author="IR" w:date="2025-11-17T21:39:00Z" w16du:dateUtc="2025-11-18T02:39:00Z">
        <w:r w:rsidR="0029066E">
          <w:t>,</w:t>
        </w:r>
      </w:ins>
      <w:del w:id="408" w:author="IR" w:date="2025-11-17T21:39:00Z" w16du:dateUtc="2025-11-18T02:39:00Z">
        <w:r w:rsidRPr="00893ADB" w:rsidDel="0029066E">
          <w:delText>.</w:delText>
        </w:r>
      </w:del>
      <w:r w:rsidRPr="00893ADB">
        <w:t xml:space="preserve"> </w:t>
      </w:r>
      <w:del w:id="409" w:author="IR" w:date="2025-11-17T21:39:00Z" w16du:dateUtc="2025-11-18T02:39:00Z">
        <w:r w:rsidRPr="00961A74" w:rsidDel="0029066E">
          <w:rPr>
            <w:i/>
            <w:iCs/>
            <w:rPrChange w:id="410" w:author="IR" w:date="2025-11-19T13:24:00Z" w16du:dateUtc="2025-11-19T18:24:00Z">
              <w:rPr/>
            </w:rPrChange>
          </w:rPr>
          <w:delText>"</w:delText>
        </w:r>
      </w:del>
      <w:r w:rsidRPr="00961A74">
        <w:rPr>
          <w:i/>
          <w:iCs/>
          <w:rPrChange w:id="411" w:author="IR" w:date="2025-11-19T13:24:00Z" w16du:dateUtc="2025-11-19T18:24:00Z">
            <w:rPr/>
          </w:rPrChange>
        </w:rPr>
        <w:t>Why Performance-Based College Funding Doesn</w:t>
      </w:r>
      <w:ins w:id="412" w:author="IR" w:date="2025-11-17T21:39:00Z" w16du:dateUtc="2025-11-18T02:39:00Z">
        <w:r w:rsidR="0029066E" w:rsidRPr="00961A74">
          <w:rPr>
            <w:i/>
            <w:iCs/>
            <w:rPrChange w:id="413" w:author="IR" w:date="2025-11-19T13:24:00Z" w16du:dateUtc="2025-11-19T18:24:00Z">
              <w:rPr/>
            </w:rPrChange>
          </w:rPr>
          <w:t>’</w:t>
        </w:r>
      </w:ins>
      <w:del w:id="414" w:author="IR" w:date="2025-11-17T21:39:00Z" w16du:dateUtc="2025-11-18T02:39:00Z">
        <w:r w:rsidRPr="00961A74" w:rsidDel="0029066E">
          <w:rPr>
            <w:i/>
            <w:iCs/>
            <w:rPrChange w:id="415" w:author="IR" w:date="2025-11-19T13:24:00Z" w16du:dateUtc="2025-11-19T18:24:00Z">
              <w:rPr/>
            </w:rPrChange>
          </w:rPr>
          <w:delText>'</w:delText>
        </w:r>
      </w:del>
      <w:r w:rsidRPr="00961A74">
        <w:rPr>
          <w:i/>
          <w:iCs/>
          <w:rPrChange w:id="416" w:author="IR" w:date="2025-11-19T13:24:00Z" w16du:dateUtc="2025-11-19T18:24:00Z">
            <w:rPr/>
          </w:rPrChange>
        </w:rPr>
        <w:t>t Work</w:t>
      </w:r>
      <w:del w:id="417" w:author="IR" w:date="2025-11-17T21:39:00Z" w16du:dateUtc="2025-11-18T02:39:00Z">
        <w:r w:rsidRPr="00893ADB" w:rsidDel="0029066E">
          <w:delText>."</w:delText>
        </w:r>
      </w:del>
      <w:r w:rsidRPr="00893ADB">
        <w:t xml:space="preserve"> </w:t>
      </w:r>
      <w:ins w:id="418" w:author="IR" w:date="2025-11-19T13:24:00Z" w16du:dateUtc="2025-11-19T18:24:00Z">
        <w:r w:rsidR="00961A74">
          <w:t>(</w:t>
        </w:r>
      </w:ins>
      <w:r w:rsidRPr="00893ADB">
        <w:t>The Century Foundation</w:t>
      </w:r>
      <w:ins w:id="419" w:author="IR" w:date="2025-11-17T21:39:00Z" w16du:dateUtc="2025-11-18T02:39:00Z">
        <w:r w:rsidR="0029066E">
          <w:t>,</w:t>
        </w:r>
      </w:ins>
      <w:del w:id="420" w:author="IR" w:date="2025-11-17T21:39:00Z" w16du:dateUtc="2025-11-18T02:39:00Z">
        <w:r w:rsidRPr="00893ADB" w:rsidDel="0029066E">
          <w:delText>.</w:delText>
        </w:r>
      </w:del>
      <w:r w:rsidRPr="00893ADB">
        <w:t xml:space="preserve"> May 25, 2016</w:t>
      </w:r>
      <w:ins w:id="421" w:author="IR" w:date="2025-11-19T13:24:00Z" w16du:dateUtc="2025-11-19T18:24:00Z">
        <w:r w:rsidR="00961A74">
          <w:t>),</w:t>
        </w:r>
      </w:ins>
      <w:del w:id="422" w:author="IR" w:date="2025-11-19T13:24:00Z" w16du:dateUtc="2025-11-19T18:24:00Z">
        <w:r w:rsidRPr="00893ADB" w:rsidDel="00961A74">
          <w:delText>.</w:delText>
        </w:r>
      </w:del>
      <w:r w:rsidRPr="00893ADB">
        <w:t xml:space="preserve"> </w:t>
      </w:r>
      <w:hyperlink r:id="rId24" w:history="1">
        <w:r w:rsidRPr="00440170">
          <w:rPr>
            <w:rStyle w:val="Hyperlink"/>
          </w:rPr>
          <w:t>https://tcf.org/content/report/why-performance-based-college-funding-doesnt-work/</w:t>
        </w:r>
      </w:hyperlink>
      <w:r w:rsidRPr="00893ADB">
        <w:t>.</w:t>
      </w:r>
    </w:p>
  </w:endnote>
  <w:endnote w:id="24">
    <w:p w14:paraId="366A26E3" w14:textId="23BA7151" w:rsidR="00000B00" w:rsidRPr="007C7458" w:rsidRDefault="00000B00" w:rsidP="00000B00">
      <w:pPr>
        <w:pStyle w:val="EndnoteText"/>
        <w:rPr>
          <w:lang w:val="en-US"/>
        </w:rPr>
      </w:pPr>
      <w:r>
        <w:rPr>
          <w:rStyle w:val="EndnoteReference"/>
        </w:rPr>
        <w:endnoteRef/>
      </w:r>
      <w:r>
        <w:t xml:space="preserve"> </w:t>
      </w:r>
      <w:del w:id="424" w:author="IR" w:date="2025-11-18T22:01:00Z" w16du:dateUtc="2025-11-19T03:01:00Z">
        <w:r w:rsidRPr="00E11238" w:rsidDel="00D2746D">
          <w:delText xml:space="preserve">Austin </w:delText>
        </w:r>
      </w:del>
      <w:r w:rsidRPr="00E11238">
        <w:t xml:space="preserve">Slaughter and </w:t>
      </w:r>
      <w:del w:id="425" w:author="IR" w:date="2025-11-18T22:01:00Z" w16du:dateUtc="2025-11-19T03:01:00Z">
        <w:r w:rsidRPr="00E11238" w:rsidDel="00D2746D">
          <w:delText xml:space="preserve">Justin C. </w:delText>
        </w:r>
      </w:del>
      <w:r w:rsidRPr="00E11238">
        <w:t>Ortagus</w:t>
      </w:r>
      <w:ins w:id="426" w:author="IR" w:date="2025-11-17T21:39:00Z" w16du:dateUtc="2025-11-18T02:39:00Z">
        <w:r w:rsidR="0029066E">
          <w:t>,</w:t>
        </w:r>
      </w:ins>
      <w:del w:id="427" w:author="IR" w:date="2025-11-17T21:39:00Z" w16du:dateUtc="2025-11-18T02:39:00Z">
        <w:r w:rsidRPr="00E11238" w:rsidDel="0029066E">
          <w:delText>.</w:delText>
        </w:r>
      </w:del>
      <w:r w:rsidRPr="00E11238">
        <w:t xml:space="preserve"> </w:t>
      </w:r>
      <w:del w:id="428" w:author="IR" w:date="2025-11-17T21:39:00Z" w16du:dateUtc="2025-11-18T02:39:00Z">
        <w:r w:rsidRPr="00961A74" w:rsidDel="0029066E">
          <w:rPr>
            <w:i/>
            <w:iCs/>
            <w:rPrChange w:id="429" w:author="IR" w:date="2025-11-19T13:24:00Z" w16du:dateUtc="2025-11-19T18:24:00Z">
              <w:rPr/>
            </w:rPrChange>
          </w:rPr>
          <w:delText>"</w:delText>
        </w:r>
      </w:del>
      <w:r w:rsidRPr="00961A74">
        <w:rPr>
          <w:i/>
          <w:iCs/>
          <w:rPrChange w:id="430" w:author="IR" w:date="2025-11-19T13:24:00Z" w16du:dateUtc="2025-11-19T18:24:00Z">
            <w:rPr/>
          </w:rPrChange>
        </w:rPr>
        <w:t>Four Lessons on Using Outcomes-Based Funding to Improve College Completion Rates</w:t>
      </w:r>
      <w:ins w:id="431" w:author="IR" w:date="2025-11-18T22:02:00Z" w16du:dateUtc="2025-11-19T03:02:00Z">
        <w:r w:rsidR="00D2746D">
          <w:t>.</w:t>
        </w:r>
      </w:ins>
      <w:del w:id="432" w:author="IR" w:date="2025-11-17T21:39:00Z" w16du:dateUtc="2025-11-18T02:39:00Z">
        <w:r w:rsidRPr="00E11238" w:rsidDel="0029066E">
          <w:delText>."</w:delText>
        </w:r>
      </w:del>
      <w:del w:id="433" w:author="IR" w:date="2025-11-18T22:02:00Z" w16du:dateUtc="2025-11-19T03:02:00Z">
        <w:r w:rsidRPr="00E11238" w:rsidDel="00D2746D">
          <w:delText xml:space="preserve"> MDRC</w:delText>
        </w:r>
      </w:del>
      <w:del w:id="434" w:author="IR" w:date="2025-11-17T21:39:00Z" w16du:dateUtc="2025-11-18T02:39:00Z">
        <w:r w:rsidRPr="00E11238" w:rsidDel="0029066E">
          <w:delText>.</w:delText>
        </w:r>
      </w:del>
      <w:r w:rsidRPr="00E11238">
        <w:t xml:space="preserve"> </w:t>
      </w:r>
      <w:del w:id="435" w:author="IR" w:date="2025-11-18T22:02:00Z" w16du:dateUtc="2025-11-19T03:02:00Z">
        <w:r w:rsidRPr="00E11238" w:rsidDel="00D2746D">
          <w:delText>July 2025</w:delText>
        </w:r>
      </w:del>
      <w:del w:id="436" w:author="IR" w:date="2025-11-17T21:39:00Z" w16du:dateUtc="2025-11-18T02:39:00Z">
        <w:r w:rsidRPr="00E11238" w:rsidDel="0029066E">
          <w:delText>.</w:delText>
        </w:r>
      </w:del>
      <w:del w:id="437" w:author="IR" w:date="2025-11-18T22:02:00Z" w16du:dateUtc="2025-11-19T03:02:00Z">
        <w:r w:rsidRPr="00E11238" w:rsidDel="00D2746D">
          <w:delText xml:space="preserve"> </w:delText>
        </w:r>
        <w:r w:rsidDel="00D2746D">
          <w:fldChar w:fldCharType="begin"/>
        </w:r>
        <w:r w:rsidDel="00D2746D">
          <w:delInstrText>HYPERLINK "https://www.mdrc.org/work/publications/four-lessons-using-outcomes-based-funding-improve-college-completion-rates"</w:delInstrText>
        </w:r>
        <w:r w:rsidDel="00D2746D">
          <w:fldChar w:fldCharType="separate"/>
        </w:r>
        <w:r w:rsidRPr="00440170" w:rsidDel="00D2746D">
          <w:rPr>
            <w:rStyle w:val="Hyperlink"/>
          </w:rPr>
          <w:delText>https://www.mdrc.org/work/publications/four-lessons-using-outcomes-based-funding-improve-college-completion-rates</w:delText>
        </w:r>
        <w:r w:rsidDel="00D2746D">
          <w:fldChar w:fldCharType="end"/>
        </w:r>
      </w:del>
      <w:del w:id="438" w:author="IR" w:date="2025-11-17T21:39:00Z" w16du:dateUtc="2025-11-18T02:39:00Z">
        <w:r w:rsidDel="0029066E">
          <w:delText>;</w:delText>
        </w:r>
      </w:del>
      <w:r>
        <w:t xml:space="preserve"> </w:t>
      </w:r>
    </w:p>
  </w:endnote>
  <w:endnote w:id="25">
    <w:p w14:paraId="2162A257" w14:textId="16EDB79B" w:rsidR="00000B00" w:rsidRPr="002465E8" w:rsidRDefault="00000B00" w:rsidP="00000B00">
      <w:pPr>
        <w:pStyle w:val="EndnoteText"/>
        <w:rPr>
          <w:lang w:val="en-US"/>
        </w:rPr>
      </w:pPr>
      <w:r>
        <w:rPr>
          <w:rStyle w:val="EndnoteReference"/>
        </w:rPr>
        <w:endnoteRef/>
      </w:r>
      <w:r>
        <w:t xml:space="preserve"> </w:t>
      </w:r>
      <w:r w:rsidRPr="009412F3">
        <w:t>Justin C. Ortagus, Kelly Ochs Rosinger, Robert Kelchen, Garam Chu, and Mitchell Lingo</w:t>
      </w:r>
      <w:ins w:id="439" w:author="IR" w:date="2025-11-17T21:39:00Z" w16du:dateUtc="2025-11-18T02:39:00Z">
        <w:r w:rsidR="0029066E">
          <w:t>,</w:t>
        </w:r>
      </w:ins>
      <w:del w:id="440" w:author="IR" w:date="2025-11-17T21:39:00Z" w16du:dateUtc="2025-11-18T02:39:00Z">
        <w:r w:rsidRPr="009412F3" w:rsidDel="0029066E">
          <w:delText>.</w:delText>
        </w:r>
      </w:del>
      <w:r w:rsidRPr="009412F3">
        <w:t xml:space="preserve"> </w:t>
      </w:r>
      <w:del w:id="441" w:author="IR" w:date="2025-11-17T21:39:00Z" w16du:dateUtc="2025-11-18T02:39:00Z">
        <w:r w:rsidRPr="00961A74" w:rsidDel="0029066E">
          <w:rPr>
            <w:i/>
            <w:iCs/>
            <w:rPrChange w:id="442" w:author="IR" w:date="2025-11-19T13:24:00Z" w16du:dateUtc="2025-11-19T18:24:00Z">
              <w:rPr/>
            </w:rPrChange>
          </w:rPr>
          <w:delText>"</w:delText>
        </w:r>
      </w:del>
      <w:r w:rsidRPr="00961A74">
        <w:rPr>
          <w:i/>
          <w:iCs/>
          <w:rPrChange w:id="443" w:author="IR" w:date="2025-11-19T13:24:00Z" w16du:dateUtc="2025-11-19T18:24:00Z">
            <w:rPr/>
          </w:rPrChange>
        </w:rPr>
        <w:t>Unequal Impacts of Performance-Based Funding on Institutional Resources</w:t>
      </w:r>
      <w:del w:id="444" w:author="IR" w:date="2025-11-17T21:40:00Z" w16du:dateUtc="2025-11-18T02:40:00Z">
        <w:r w:rsidRPr="009412F3" w:rsidDel="0029066E">
          <w:delText>."</w:delText>
        </w:r>
      </w:del>
      <w:r w:rsidRPr="009412F3">
        <w:t xml:space="preserve"> </w:t>
      </w:r>
      <w:ins w:id="445" w:author="IR" w:date="2025-11-19T13:24:00Z" w16du:dateUtc="2025-11-19T18:24:00Z">
        <w:r w:rsidR="00961A74">
          <w:t>(</w:t>
        </w:r>
      </w:ins>
      <w:r w:rsidRPr="009412F3">
        <w:t>InformEd States: Higher Education Policy Initiative</w:t>
      </w:r>
      <w:ins w:id="446" w:author="IR" w:date="2025-11-17T21:40:00Z" w16du:dateUtc="2025-11-18T02:40:00Z">
        <w:r w:rsidR="0029066E">
          <w:t>,</w:t>
        </w:r>
      </w:ins>
      <w:del w:id="447" w:author="IR" w:date="2025-11-17T21:40:00Z" w16du:dateUtc="2025-11-18T02:40:00Z">
        <w:r w:rsidRPr="009412F3" w:rsidDel="0029066E">
          <w:delText>.</w:delText>
        </w:r>
      </w:del>
      <w:r w:rsidRPr="009412F3">
        <w:t xml:space="preserve"> 2023</w:t>
      </w:r>
      <w:ins w:id="448" w:author="IR" w:date="2025-11-19T13:24:00Z" w16du:dateUtc="2025-11-19T18:24:00Z">
        <w:r w:rsidR="00961A74">
          <w:t>)</w:t>
        </w:r>
      </w:ins>
      <w:ins w:id="449" w:author="IR" w:date="2025-11-17T21:40:00Z" w16du:dateUtc="2025-11-18T02:40:00Z">
        <w:r w:rsidR="0029066E">
          <w:t>,</w:t>
        </w:r>
      </w:ins>
      <w:del w:id="450" w:author="IR" w:date="2025-11-17T21:40:00Z" w16du:dateUtc="2025-11-18T02:40:00Z">
        <w:r w:rsidRPr="009412F3" w:rsidDel="0029066E">
          <w:delText>.</w:delText>
        </w:r>
      </w:del>
      <w:r w:rsidRPr="009412F3">
        <w:t xml:space="preserve"> </w:t>
      </w:r>
      <w:hyperlink r:id="rId25" w:history="1">
        <w:r w:rsidRPr="00440170">
          <w:rPr>
            <w:rStyle w:val="Hyperlink"/>
          </w:rPr>
          <w:t>https://static1.squarespace.com/static/5d9f9fae6a122515ee074363/t/61f42ff33d2a6053c9889514/1643393013933/InformedStates_Paper_UnequalImpactsofPBFinResources.pdf</w:t>
        </w:r>
      </w:hyperlink>
      <w:r>
        <w:t>.</w:t>
      </w:r>
    </w:p>
  </w:endnote>
  <w:endnote w:id="26">
    <w:p w14:paraId="14B34220" w14:textId="1477CEAC" w:rsidR="00861853" w:rsidRPr="00C84FB2" w:rsidRDefault="00861853" w:rsidP="00861853">
      <w:pPr>
        <w:pStyle w:val="EndnoteText"/>
        <w:rPr>
          <w:lang w:val="en-US"/>
        </w:rPr>
      </w:pPr>
      <w:r>
        <w:rPr>
          <w:rStyle w:val="EndnoteReference"/>
        </w:rPr>
        <w:endnoteRef/>
      </w:r>
      <w:r>
        <w:t xml:space="preserve"> </w:t>
      </w:r>
      <w:r w:rsidRPr="008B6F8D">
        <w:t>Research for Action</w:t>
      </w:r>
      <w:ins w:id="469" w:author="IR" w:date="2025-11-17T21:40:00Z" w16du:dateUtc="2025-11-18T02:40:00Z">
        <w:r w:rsidR="0029066E">
          <w:t>,</w:t>
        </w:r>
      </w:ins>
      <w:del w:id="470" w:author="IR" w:date="2025-11-17T21:40:00Z" w16du:dateUtc="2025-11-18T02:40:00Z">
        <w:r w:rsidRPr="008B6F8D" w:rsidDel="0029066E">
          <w:delText>.</w:delText>
        </w:r>
      </w:del>
      <w:r w:rsidRPr="008B6F8D">
        <w:t xml:space="preserve"> </w:t>
      </w:r>
      <w:del w:id="471" w:author="IR" w:date="2025-11-17T21:40:00Z" w16du:dateUtc="2025-11-18T02:40:00Z">
        <w:r w:rsidRPr="00961A74" w:rsidDel="0029066E">
          <w:rPr>
            <w:i/>
            <w:iCs/>
            <w:rPrChange w:id="472" w:author="IR" w:date="2025-11-19T13:24:00Z" w16du:dateUtc="2025-11-19T18:24:00Z">
              <w:rPr/>
            </w:rPrChange>
          </w:rPr>
          <w:delText>"</w:delText>
        </w:r>
      </w:del>
      <w:r w:rsidRPr="00961A74">
        <w:rPr>
          <w:i/>
          <w:iCs/>
          <w:rPrChange w:id="473" w:author="IR" w:date="2025-11-19T13:24:00Z" w16du:dateUtc="2025-11-19T18:24:00Z">
            <w:rPr/>
          </w:rPrChange>
        </w:rPr>
        <w:t>Measuring the Effects of Outcomes-Based Funding on Certificate Production: Challenges, Inconsistencies and Recommendations for Future Research</w:t>
      </w:r>
      <w:del w:id="474" w:author="IR" w:date="2025-11-17T21:40:00Z" w16du:dateUtc="2025-11-18T02:40:00Z">
        <w:r w:rsidRPr="008B6F8D" w:rsidDel="0029066E">
          <w:delText>."</w:delText>
        </w:r>
      </w:del>
      <w:r w:rsidRPr="008B6F8D">
        <w:t xml:space="preserve"> </w:t>
      </w:r>
      <w:ins w:id="475" w:author="IR" w:date="2025-11-19T13:24:00Z" w16du:dateUtc="2025-11-19T18:24:00Z">
        <w:r w:rsidR="00961A74">
          <w:t>(</w:t>
        </w:r>
      </w:ins>
      <w:r w:rsidRPr="008B6F8D">
        <w:t>Lumina Foundation</w:t>
      </w:r>
      <w:ins w:id="476" w:author="IR" w:date="2025-11-17T21:40:00Z" w16du:dateUtc="2025-11-18T02:40:00Z">
        <w:r w:rsidR="0029066E">
          <w:t>,</w:t>
        </w:r>
      </w:ins>
      <w:del w:id="477" w:author="IR" w:date="2025-11-17T21:40:00Z" w16du:dateUtc="2025-11-18T02:40:00Z">
        <w:r w:rsidRPr="008B6F8D" w:rsidDel="0029066E">
          <w:delText>.</w:delText>
        </w:r>
      </w:del>
      <w:r w:rsidRPr="008B6F8D">
        <w:t xml:space="preserve"> March 2019</w:t>
      </w:r>
      <w:ins w:id="478" w:author="IR" w:date="2025-11-19T13:24:00Z" w16du:dateUtc="2025-11-19T18:24:00Z">
        <w:r w:rsidR="00961A74">
          <w:t>)</w:t>
        </w:r>
      </w:ins>
      <w:ins w:id="479" w:author="IR" w:date="2025-11-17T21:40:00Z" w16du:dateUtc="2025-11-18T02:40:00Z">
        <w:r w:rsidR="0029066E">
          <w:t>,</w:t>
        </w:r>
      </w:ins>
      <w:del w:id="480" w:author="IR" w:date="2025-11-17T21:40:00Z" w16du:dateUtc="2025-11-18T02:40:00Z">
        <w:r w:rsidRPr="008B6F8D" w:rsidDel="0029066E">
          <w:delText>.</w:delText>
        </w:r>
      </w:del>
      <w:r w:rsidRPr="008B6F8D">
        <w:t xml:space="preserve"> </w:t>
      </w:r>
      <w:hyperlink r:id="rId26" w:history="1">
        <w:r w:rsidRPr="00440170">
          <w:rPr>
            <w:rStyle w:val="Hyperlink"/>
          </w:rPr>
          <w:t>https://www.luminafoundation.org/wp-content/uploads/2019/03/measuring-the-effects-of-obf.pdf</w:t>
        </w:r>
      </w:hyperlink>
      <w:r w:rsidRPr="008B6F8D">
        <w:t>.</w:t>
      </w:r>
    </w:p>
  </w:endnote>
  <w:endnote w:id="27">
    <w:p w14:paraId="58AF2707" w14:textId="45E07878" w:rsidR="00861853" w:rsidRPr="00A76675" w:rsidRDefault="00861853" w:rsidP="00861853">
      <w:pPr>
        <w:pStyle w:val="EndnoteText"/>
        <w:rPr>
          <w:lang w:val="en-US"/>
        </w:rPr>
      </w:pPr>
      <w:r>
        <w:rPr>
          <w:rStyle w:val="EndnoteReference"/>
        </w:rPr>
        <w:endnoteRef/>
      </w:r>
      <w:r>
        <w:t xml:space="preserve"> </w:t>
      </w:r>
      <w:r w:rsidRPr="003E322D">
        <w:t>Sara Weissman</w:t>
      </w:r>
      <w:ins w:id="488" w:author="IR" w:date="2025-11-17T21:40:00Z" w16du:dateUtc="2025-11-18T02:40:00Z">
        <w:r w:rsidR="0029066E">
          <w:t>,</w:t>
        </w:r>
      </w:ins>
      <w:del w:id="489" w:author="IR" w:date="2025-11-17T21:40:00Z" w16du:dateUtc="2025-11-18T02:40:00Z">
        <w:r w:rsidRPr="003E322D" w:rsidDel="0029066E">
          <w:delText>.</w:delText>
        </w:r>
      </w:del>
      <w:r w:rsidRPr="003E322D">
        <w:t xml:space="preserve"> </w:t>
      </w:r>
      <w:del w:id="490" w:author="IR" w:date="2025-11-17T21:40:00Z" w16du:dateUtc="2025-11-18T02:40:00Z">
        <w:r w:rsidRPr="00961A74" w:rsidDel="0029066E">
          <w:rPr>
            <w:i/>
            <w:iCs/>
            <w:rPrChange w:id="491" w:author="IR" w:date="2025-11-19T13:25:00Z" w16du:dateUtc="2025-11-19T18:25:00Z">
              <w:rPr/>
            </w:rPrChange>
          </w:rPr>
          <w:delText>"</w:delText>
        </w:r>
      </w:del>
      <w:r w:rsidRPr="00961A74">
        <w:rPr>
          <w:i/>
          <w:iCs/>
          <w:rPrChange w:id="492" w:author="IR" w:date="2025-11-19T13:25:00Z" w16du:dateUtc="2025-11-19T18:25:00Z">
            <w:rPr/>
          </w:rPrChange>
        </w:rPr>
        <w:t>A Hopeful First Year for New Texas Funding Model</w:t>
      </w:r>
      <w:del w:id="493" w:author="IR" w:date="2025-11-17T21:40:00Z" w16du:dateUtc="2025-11-18T02:40:00Z">
        <w:r w:rsidRPr="003E322D" w:rsidDel="0029066E">
          <w:delText>."</w:delText>
        </w:r>
      </w:del>
      <w:r w:rsidRPr="003E322D">
        <w:t xml:space="preserve"> </w:t>
      </w:r>
      <w:ins w:id="494" w:author="IR" w:date="2025-11-19T13:25:00Z" w16du:dateUtc="2025-11-19T18:25:00Z">
        <w:r w:rsidR="00961A74">
          <w:t>(</w:t>
        </w:r>
      </w:ins>
      <w:r w:rsidRPr="003E322D">
        <w:t>Inside Higher Ed</w:t>
      </w:r>
      <w:ins w:id="495" w:author="IR" w:date="2025-11-17T21:40:00Z" w16du:dateUtc="2025-11-18T02:40:00Z">
        <w:r w:rsidR="0029066E">
          <w:t>,</w:t>
        </w:r>
      </w:ins>
      <w:del w:id="496" w:author="IR" w:date="2025-11-17T21:40:00Z" w16du:dateUtc="2025-11-18T02:40:00Z">
        <w:r w:rsidRPr="003E322D" w:rsidDel="0029066E">
          <w:delText>.</w:delText>
        </w:r>
      </w:del>
      <w:r w:rsidRPr="003E322D">
        <w:t xml:space="preserve"> July 15, 2024</w:t>
      </w:r>
      <w:ins w:id="497" w:author="IR" w:date="2025-11-19T13:25:00Z" w16du:dateUtc="2025-11-19T18:25:00Z">
        <w:r w:rsidR="00961A74">
          <w:t>)</w:t>
        </w:r>
      </w:ins>
      <w:ins w:id="498" w:author="IR" w:date="2025-11-17T21:40:00Z" w16du:dateUtc="2025-11-18T02:40:00Z">
        <w:r w:rsidR="0029066E">
          <w:t>,</w:t>
        </w:r>
      </w:ins>
      <w:del w:id="499" w:author="IR" w:date="2025-11-17T21:40:00Z" w16du:dateUtc="2025-11-18T02:40:00Z">
        <w:r w:rsidRPr="003E322D" w:rsidDel="0029066E">
          <w:delText>.</w:delText>
        </w:r>
      </w:del>
      <w:r w:rsidRPr="003E322D">
        <w:t xml:space="preserve"> </w:t>
      </w:r>
      <w:hyperlink r:id="rId27" w:history="1">
        <w:r w:rsidRPr="00440170">
          <w:rPr>
            <w:rStyle w:val="Hyperlink"/>
          </w:rPr>
          <w:t>https://www.insidehighered.com/news/institutions/community-colleges/2024/07/15/hopeful-first-year-new-texas-funding-model</w:t>
        </w:r>
      </w:hyperlink>
      <w:r>
        <w:t>.</w:t>
      </w:r>
    </w:p>
  </w:endnote>
  <w:endnote w:id="28">
    <w:p w14:paraId="12F885B5" w14:textId="7E8C9310" w:rsidR="00251AD7" w:rsidRPr="00057AEC" w:rsidRDefault="00251AD7" w:rsidP="00251AD7">
      <w:pPr>
        <w:pStyle w:val="EndnoteText"/>
      </w:pPr>
      <w:r>
        <w:rPr>
          <w:rStyle w:val="EndnoteReference"/>
        </w:rPr>
        <w:endnoteRef/>
      </w:r>
      <w:r>
        <w:t xml:space="preserve"> </w:t>
      </w:r>
      <w:del w:id="505" w:author="IR" w:date="2025-11-19T13:25:00Z" w16du:dateUtc="2025-11-19T18:25:00Z">
        <w:r w:rsidRPr="00893ADB" w:rsidDel="00961A74">
          <w:delText xml:space="preserve">Nicholas </w:delText>
        </w:r>
      </w:del>
      <w:r w:rsidRPr="00893ADB">
        <w:t>Hillman</w:t>
      </w:r>
      <w:ins w:id="506" w:author="IR" w:date="2025-11-17T21:40:00Z" w16du:dateUtc="2025-11-18T02:40:00Z">
        <w:r w:rsidR="0029066E">
          <w:t>,</w:t>
        </w:r>
      </w:ins>
      <w:del w:id="507" w:author="IR" w:date="2025-11-17T21:40:00Z" w16du:dateUtc="2025-11-18T02:40:00Z">
        <w:r w:rsidRPr="00893ADB" w:rsidDel="0029066E">
          <w:delText>.</w:delText>
        </w:r>
      </w:del>
      <w:r w:rsidRPr="00893ADB">
        <w:t xml:space="preserve"> </w:t>
      </w:r>
      <w:del w:id="508" w:author="IR" w:date="2025-11-17T21:40:00Z" w16du:dateUtc="2025-11-18T02:40:00Z">
        <w:r w:rsidRPr="00961A74" w:rsidDel="0029066E">
          <w:rPr>
            <w:i/>
            <w:iCs/>
            <w:rPrChange w:id="509" w:author="IR" w:date="2025-11-19T13:25:00Z" w16du:dateUtc="2025-11-19T18:25:00Z">
              <w:rPr/>
            </w:rPrChange>
          </w:rPr>
          <w:delText>"</w:delText>
        </w:r>
      </w:del>
      <w:r w:rsidRPr="00961A74">
        <w:rPr>
          <w:i/>
          <w:iCs/>
          <w:rPrChange w:id="510" w:author="IR" w:date="2025-11-19T13:25:00Z" w16du:dateUtc="2025-11-19T18:25:00Z">
            <w:rPr/>
          </w:rPrChange>
        </w:rPr>
        <w:t>Why Performance-Based College Funding Doesn</w:t>
      </w:r>
      <w:ins w:id="511" w:author="IR" w:date="2025-11-17T21:40:00Z" w16du:dateUtc="2025-11-18T02:40:00Z">
        <w:r w:rsidR="0029066E" w:rsidRPr="00961A74">
          <w:rPr>
            <w:i/>
            <w:iCs/>
            <w:rPrChange w:id="512" w:author="IR" w:date="2025-11-19T13:25:00Z" w16du:dateUtc="2025-11-19T18:25:00Z">
              <w:rPr/>
            </w:rPrChange>
          </w:rPr>
          <w:t>’</w:t>
        </w:r>
      </w:ins>
      <w:del w:id="513" w:author="IR" w:date="2025-11-17T21:40:00Z" w16du:dateUtc="2025-11-18T02:40:00Z">
        <w:r w:rsidRPr="00961A74" w:rsidDel="0029066E">
          <w:rPr>
            <w:i/>
            <w:iCs/>
            <w:rPrChange w:id="514" w:author="IR" w:date="2025-11-19T13:25:00Z" w16du:dateUtc="2025-11-19T18:25:00Z">
              <w:rPr/>
            </w:rPrChange>
          </w:rPr>
          <w:delText>'</w:delText>
        </w:r>
      </w:del>
      <w:r w:rsidRPr="00961A74">
        <w:rPr>
          <w:i/>
          <w:iCs/>
          <w:rPrChange w:id="515" w:author="IR" w:date="2025-11-19T13:25:00Z" w16du:dateUtc="2025-11-19T18:25:00Z">
            <w:rPr/>
          </w:rPrChange>
        </w:rPr>
        <w:t>t Work</w:t>
      </w:r>
      <w:del w:id="516" w:author="IR" w:date="2025-11-17T21:40:00Z" w16du:dateUtc="2025-11-18T02:40:00Z">
        <w:r w:rsidRPr="00893ADB" w:rsidDel="0029066E">
          <w:delText>."</w:delText>
        </w:r>
      </w:del>
      <w:del w:id="517" w:author="IR" w:date="2025-11-19T13:25:00Z" w16du:dateUtc="2025-11-19T18:25:00Z">
        <w:r w:rsidRPr="00893ADB" w:rsidDel="00961A74">
          <w:delText xml:space="preserve"> The Century Foundation</w:delText>
        </w:r>
      </w:del>
      <w:del w:id="518" w:author="IR" w:date="2025-11-17T21:40:00Z" w16du:dateUtc="2025-11-18T02:40:00Z">
        <w:r w:rsidRPr="00893ADB" w:rsidDel="0029066E">
          <w:delText>.</w:delText>
        </w:r>
      </w:del>
      <w:del w:id="519" w:author="IR" w:date="2025-11-19T13:25:00Z" w16du:dateUtc="2025-11-19T18:25:00Z">
        <w:r w:rsidRPr="00893ADB" w:rsidDel="00961A74">
          <w:delText xml:space="preserve"> May 25, 2016</w:delText>
        </w:r>
      </w:del>
      <w:del w:id="520" w:author="IR" w:date="2025-11-17T21:40:00Z" w16du:dateUtc="2025-11-18T02:40:00Z">
        <w:r w:rsidRPr="00893ADB" w:rsidDel="0029066E">
          <w:delText>.</w:delText>
        </w:r>
      </w:del>
      <w:del w:id="521" w:author="IR" w:date="2025-11-19T13:25:00Z" w16du:dateUtc="2025-11-19T18:25:00Z">
        <w:r w:rsidRPr="00893ADB" w:rsidDel="00961A74">
          <w:delText xml:space="preserve"> </w:delText>
        </w:r>
        <w:r w:rsidDel="00961A74">
          <w:fldChar w:fldCharType="begin"/>
        </w:r>
        <w:r w:rsidDel="00961A74">
          <w:delInstrText>HYPERLINK "https://tcf.org/content/report/why-performance-based-college-funding-doesnt-work/"</w:delInstrText>
        </w:r>
        <w:r w:rsidDel="00961A74">
          <w:fldChar w:fldCharType="separate"/>
        </w:r>
        <w:r w:rsidRPr="00440170" w:rsidDel="00961A74">
          <w:rPr>
            <w:rStyle w:val="Hyperlink"/>
          </w:rPr>
          <w:delText>https://tcf.org/content/report/why-performance-based-college-funding-doesnt-work/</w:delText>
        </w:r>
        <w:r w:rsidDel="00961A74">
          <w:fldChar w:fldCharType="end"/>
        </w:r>
      </w:del>
      <w:r>
        <w:t xml:space="preserve">; Amy Y. Li, </w:t>
      </w:r>
      <w:del w:id="522" w:author="IR" w:date="2025-11-19T13:26:00Z" w16du:dateUtc="2025-11-19T18:26:00Z">
        <w:r w:rsidRPr="00961A74" w:rsidDel="00961A74">
          <w:rPr>
            <w:i/>
            <w:iCs/>
            <w:rPrChange w:id="523" w:author="IR" w:date="2025-11-19T13:26:00Z" w16du:dateUtc="2025-11-19T18:26:00Z">
              <w:rPr/>
            </w:rPrChange>
          </w:rPr>
          <w:delText>“</w:delText>
        </w:r>
      </w:del>
      <w:r w:rsidRPr="00961A74">
        <w:rPr>
          <w:i/>
          <w:iCs/>
          <w:rPrChange w:id="524" w:author="IR" w:date="2025-11-19T13:26:00Z" w16du:dateUtc="2025-11-19T18:26:00Z">
            <w:rPr/>
          </w:rPrChange>
        </w:rPr>
        <w:t>Lessons Learned: A Case Study of Performance Funding in Higher Education</w:t>
      </w:r>
      <w:del w:id="525" w:author="IR" w:date="2025-11-19T13:26:00Z" w16du:dateUtc="2025-11-19T18:26:00Z">
        <w:r w:rsidDel="00961A74">
          <w:delText>,”</w:delText>
        </w:r>
      </w:del>
      <w:r>
        <w:t xml:space="preserve"> </w:t>
      </w:r>
      <w:ins w:id="526" w:author="IR" w:date="2025-11-19T13:26:00Z" w16du:dateUtc="2025-11-19T18:26:00Z">
        <w:r w:rsidR="00961A74">
          <w:t>(</w:t>
        </w:r>
      </w:ins>
      <w:r>
        <w:t>Third Way, January 25, 2019</w:t>
      </w:r>
      <w:ins w:id="527" w:author="IR" w:date="2025-11-19T13:26:00Z" w16du:dateUtc="2025-11-19T18:26:00Z">
        <w:r w:rsidR="00961A74">
          <w:t>)</w:t>
        </w:r>
      </w:ins>
      <w:r>
        <w:t xml:space="preserve">, </w:t>
      </w:r>
      <w:hyperlink r:id="rId28" w:history="1">
        <w:r w:rsidRPr="007576E3">
          <w:rPr>
            <w:rStyle w:val="Hyperlink"/>
          </w:rPr>
          <w:t>https://www.thirdway.org/report/lessons-learned-a-case-study-of-performance-funding-in-higher-education</w:t>
        </w:r>
      </w:hyperlink>
      <w:r>
        <w:t xml:space="preserve">. </w:t>
      </w:r>
    </w:p>
  </w:endnote>
  <w:endnote w:id="29">
    <w:p w14:paraId="0EDED67A" w14:textId="6C156CFC" w:rsidR="00A36626" w:rsidRPr="0006528E" w:rsidRDefault="00A36626" w:rsidP="00A36626">
      <w:pPr>
        <w:pStyle w:val="EndnoteText"/>
        <w:rPr>
          <w:lang w:val="en-US"/>
        </w:rPr>
      </w:pPr>
      <w:r>
        <w:rPr>
          <w:rStyle w:val="EndnoteReference"/>
        </w:rPr>
        <w:endnoteRef/>
      </w:r>
      <w:r>
        <w:t xml:space="preserve"> Chetan Agrawal, “Performance-related Pay—Hype versus Reality With Special Reference to Public Sector Organizations,” </w:t>
      </w:r>
      <w:r w:rsidRPr="00E2063B">
        <w:rPr>
          <w:i/>
          <w:iCs/>
          <w:rPrChange w:id="542" w:author="IR" w:date="2025-11-18T18:14:00Z" w16du:dateUtc="2025-11-18T23:14:00Z">
            <w:rPr/>
          </w:rPrChange>
        </w:rPr>
        <w:t>Management and Labour Studies</w:t>
      </w:r>
      <w:r>
        <w:t xml:space="preserve"> 37</w:t>
      </w:r>
      <w:ins w:id="543" w:author="IR" w:date="2025-11-18T18:16:00Z" w16du:dateUtc="2025-11-18T23:16:00Z">
        <w:r w:rsidR="00E2063B">
          <w:t xml:space="preserve">, no. </w:t>
        </w:r>
      </w:ins>
      <w:del w:id="544" w:author="IR" w:date="2025-11-18T18:16:00Z" w16du:dateUtc="2025-11-18T23:16:00Z">
        <w:r w:rsidDel="00E2063B">
          <w:delText>(</w:delText>
        </w:r>
      </w:del>
      <w:r>
        <w:t>4</w:t>
      </w:r>
      <w:del w:id="545" w:author="IR" w:date="2025-11-18T18:16:00Z" w16du:dateUtc="2025-11-18T23:16:00Z">
        <w:r w:rsidDel="00E2063B">
          <w:delText>),</w:delText>
        </w:r>
      </w:del>
      <w:r>
        <w:t xml:space="preserve"> </w:t>
      </w:r>
      <w:ins w:id="546" w:author="IR" w:date="2025-11-18T18:16:00Z" w16du:dateUtc="2025-11-18T23:16:00Z">
        <w:r w:rsidR="00E2063B">
          <w:t>(</w:t>
        </w:r>
      </w:ins>
      <w:r>
        <w:t>November 2012</w:t>
      </w:r>
      <w:ins w:id="547" w:author="IR" w:date="2025-11-18T18:16:00Z" w16du:dateUtc="2025-11-18T23:16:00Z">
        <w:r w:rsidR="00E2063B">
          <w:t>):</w:t>
        </w:r>
      </w:ins>
      <w:del w:id="548" w:author="IR" w:date="2025-11-18T18:14:00Z" w16du:dateUtc="2025-11-18T23:14:00Z">
        <w:r w:rsidDel="00E2063B">
          <w:delText>,</w:delText>
        </w:r>
      </w:del>
      <w:r>
        <w:t xml:space="preserve"> </w:t>
      </w:r>
      <w:del w:id="549" w:author="IR" w:date="2025-11-18T18:14:00Z" w16du:dateUtc="2025-11-18T23:14:00Z">
        <w:r w:rsidDel="00E2063B">
          <w:delText xml:space="preserve">pp. </w:delText>
        </w:r>
      </w:del>
      <w:r>
        <w:t>337</w:t>
      </w:r>
      <w:ins w:id="550" w:author="IR" w:date="2025-11-18T18:16:00Z" w16du:dateUtc="2025-11-18T23:16:00Z">
        <w:r w:rsidR="00E2063B">
          <w:t>–</w:t>
        </w:r>
      </w:ins>
      <w:del w:id="551" w:author="IR" w:date="2025-11-18T18:16:00Z" w16du:dateUtc="2025-11-18T23:16:00Z">
        <w:r w:rsidDel="00E2063B">
          <w:delText>-</w:delText>
        </w:r>
      </w:del>
      <w:r>
        <w:t>344</w:t>
      </w:r>
      <w:ins w:id="552" w:author="IR" w:date="2025-11-18T18:14:00Z" w16du:dateUtc="2025-11-18T23:14:00Z">
        <w:r w:rsidR="00E2063B">
          <w:t>,</w:t>
        </w:r>
      </w:ins>
      <w:del w:id="553" w:author="IR" w:date="2025-11-18T18:13:00Z" w16du:dateUtc="2025-11-18T23:13:00Z">
        <w:r w:rsidDel="00E2063B">
          <w:delText>,</w:delText>
        </w:r>
      </w:del>
      <w:r>
        <w:t xml:space="preserve"> </w:t>
      </w:r>
      <w:hyperlink r:id="rId29" w:history="1">
        <w:r w:rsidRPr="007576E3">
          <w:rPr>
            <w:rStyle w:val="Hyperlink"/>
          </w:rPr>
          <w:t>https://doi.org/10.1177/0258042X13484848</w:t>
        </w:r>
      </w:hyperlink>
      <w:r>
        <w:t xml:space="preserve">; </w:t>
      </w:r>
      <w:r w:rsidRPr="00700712">
        <w:t>Justin C. Ortagus, Robert Kelchen, Kelly Ochs Rosinger, and Nicholas W. Voorhees</w:t>
      </w:r>
      <w:ins w:id="554" w:author="IR" w:date="2025-11-18T18:15:00Z" w16du:dateUtc="2025-11-18T23:15:00Z">
        <w:r w:rsidR="00E2063B">
          <w:t>,</w:t>
        </w:r>
      </w:ins>
      <w:del w:id="555" w:author="IR" w:date="2025-11-18T18:15:00Z" w16du:dateUtc="2025-11-18T23:15:00Z">
        <w:r w:rsidRPr="00700712" w:rsidDel="00E2063B">
          <w:delText>.</w:delText>
        </w:r>
      </w:del>
      <w:r w:rsidRPr="00700712">
        <w:t xml:space="preserve"> </w:t>
      </w:r>
      <w:ins w:id="556" w:author="IR" w:date="2025-11-18T18:15:00Z" w16du:dateUtc="2025-11-18T23:15:00Z">
        <w:r w:rsidR="00E2063B">
          <w:t>“</w:t>
        </w:r>
      </w:ins>
      <w:del w:id="557" w:author="IR" w:date="2025-11-18T18:15:00Z" w16du:dateUtc="2025-11-18T23:15:00Z">
        <w:r w:rsidRPr="00700712" w:rsidDel="00E2063B">
          <w:delText>"</w:delText>
        </w:r>
      </w:del>
      <w:r w:rsidRPr="00700712">
        <w:t>Performance-Based Funding in American Higher Education: A Systematic Synthesis of the Intended and Unintended Consequences</w:t>
      </w:r>
      <w:ins w:id="558" w:author="IR" w:date="2025-11-18T18:15:00Z" w16du:dateUtc="2025-11-18T23:15:00Z">
        <w:r w:rsidR="00E2063B">
          <w:t>,”</w:t>
        </w:r>
      </w:ins>
      <w:del w:id="559" w:author="IR" w:date="2025-11-18T18:15:00Z" w16du:dateUtc="2025-11-18T23:15:00Z">
        <w:r w:rsidRPr="00700712" w:rsidDel="00E2063B">
          <w:delText>."</w:delText>
        </w:r>
      </w:del>
      <w:r w:rsidRPr="00700712">
        <w:t xml:space="preserve"> </w:t>
      </w:r>
      <w:r w:rsidRPr="00E2063B">
        <w:rPr>
          <w:i/>
          <w:iCs/>
          <w:rPrChange w:id="560" w:author="IR" w:date="2025-11-18T18:15:00Z" w16du:dateUtc="2025-11-18T23:15:00Z">
            <w:rPr/>
          </w:rPrChange>
        </w:rPr>
        <w:t>Educational Evaluation and Policy Analysis</w:t>
      </w:r>
      <w:r w:rsidRPr="00700712">
        <w:t xml:space="preserve"> 42</w:t>
      </w:r>
      <w:ins w:id="561" w:author="IR" w:date="2025-11-18T18:16:00Z" w16du:dateUtc="2025-11-18T23:16:00Z">
        <w:r w:rsidR="00E2063B">
          <w:t xml:space="preserve">, no. </w:t>
        </w:r>
      </w:ins>
      <w:del w:id="562" w:author="IR" w:date="2025-11-18T18:16:00Z" w16du:dateUtc="2025-11-18T23:16:00Z">
        <w:r w:rsidDel="00E2063B">
          <w:delText>(</w:delText>
        </w:r>
      </w:del>
      <w:r>
        <w:t>4</w:t>
      </w:r>
      <w:del w:id="563" w:author="IR" w:date="2025-11-18T18:16:00Z" w16du:dateUtc="2025-11-18T23:16:00Z">
        <w:r w:rsidDel="00E2063B">
          <w:delText>)</w:delText>
        </w:r>
        <w:r w:rsidRPr="00700712" w:rsidDel="00E2063B">
          <w:delText>,</w:delText>
        </w:r>
      </w:del>
      <w:r w:rsidRPr="00700712">
        <w:t xml:space="preserve"> </w:t>
      </w:r>
      <w:ins w:id="564" w:author="IR" w:date="2025-11-18T18:16:00Z" w16du:dateUtc="2025-11-18T23:16:00Z">
        <w:r w:rsidR="00E2063B">
          <w:t>(</w:t>
        </w:r>
      </w:ins>
      <w:r w:rsidRPr="00700712">
        <w:t>2020</w:t>
      </w:r>
      <w:ins w:id="565" w:author="IR" w:date="2025-11-18T18:16:00Z" w16du:dateUtc="2025-11-18T23:16:00Z">
        <w:r w:rsidR="00E2063B">
          <w:t>):</w:t>
        </w:r>
      </w:ins>
      <w:del w:id="566" w:author="IR" w:date="2025-11-18T18:16:00Z" w16du:dateUtc="2025-11-18T23:16:00Z">
        <w:r w:rsidDel="00E2063B">
          <w:delText>,</w:delText>
        </w:r>
      </w:del>
      <w:r>
        <w:t xml:space="preserve"> </w:t>
      </w:r>
      <w:del w:id="567" w:author="IR" w:date="2025-11-18T18:16:00Z" w16du:dateUtc="2025-11-18T23:16:00Z">
        <w:r w:rsidDel="00E2063B">
          <w:delText>pp.</w:delText>
        </w:r>
        <w:r w:rsidRPr="00700712" w:rsidDel="00E2063B">
          <w:delText xml:space="preserve"> </w:delText>
        </w:r>
      </w:del>
      <w:r w:rsidRPr="00700712">
        <w:t>520</w:t>
      </w:r>
      <w:ins w:id="568" w:author="IR" w:date="2025-11-18T18:17:00Z" w16du:dateUtc="2025-11-18T23:17:00Z">
        <w:r w:rsidR="00E2063B">
          <w:t>–</w:t>
        </w:r>
      </w:ins>
      <w:del w:id="569" w:author="IR" w:date="2025-11-18T18:17:00Z" w16du:dateUtc="2025-11-18T23:17:00Z">
        <w:r w:rsidDel="00E2063B">
          <w:delText>-</w:delText>
        </w:r>
      </w:del>
      <w:r w:rsidRPr="00700712">
        <w:t xml:space="preserve">550. </w:t>
      </w:r>
      <w:hyperlink r:id="rId30" w:history="1">
        <w:r w:rsidRPr="00440170">
          <w:rPr>
            <w:rStyle w:val="Hyperlink"/>
          </w:rPr>
          <w:t>https://doi.org/10.3102/0162373720953128</w:t>
        </w:r>
      </w:hyperlink>
      <w:r>
        <w:t>.</w:t>
      </w:r>
    </w:p>
  </w:endnote>
  <w:endnote w:id="30">
    <w:p w14:paraId="69E7028C" w14:textId="2865986C" w:rsidR="00AC4B01" w:rsidRPr="00D3780C" w:rsidRDefault="00AC4B01" w:rsidP="00AC4B01">
      <w:pPr>
        <w:pStyle w:val="EndnoteText"/>
        <w:rPr>
          <w:lang w:val="en-US"/>
        </w:rPr>
      </w:pPr>
      <w:r>
        <w:rPr>
          <w:rStyle w:val="EndnoteReference"/>
        </w:rPr>
        <w:endnoteRef/>
      </w:r>
      <w:r>
        <w:t xml:space="preserve"> </w:t>
      </w:r>
      <w:r w:rsidR="00BF1F59">
        <w:t xml:space="preserve">Will Caroll, </w:t>
      </w:r>
      <w:del w:id="581" w:author="IR" w:date="2025-11-18T18:17:00Z" w16du:dateUtc="2025-11-18T23:17:00Z">
        <w:r w:rsidRPr="00961A74" w:rsidDel="00E2063B">
          <w:rPr>
            <w:i/>
            <w:iCs/>
            <w:rPrChange w:id="582" w:author="IR" w:date="2025-11-19T13:26:00Z" w16du:dateUtc="2025-11-19T18:26:00Z">
              <w:rPr/>
            </w:rPrChange>
          </w:rPr>
          <w:delText>"</w:delText>
        </w:r>
      </w:del>
      <w:r w:rsidRPr="00961A74">
        <w:rPr>
          <w:i/>
          <w:iCs/>
          <w:rPrChange w:id="583" w:author="IR" w:date="2025-11-19T13:26:00Z" w16du:dateUtc="2025-11-19T18:26:00Z">
            <w:rPr/>
          </w:rPrChange>
        </w:rPr>
        <w:t>Investing in Value: Return on Investment and Workforce Success in State Postsecondary Funding</w:t>
      </w:r>
      <w:del w:id="584" w:author="IR" w:date="2025-11-18T18:17:00Z" w16du:dateUtc="2025-11-18T23:17:00Z">
        <w:r w:rsidRPr="00281B39" w:rsidDel="00E2063B">
          <w:delText>."</w:delText>
        </w:r>
      </w:del>
      <w:r w:rsidRPr="00281B39">
        <w:t xml:space="preserve"> </w:t>
      </w:r>
      <w:ins w:id="585" w:author="IR" w:date="2025-11-19T13:27:00Z" w16du:dateUtc="2025-11-19T18:27:00Z">
        <w:r w:rsidR="00961A74">
          <w:t>(</w:t>
        </w:r>
      </w:ins>
      <w:r w:rsidRPr="00281B39">
        <w:t>HCM Strategists</w:t>
      </w:r>
      <w:ins w:id="586" w:author="IR" w:date="2025-11-18T18:17:00Z" w16du:dateUtc="2025-11-18T23:17:00Z">
        <w:r w:rsidR="00E2063B">
          <w:t>,</w:t>
        </w:r>
      </w:ins>
      <w:del w:id="587" w:author="IR" w:date="2025-11-18T18:17:00Z" w16du:dateUtc="2025-11-18T23:17:00Z">
        <w:r w:rsidRPr="00281B39" w:rsidDel="00E2063B">
          <w:delText>.</w:delText>
        </w:r>
      </w:del>
      <w:r w:rsidRPr="00281B39">
        <w:t xml:space="preserve"> 2025</w:t>
      </w:r>
      <w:ins w:id="588" w:author="IR" w:date="2025-11-19T13:27:00Z" w16du:dateUtc="2025-11-19T18:27:00Z">
        <w:r w:rsidR="00961A74">
          <w:t>)</w:t>
        </w:r>
      </w:ins>
      <w:ins w:id="589" w:author="IR" w:date="2025-11-18T18:17:00Z" w16du:dateUtc="2025-11-18T23:17:00Z">
        <w:r w:rsidR="00E2063B">
          <w:t>,</w:t>
        </w:r>
      </w:ins>
      <w:del w:id="590" w:author="IR" w:date="2025-11-18T18:17:00Z" w16du:dateUtc="2025-11-18T23:17:00Z">
        <w:r w:rsidRPr="00281B39" w:rsidDel="00E2063B">
          <w:delText>.</w:delText>
        </w:r>
      </w:del>
      <w:r w:rsidRPr="00281B39">
        <w:t xml:space="preserve"> </w:t>
      </w:r>
      <w:hyperlink r:id="rId31" w:history="1">
        <w:r w:rsidRPr="00440170">
          <w:rPr>
            <w:rStyle w:val="Hyperlink"/>
          </w:rPr>
          <w:t>https://hcmstrategists.com/investing-in-value-roi</w:t>
        </w:r>
      </w:hyperlink>
      <w:r w:rsidRPr="00281B39">
        <w:t>.</w:t>
      </w:r>
    </w:p>
  </w:endnote>
  <w:endnote w:id="31">
    <w:p w14:paraId="5E59B25D" w14:textId="18F1ECA1" w:rsidR="00AC4B01" w:rsidRPr="00CD4F9E" w:rsidRDefault="00AC4B01" w:rsidP="00AC4B01">
      <w:pPr>
        <w:pStyle w:val="EndnoteText"/>
        <w:rPr>
          <w:lang w:val="en-US"/>
        </w:rPr>
      </w:pPr>
      <w:r>
        <w:rPr>
          <w:rStyle w:val="EndnoteReference"/>
        </w:rPr>
        <w:endnoteRef/>
      </w:r>
      <w:r>
        <w:t xml:space="preserve"> </w:t>
      </w:r>
      <w:r w:rsidR="00EF3D6E">
        <w:t>See for example</w:t>
      </w:r>
      <w:del w:id="591" w:author="IR" w:date="2025-11-18T18:17:00Z" w16du:dateUtc="2025-11-18T23:17:00Z">
        <w:r w:rsidR="00EF3D6E" w:rsidDel="00E2063B">
          <w:delText>s</w:delText>
        </w:r>
      </w:del>
      <w:r w:rsidR="00EF3D6E">
        <w:t xml:space="preserve">: </w:t>
      </w:r>
      <w:r w:rsidRPr="00DA6A07">
        <w:t>Alex Cortez, Lynne Graziano, and Paul Beach</w:t>
      </w:r>
      <w:ins w:id="592" w:author="IR" w:date="2025-11-18T18:17:00Z" w16du:dateUtc="2025-11-18T23:17:00Z">
        <w:r w:rsidR="00E2063B">
          <w:t>,</w:t>
        </w:r>
      </w:ins>
      <w:del w:id="593" w:author="IR" w:date="2025-11-18T18:17:00Z" w16du:dateUtc="2025-11-18T23:17:00Z">
        <w:r w:rsidRPr="00DA6A07" w:rsidDel="00E2063B">
          <w:delText>.</w:delText>
        </w:r>
      </w:del>
      <w:r w:rsidRPr="00DA6A07">
        <w:t xml:space="preserve"> </w:t>
      </w:r>
      <w:del w:id="594" w:author="IR" w:date="2025-11-18T18:17:00Z" w16du:dateUtc="2025-11-18T23:17:00Z">
        <w:r w:rsidRPr="00961A74" w:rsidDel="00E2063B">
          <w:rPr>
            <w:i/>
            <w:iCs/>
            <w:rPrChange w:id="595" w:author="IR" w:date="2025-11-19T13:27:00Z" w16du:dateUtc="2025-11-19T18:27:00Z">
              <w:rPr/>
            </w:rPrChange>
          </w:rPr>
          <w:delText>"</w:delText>
        </w:r>
      </w:del>
      <w:r w:rsidRPr="00961A74">
        <w:rPr>
          <w:i/>
          <w:iCs/>
          <w:rPrChange w:id="596" w:author="IR" w:date="2025-11-19T13:27:00Z" w16du:dateUtc="2025-11-19T18:27:00Z">
            <w:rPr/>
          </w:rPrChange>
        </w:rPr>
        <w:t>Dollars and Sense: Measuring the Value of Postsecondary Pathways</w:t>
      </w:r>
      <w:del w:id="597" w:author="IR" w:date="2025-11-18T18:17:00Z" w16du:dateUtc="2025-11-18T23:17:00Z">
        <w:r w:rsidRPr="00DA6A07" w:rsidDel="00E2063B">
          <w:delText>."</w:delText>
        </w:r>
      </w:del>
      <w:r w:rsidRPr="00DA6A07">
        <w:t xml:space="preserve"> </w:t>
      </w:r>
      <w:ins w:id="598" w:author="IR" w:date="2025-11-19T13:27:00Z" w16du:dateUtc="2025-11-19T18:27:00Z">
        <w:r w:rsidR="00961A74">
          <w:t>(</w:t>
        </w:r>
      </w:ins>
      <w:r w:rsidRPr="00DA6A07">
        <w:t>Bellwether</w:t>
      </w:r>
      <w:ins w:id="599" w:author="IR" w:date="2025-11-18T18:17:00Z" w16du:dateUtc="2025-11-18T23:17:00Z">
        <w:r w:rsidR="00E2063B">
          <w:t>,</w:t>
        </w:r>
      </w:ins>
      <w:del w:id="600" w:author="IR" w:date="2025-11-18T18:17:00Z" w16du:dateUtc="2025-11-18T23:17:00Z">
        <w:r w:rsidRPr="00DA6A07" w:rsidDel="00E2063B">
          <w:delText>.</w:delText>
        </w:r>
      </w:del>
      <w:r w:rsidRPr="00DA6A07">
        <w:t xml:space="preserve"> April 2023</w:t>
      </w:r>
      <w:ins w:id="601" w:author="IR" w:date="2025-11-19T13:27:00Z" w16du:dateUtc="2025-11-19T18:27:00Z">
        <w:r w:rsidR="00961A74">
          <w:t>)</w:t>
        </w:r>
      </w:ins>
      <w:ins w:id="602" w:author="IR" w:date="2025-11-18T18:17:00Z" w16du:dateUtc="2025-11-18T23:17:00Z">
        <w:r w:rsidR="00E2063B">
          <w:t>,</w:t>
        </w:r>
      </w:ins>
      <w:del w:id="603" w:author="IR" w:date="2025-11-18T18:17:00Z" w16du:dateUtc="2025-11-18T23:17:00Z">
        <w:r w:rsidRPr="00DA6A07" w:rsidDel="00E2063B">
          <w:delText>.</w:delText>
        </w:r>
      </w:del>
      <w:r w:rsidRPr="00DA6A07">
        <w:t xml:space="preserve"> </w:t>
      </w:r>
      <w:hyperlink r:id="rId32" w:history="1">
        <w:r w:rsidRPr="00440170">
          <w:rPr>
            <w:rStyle w:val="Hyperlink"/>
          </w:rPr>
          <w:t>https://bellwether.org/wp-content/uploads/2023/04/DollarsAndSense_BetaByBellwether_April2023_Final.pdf</w:t>
        </w:r>
      </w:hyperlink>
      <w:r>
        <w:t xml:space="preserve">; </w:t>
      </w:r>
      <w:r w:rsidRPr="0063026E">
        <w:t>Postsecondary Value Commission</w:t>
      </w:r>
      <w:r w:rsidR="0050384D">
        <w:t>,</w:t>
      </w:r>
      <w:r w:rsidRPr="0063026E">
        <w:t xml:space="preserve"> 2021</w:t>
      </w:r>
      <w:r w:rsidR="0050384D">
        <w:t>,</w:t>
      </w:r>
      <w:r w:rsidRPr="0063026E">
        <w:t xml:space="preserve"> </w:t>
      </w:r>
      <w:hyperlink r:id="rId33" w:history="1">
        <w:r w:rsidRPr="00440170">
          <w:rPr>
            <w:rStyle w:val="Hyperlink"/>
          </w:rPr>
          <w:t>https://www.postsecondaryvalue.org/reports/</w:t>
        </w:r>
      </w:hyperlink>
      <w:r w:rsidRPr="0063026E">
        <w:t>.</w:t>
      </w:r>
    </w:p>
  </w:endnote>
  <w:endnote w:id="32">
    <w:p w14:paraId="6D973879" w14:textId="49F5CF2C" w:rsidR="0050384D" w:rsidRPr="0050384D" w:rsidRDefault="0050384D" w:rsidP="0050384D">
      <w:pPr>
        <w:pStyle w:val="EndnoteText"/>
      </w:pPr>
      <w:r>
        <w:rPr>
          <w:rStyle w:val="EndnoteReference"/>
        </w:rPr>
        <w:endnoteRef/>
      </w:r>
      <w:r>
        <w:t xml:space="preserve"> </w:t>
      </w:r>
      <w:del w:id="607" w:author="IR" w:date="2025-11-19T13:27:00Z" w16du:dateUtc="2025-11-19T18:27:00Z">
        <w:r w:rsidDel="00961A74">
          <w:delText xml:space="preserve">Alex </w:delText>
        </w:r>
      </w:del>
      <w:r>
        <w:t xml:space="preserve">Cortez, </w:t>
      </w:r>
      <w:del w:id="608" w:author="IR" w:date="2025-11-19T13:27:00Z" w16du:dateUtc="2025-11-19T18:27:00Z">
        <w:r w:rsidDel="00961A74">
          <w:delText xml:space="preserve">Lynne </w:delText>
        </w:r>
      </w:del>
      <w:r>
        <w:t xml:space="preserve">Graziano, and </w:t>
      </w:r>
      <w:del w:id="609" w:author="IR" w:date="2025-11-19T13:27:00Z" w16du:dateUtc="2025-11-19T18:27:00Z">
        <w:r w:rsidDel="00961A74">
          <w:delText xml:space="preserve">Paul </w:delText>
        </w:r>
      </w:del>
      <w:r>
        <w:t xml:space="preserve">Beach, </w:t>
      </w:r>
      <w:del w:id="610" w:author="IR" w:date="2025-11-19T13:27:00Z" w16du:dateUtc="2025-11-19T18:27:00Z">
        <w:r w:rsidRPr="00961A74" w:rsidDel="00961A74">
          <w:rPr>
            <w:i/>
            <w:iCs/>
            <w:rPrChange w:id="611" w:author="IR" w:date="2025-11-19T13:28:00Z" w16du:dateUtc="2025-11-19T18:28:00Z">
              <w:rPr/>
            </w:rPrChange>
          </w:rPr>
          <w:delText>“</w:delText>
        </w:r>
      </w:del>
      <w:r w:rsidRPr="00961A74">
        <w:rPr>
          <w:i/>
          <w:iCs/>
          <w:rPrChange w:id="612" w:author="IR" w:date="2025-11-19T13:28:00Z" w16du:dateUtc="2025-11-19T18:28:00Z">
            <w:rPr/>
          </w:rPrChange>
        </w:rPr>
        <w:t>Dollars and Sense: Measuring the Value of Postsecondary Pathways</w:t>
      </w:r>
      <w:ins w:id="613" w:author="IR" w:date="2025-11-19T13:27:00Z" w16du:dateUtc="2025-11-19T18:27:00Z">
        <w:r w:rsidR="00961A74">
          <w:t>.</w:t>
        </w:r>
      </w:ins>
      <w:del w:id="614" w:author="IR" w:date="2025-11-19T13:27:00Z" w16du:dateUtc="2025-11-19T18:27:00Z">
        <w:r w:rsidDel="00961A74">
          <w:delText xml:space="preserve">,” Bellwether, April 2023, </w:delText>
        </w:r>
      </w:del>
      <w:del w:id="615" w:author="IR" w:date="2025-11-18T18:17:00Z" w16du:dateUtc="2025-11-18T23:17:00Z">
        <w:r w:rsidDel="00E2063B">
          <w:delText xml:space="preserve">10-14, </w:delText>
        </w:r>
      </w:del>
      <w:del w:id="616" w:author="IR" w:date="2025-11-19T13:27:00Z" w16du:dateUtc="2025-11-19T18:27:00Z">
        <w:r w:rsidRPr="00961A74" w:rsidDel="00961A74">
          <w:rPr>
            <w:rPrChange w:id="617" w:author="IR" w:date="2025-11-19T13:27:00Z" w16du:dateUtc="2025-11-19T18:27:00Z">
              <w:rPr>
                <w:rStyle w:val="Hyperlink"/>
              </w:rPr>
            </w:rPrChange>
          </w:rPr>
          <w:delText>https://bellwether.</w:delText>
        </w:r>
      </w:del>
      <w:ins w:id="618" w:author="IR" w:date="2025-11-19T13:27:00Z" w16du:dateUtc="2025-11-19T18:27:00Z">
        <w:r w:rsidR="00961A74" w:rsidRPr="00961A74" w:rsidDel="00961A74">
          <w:t xml:space="preserve"> </w:t>
        </w:r>
      </w:ins>
      <w:del w:id="619" w:author="IR" w:date="2025-11-19T13:27:00Z" w16du:dateUtc="2025-11-19T18:27:00Z">
        <w:r w:rsidRPr="00961A74" w:rsidDel="00961A74">
          <w:rPr>
            <w:rPrChange w:id="620" w:author="IR" w:date="2025-11-19T13:27:00Z" w16du:dateUtc="2025-11-19T18:27:00Z">
              <w:rPr>
                <w:rStyle w:val="Hyperlink"/>
              </w:rPr>
            </w:rPrChange>
          </w:rPr>
          <w:delText>org/wp-content/uploads/2023/04/DollarsAndSense_BetaByBellwether_April2023_Final.</w:delText>
        </w:r>
      </w:del>
      <w:ins w:id="621" w:author="IR" w:date="2025-11-19T13:27:00Z" w16du:dateUtc="2025-11-19T18:27:00Z">
        <w:r w:rsidR="00961A74" w:rsidRPr="00961A74" w:rsidDel="00961A74">
          <w:t xml:space="preserve"> </w:t>
        </w:r>
      </w:ins>
      <w:del w:id="622" w:author="IR" w:date="2025-11-19T13:27:00Z" w16du:dateUtc="2025-11-19T18:27:00Z">
        <w:r w:rsidRPr="00961A74" w:rsidDel="00961A74">
          <w:rPr>
            <w:rPrChange w:id="623" w:author="IR" w:date="2025-11-19T13:27:00Z" w16du:dateUtc="2025-11-19T18:27:00Z">
              <w:rPr>
                <w:rStyle w:val="Hyperlink"/>
              </w:rPr>
            </w:rPrChange>
          </w:rPr>
          <w:delText>pdf</w:delText>
        </w:r>
        <w:r w:rsidDel="00961A74">
          <w:delText>.</w:delText>
        </w:r>
      </w:del>
      <w:r>
        <w:t xml:space="preserve"> </w:t>
      </w:r>
    </w:p>
  </w:endnote>
  <w:endnote w:id="33">
    <w:p w14:paraId="21DABC52" w14:textId="7E1B505E" w:rsidR="00EA3A81" w:rsidRDefault="00EA3A81" w:rsidP="00EA3A81">
      <w:pPr>
        <w:pStyle w:val="EndnoteText"/>
      </w:pPr>
      <w:r>
        <w:rPr>
          <w:rStyle w:val="EndnoteReference"/>
        </w:rPr>
        <w:endnoteRef/>
      </w:r>
      <w:r>
        <w:t xml:space="preserve"> </w:t>
      </w:r>
      <w:del w:id="687" w:author="IR" w:date="2025-11-18T18:17:00Z" w16du:dateUtc="2025-11-18T23:17:00Z">
        <w:r w:rsidRPr="00961A74" w:rsidDel="00E2063B">
          <w:rPr>
            <w:i/>
            <w:iCs/>
            <w:rPrChange w:id="688" w:author="IR" w:date="2025-11-19T13:28:00Z" w16du:dateUtc="2025-11-19T18:28:00Z">
              <w:rPr/>
            </w:rPrChange>
          </w:rPr>
          <w:delText>"</w:delText>
        </w:r>
      </w:del>
      <w:r w:rsidRPr="00961A74">
        <w:rPr>
          <w:i/>
          <w:iCs/>
          <w:rPrChange w:id="689" w:author="IR" w:date="2025-11-19T13:28:00Z" w16du:dateUtc="2025-11-19T18:28:00Z">
            <w:rPr/>
          </w:rPrChange>
        </w:rPr>
        <w:t>Formula Funding (Community College Finance)</w:t>
      </w:r>
      <w:del w:id="690" w:author="IR" w:date="2025-11-18T18:17:00Z" w16du:dateUtc="2025-11-18T23:17:00Z">
        <w:r w:rsidRPr="00961A74" w:rsidDel="00E2063B">
          <w:rPr>
            <w:i/>
            <w:iCs/>
            <w:rPrChange w:id="691" w:author="IR" w:date="2025-11-19T13:28:00Z" w16du:dateUtc="2025-11-19T18:28:00Z">
              <w:rPr/>
            </w:rPrChange>
          </w:rPr>
          <w:delText>."</w:delText>
        </w:r>
      </w:del>
      <w:r w:rsidRPr="00F5121B">
        <w:t xml:space="preserve"> </w:t>
      </w:r>
      <w:ins w:id="692" w:author="IR" w:date="2025-11-19T13:28:00Z" w16du:dateUtc="2025-11-19T18:28:00Z">
        <w:r w:rsidR="00961A74">
          <w:t>(</w:t>
        </w:r>
      </w:ins>
      <w:r w:rsidRPr="00F5121B">
        <w:t>Texas Higher Education Coordinating Board</w:t>
      </w:r>
      <w:ins w:id="693" w:author="IR" w:date="2025-11-18T18:17:00Z" w16du:dateUtc="2025-11-18T23:17:00Z">
        <w:r w:rsidR="00E2063B">
          <w:t>,</w:t>
        </w:r>
      </w:ins>
      <w:del w:id="694" w:author="IR" w:date="2025-11-18T18:17:00Z" w16du:dateUtc="2025-11-18T23:17:00Z">
        <w:r w:rsidRPr="00F5121B" w:rsidDel="00E2063B">
          <w:delText>.</w:delText>
        </w:r>
      </w:del>
      <w:r w:rsidRPr="00F5121B">
        <w:t xml:space="preserve"> 2025</w:t>
      </w:r>
      <w:ins w:id="695" w:author="IR" w:date="2025-11-19T13:28:00Z" w16du:dateUtc="2025-11-19T18:28:00Z">
        <w:r w:rsidR="00961A74">
          <w:t>)</w:t>
        </w:r>
      </w:ins>
      <w:ins w:id="696" w:author="IR" w:date="2025-11-18T18:18:00Z" w16du:dateUtc="2025-11-18T23:18:00Z">
        <w:r w:rsidR="00E2063B">
          <w:t>,</w:t>
        </w:r>
      </w:ins>
      <w:del w:id="697" w:author="IR" w:date="2025-11-18T18:18:00Z" w16du:dateUtc="2025-11-18T23:18:00Z">
        <w:r w:rsidRPr="00F5121B" w:rsidDel="00E2063B">
          <w:delText>.</w:delText>
        </w:r>
      </w:del>
      <w:r w:rsidRPr="00F5121B">
        <w:t xml:space="preserve"> </w:t>
      </w:r>
      <w:hyperlink r:id="rId34" w:history="1">
        <w:r w:rsidRPr="00440170">
          <w:rPr>
            <w:rStyle w:val="Hyperlink"/>
          </w:rPr>
          <w:t>https://www.highered.texas.gov/community-college-finance/formula-funding/</w:t>
        </w:r>
      </w:hyperlink>
      <w:r>
        <w:t xml:space="preserve">. </w:t>
      </w:r>
    </w:p>
  </w:endnote>
  <w:endnote w:id="34">
    <w:p w14:paraId="4F2DEA27" w14:textId="55D727AA" w:rsidR="00334CF7" w:rsidRPr="00334CF7" w:rsidRDefault="00334CF7">
      <w:pPr>
        <w:pStyle w:val="EndnoteText"/>
        <w:rPr>
          <w:lang w:val="en-US"/>
        </w:rPr>
      </w:pPr>
      <w:r>
        <w:rPr>
          <w:rStyle w:val="EndnoteReference"/>
        </w:rPr>
        <w:endnoteRef/>
      </w:r>
      <w:r>
        <w:t xml:space="preserve"> </w:t>
      </w:r>
      <w:del w:id="719" w:author="IR" w:date="2025-11-18T22:07:00Z" w16du:dateUtc="2025-11-19T03:07:00Z">
        <w:r w:rsidR="009A78DA" w:rsidRPr="009A78DA" w:rsidDel="00D2746D">
          <w:delText xml:space="preserve">Chris </w:delText>
        </w:r>
      </w:del>
      <w:r w:rsidR="009A78DA" w:rsidRPr="009A78DA">
        <w:t xml:space="preserve">Lowery, </w:t>
      </w:r>
      <w:del w:id="720" w:author="IR" w:date="2025-11-18T18:18:00Z" w16du:dateUtc="2025-11-18T23:18:00Z">
        <w:r w:rsidR="009A78DA" w:rsidRPr="00961A74" w:rsidDel="00E2063B">
          <w:rPr>
            <w:i/>
            <w:iCs/>
            <w:rPrChange w:id="721" w:author="IR" w:date="2025-11-19T13:28:00Z" w16du:dateUtc="2025-11-19T18:28:00Z">
              <w:rPr/>
            </w:rPrChange>
          </w:rPr>
          <w:delText>"</w:delText>
        </w:r>
      </w:del>
      <w:r w:rsidR="009A78DA" w:rsidRPr="00961A74">
        <w:rPr>
          <w:i/>
          <w:iCs/>
          <w:rPrChange w:id="722" w:author="IR" w:date="2025-11-19T13:28:00Z" w16du:dateUtc="2025-11-19T18:28:00Z">
            <w:rPr/>
          </w:rPrChange>
        </w:rPr>
        <w:t>Outcomes-Based Performance Funding</w:t>
      </w:r>
      <w:ins w:id="723" w:author="IR" w:date="2025-11-18T22:07:00Z" w16du:dateUtc="2025-11-19T03:07:00Z">
        <w:r w:rsidR="00D2746D">
          <w:t>.</w:t>
        </w:r>
      </w:ins>
      <w:del w:id="724" w:author="IR" w:date="2025-11-18T22:07:00Z" w16du:dateUtc="2025-11-19T03:07:00Z">
        <w:r w:rsidR="009A78DA" w:rsidRPr="009A78DA" w:rsidDel="00D2746D">
          <w:delText>,</w:delText>
        </w:r>
      </w:del>
      <w:del w:id="725" w:author="IR" w:date="2025-11-18T18:18:00Z" w16du:dateUtc="2025-11-18T23:18:00Z">
        <w:r w:rsidR="009A78DA" w:rsidRPr="009A78DA" w:rsidDel="00E2063B">
          <w:delText>"</w:delText>
        </w:r>
      </w:del>
      <w:del w:id="726" w:author="IR" w:date="2025-11-18T22:06:00Z" w16du:dateUtc="2025-11-19T03:06:00Z">
        <w:r w:rsidR="009A78DA" w:rsidRPr="009A78DA" w:rsidDel="00D2746D">
          <w:delText xml:space="preserve"> memo to Governor</w:delText>
        </w:r>
      </w:del>
      <w:del w:id="727" w:author="IR" w:date="2025-11-18T18:18:00Z" w16du:dateUtc="2025-11-18T23:18:00Z">
        <w:r w:rsidR="009A78DA" w:rsidRPr="009A78DA" w:rsidDel="00E2063B">
          <w:delText>'</w:delText>
        </w:r>
      </w:del>
      <w:del w:id="728" w:author="IR" w:date="2025-11-18T22:06:00Z" w16du:dateUtc="2025-11-19T03:06:00Z">
        <w:r w:rsidR="009A78DA" w:rsidRPr="009A78DA" w:rsidDel="00D2746D">
          <w:delText>s Workforce Cabinet, June 27,</w:delText>
        </w:r>
      </w:del>
      <w:ins w:id="729" w:author="IR" w:date="2025-11-18T22:09:00Z" w16du:dateUtc="2025-11-19T03:09:00Z">
        <w:r w:rsidR="00D2746D" w:rsidRPr="009A78DA" w:rsidDel="00D2746D">
          <w:t xml:space="preserve"> </w:t>
        </w:r>
      </w:ins>
      <w:del w:id="730" w:author="IR" w:date="2025-11-18T22:09:00Z" w16du:dateUtc="2025-11-19T03:09:00Z">
        <w:r w:rsidR="009A78DA" w:rsidRPr="009A78DA" w:rsidDel="00D2746D">
          <w:delText xml:space="preserve"> 2024, Indiana Commission for Higher Education, </w:delText>
        </w:r>
        <w:r w:rsidR="006E6B0B" w:rsidDel="00D2746D">
          <w:delText>pp.</w:delText>
        </w:r>
      </w:del>
      <w:ins w:id="731" w:author="IR" w:date="2025-11-18T22:09:00Z" w16du:dateUtc="2025-11-19T03:09:00Z">
        <w:r w:rsidR="00D2746D" w:rsidDel="00D2746D">
          <w:t xml:space="preserve"> </w:t>
        </w:r>
      </w:ins>
      <w:del w:id="732" w:author="IR" w:date="2025-11-18T22:09:00Z" w16du:dateUtc="2025-11-19T03:09:00Z">
        <w:r w:rsidR="006E6B0B" w:rsidDel="00D2746D">
          <w:delText xml:space="preserve"> 5-7, </w:delText>
        </w:r>
        <w:r w:rsidR="006E6B0B" w:rsidRPr="00D2746D" w:rsidDel="00D2746D">
          <w:rPr>
            <w:rPrChange w:id="733" w:author="IR" w:date="2025-11-18T22:09:00Z" w16du:dateUtc="2025-11-19T03:09:00Z">
              <w:rPr>
                <w:rStyle w:val="Hyperlink"/>
              </w:rPr>
            </w:rPrChange>
          </w:rPr>
          <w:delText>https://www.in.</w:delText>
        </w:r>
      </w:del>
      <w:ins w:id="734" w:author="IR" w:date="2025-11-18T22:09:00Z" w16du:dateUtc="2025-11-19T03:09:00Z">
        <w:r w:rsidR="00D2746D" w:rsidRPr="00D2746D" w:rsidDel="00D2746D">
          <w:t xml:space="preserve"> </w:t>
        </w:r>
      </w:ins>
      <w:del w:id="735" w:author="IR" w:date="2025-11-18T22:09:00Z" w16du:dateUtc="2025-11-19T03:09:00Z">
        <w:r w:rsidR="006E6B0B" w:rsidRPr="00D2746D" w:rsidDel="00D2746D">
          <w:rPr>
            <w:rPrChange w:id="736" w:author="IR" w:date="2025-11-18T22:09:00Z" w16du:dateUtc="2025-11-19T03:09:00Z">
              <w:rPr>
                <w:rStyle w:val="Hyperlink"/>
              </w:rPr>
            </w:rPrChange>
          </w:rPr>
          <w:delText>gov/gwc/files/Higher-Education-Funding-GWC-</w:delText>
        </w:r>
      </w:del>
      <w:ins w:id="737" w:author="IR" w:date="2025-11-18T22:09:00Z" w16du:dateUtc="2025-11-19T03:09:00Z">
        <w:r w:rsidR="00D2746D" w:rsidRPr="00D2746D" w:rsidDel="00D2746D">
          <w:t xml:space="preserve"> </w:t>
        </w:r>
      </w:ins>
      <w:del w:id="738" w:author="IR" w:date="2025-11-18T22:09:00Z" w16du:dateUtc="2025-11-19T03:09:00Z">
        <w:r w:rsidR="006E6B0B" w:rsidRPr="00D2746D" w:rsidDel="00D2746D">
          <w:rPr>
            <w:rPrChange w:id="739" w:author="IR" w:date="2025-11-18T22:09:00Z" w16du:dateUtc="2025-11-19T03:09:00Z">
              <w:rPr>
                <w:rStyle w:val="Hyperlink"/>
              </w:rPr>
            </w:rPrChange>
          </w:rPr>
          <w:delText>Memo-6.27.24.pdf</w:delText>
        </w:r>
        <w:r w:rsidR="009A78DA" w:rsidRPr="009A78DA" w:rsidDel="00D2746D">
          <w:delText>.</w:delText>
        </w:r>
      </w:del>
    </w:p>
  </w:endnote>
  <w:endnote w:id="35">
    <w:p w14:paraId="7F1870CA" w14:textId="48114C4B" w:rsidR="006E6B0B" w:rsidRPr="00334CF7" w:rsidRDefault="006E6B0B" w:rsidP="006E6B0B">
      <w:pPr>
        <w:pStyle w:val="EndnoteText"/>
        <w:rPr>
          <w:lang w:val="en-US"/>
        </w:rPr>
      </w:pPr>
      <w:r>
        <w:rPr>
          <w:rStyle w:val="EndnoteReference"/>
        </w:rPr>
        <w:endnoteRef/>
      </w:r>
      <w:r>
        <w:t xml:space="preserve"> </w:t>
      </w:r>
      <w:del w:id="744" w:author="IR" w:date="2025-11-18T18:18:00Z" w16du:dateUtc="2025-11-18T23:18:00Z">
        <w:r w:rsidRPr="009A78DA" w:rsidDel="00E2063B">
          <w:delText xml:space="preserve">Chris Lowery, "Outcomes-Based Performance Funding," memo to Governor's Workforce Cabinet, June 27, 2024, Indiana Commission for Higher Education, </w:delText>
        </w:r>
        <w:r w:rsidDel="00E2063B">
          <w:delText xml:space="preserve">pp. 5-7, </w:delText>
        </w:r>
        <w:r w:rsidDel="00E2063B">
          <w:fldChar w:fldCharType="begin"/>
        </w:r>
        <w:r w:rsidDel="00E2063B">
          <w:delInstrText>HYPERLINK "https://www.in.gov/gwc/files/Higher-Education-Funding-GWC-Memo-6.27.24.pdf"</w:delInstrText>
        </w:r>
        <w:r w:rsidDel="00E2063B">
          <w:fldChar w:fldCharType="separate"/>
        </w:r>
        <w:r w:rsidRPr="00D30E76" w:rsidDel="00E2063B">
          <w:rPr>
            <w:rStyle w:val="Hyperlink"/>
          </w:rPr>
          <w:delText>https://www.in.gov/gwc/files/Higher-Education-Funding-GWC-Memo-6.27.24.pdf</w:delText>
        </w:r>
        <w:r w:rsidDel="00E2063B">
          <w:fldChar w:fldCharType="end"/>
        </w:r>
        <w:r w:rsidRPr="009A78DA" w:rsidDel="00E2063B">
          <w:delText>.</w:delText>
        </w:r>
      </w:del>
      <w:ins w:id="745" w:author="IR" w:date="2025-11-18T18:18:00Z" w16du:dateUtc="2025-11-18T23:18:00Z">
        <w:r w:rsidR="00E2063B">
          <w:t>Ibid.</w:t>
        </w:r>
      </w:ins>
    </w:p>
  </w:endnote>
  <w:endnote w:id="36">
    <w:p w14:paraId="3CDE1E7D" w14:textId="2987E3DE" w:rsidR="006E6B0B" w:rsidRPr="00334CF7" w:rsidRDefault="006E6B0B" w:rsidP="006E6B0B">
      <w:pPr>
        <w:pStyle w:val="EndnoteText"/>
        <w:rPr>
          <w:lang w:val="en-US"/>
        </w:rPr>
      </w:pPr>
      <w:r>
        <w:rPr>
          <w:rStyle w:val="EndnoteReference"/>
        </w:rPr>
        <w:endnoteRef/>
      </w:r>
      <w:r>
        <w:t xml:space="preserve"> </w:t>
      </w:r>
      <w:del w:id="746" w:author="IR" w:date="2025-11-18T18:18:00Z" w16du:dateUtc="2025-11-18T23:18:00Z">
        <w:r w:rsidRPr="009A78DA" w:rsidDel="00E2063B">
          <w:delText xml:space="preserve">Chris Lowery, "Outcomes-Based Performance Funding," memo to Governor's Workforce Cabinet, June 27, 2024, Indiana Commission for Higher Education, </w:delText>
        </w:r>
        <w:r w:rsidDel="00E2063B">
          <w:delText xml:space="preserve">pp. 5-7, </w:delText>
        </w:r>
        <w:r w:rsidDel="00E2063B">
          <w:fldChar w:fldCharType="begin"/>
        </w:r>
        <w:r w:rsidDel="00E2063B">
          <w:delInstrText>HYPERLINK "https://www.in.gov/gwc/files/Higher-Education-Funding-GWC-Memo-6.27.24.pdf"</w:delInstrText>
        </w:r>
        <w:r w:rsidDel="00E2063B">
          <w:fldChar w:fldCharType="separate"/>
        </w:r>
        <w:r w:rsidRPr="00D30E76" w:rsidDel="00E2063B">
          <w:rPr>
            <w:rStyle w:val="Hyperlink"/>
          </w:rPr>
          <w:delText>https://www.in.gov/gwc/files/Higher-Education-Funding-GWC-Memo-6.27.24.pdf</w:delText>
        </w:r>
        <w:r w:rsidDel="00E2063B">
          <w:fldChar w:fldCharType="end"/>
        </w:r>
        <w:r w:rsidRPr="009A78DA" w:rsidDel="00E2063B">
          <w:delText>.</w:delText>
        </w:r>
      </w:del>
      <w:ins w:id="747" w:author="IR" w:date="2025-11-18T18:18:00Z" w16du:dateUtc="2025-11-18T23:18:00Z">
        <w:r w:rsidR="00E2063B">
          <w:t>Ibid.</w:t>
        </w:r>
      </w:ins>
    </w:p>
  </w:endnote>
  <w:endnote w:id="37">
    <w:p w14:paraId="5838C577" w14:textId="3ECAFED4" w:rsidR="00613023" w:rsidRPr="00613023" w:rsidRDefault="00613023">
      <w:pPr>
        <w:pStyle w:val="EndnoteText"/>
      </w:pPr>
      <w:r>
        <w:rPr>
          <w:rStyle w:val="EndnoteReference"/>
        </w:rPr>
        <w:endnoteRef/>
      </w:r>
      <w:del w:id="761" w:author="IR" w:date="2025-11-18T18:18:00Z" w16du:dateUtc="2025-11-18T23:18:00Z">
        <w:r w:rsidDel="00E2063B">
          <w:delText xml:space="preserve"> </w:delText>
        </w:r>
        <w:r w:rsidR="00AB564F" w:rsidRPr="00E708AB" w:rsidDel="00E2063B">
          <w:delText>Tennessee Higher Education Commission.</w:delText>
        </w:r>
      </w:del>
      <w:r w:rsidR="00AB564F" w:rsidRPr="00E708AB">
        <w:t xml:space="preserve"> </w:t>
      </w:r>
      <w:del w:id="762" w:author="IR" w:date="2025-11-18T18:18:00Z" w16du:dateUtc="2025-11-18T23:18:00Z">
        <w:r w:rsidR="00AB564F" w:rsidRPr="00961A74" w:rsidDel="00E2063B">
          <w:rPr>
            <w:i/>
            <w:iCs/>
            <w:rPrChange w:id="763" w:author="IR" w:date="2025-11-19T13:28:00Z" w16du:dateUtc="2025-11-19T18:28:00Z">
              <w:rPr/>
            </w:rPrChange>
          </w:rPr>
          <w:delText>"</w:delText>
        </w:r>
      </w:del>
      <w:r w:rsidR="00AB564F" w:rsidRPr="00961A74">
        <w:rPr>
          <w:i/>
          <w:iCs/>
          <w:rPrChange w:id="764" w:author="IR" w:date="2025-11-19T13:28:00Z" w16du:dateUtc="2025-11-19T18:28:00Z">
            <w:rPr/>
          </w:rPrChange>
        </w:rPr>
        <w:t>2020</w:t>
      </w:r>
      <w:ins w:id="765" w:author="IR" w:date="2025-11-18T18:19:00Z" w16du:dateUtc="2025-11-18T23:19:00Z">
        <w:r w:rsidR="00E2063B" w:rsidRPr="00961A74">
          <w:rPr>
            <w:i/>
            <w:iCs/>
            <w:rPrChange w:id="766" w:author="IR" w:date="2025-11-19T13:28:00Z" w16du:dateUtc="2025-11-19T18:28:00Z">
              <w:rPr/>
            </w:rPrChange>
          </w:rPr>
          <w:t>–</w:t>
        </w:r>
      </w:ins>
      <w:del w:id="767" w:author="IR" w:date="2025-11-18T18:18:00Z" w16du:dateUtc="2025-11-18T23:18:00Z">
        <w:r w:rsidR="00AB564F" w:rsidRPr="00961A74" w:rsidDel="00E2063B">
          <w:rPr>
            <w:i/>
            <w:iCs/>
            <w:rPrChange w:id="768" w:author="IR" w:date="2025-11-19T13:28:00Z" w16du:dateUtc="2025-11-19T18:28:00Z">
              <w:rPr/>
            </w:rPrChange>
          </w:rPr>
          <w:delText>-</w:delText>
        </w:r>
      </w:del>
      <w:r w:rsidR="00AB564F" w:rsidRPr="00961A74">
        <w:rPr>
          <w:i/>
          <w:iCs/>
          <w:rPrChange w:id="769" w:author="IR" w:date="2025-11-19T13:28:00Z" w16du:dateUtc="2025-11-19T18:28:00Z">
            <w:rPr/>
          </w:rPrChange>
        </w:rPr>
        <w:t>25 Quality Assurance Funding Guidebook</w:t>
      </w:r>
      <w:del w:id="770" w:author="IR" w:date="2025-11-18T18:18:00Z" w16du:dateUtc="2025-11-18T23:18:00Z">
        <w:r w:rsidR="00AB564F" w:rsidRPr="00E708AB" w:rsidDel="00E2063B">
          <w:delText>."</w:delText>
        </w:r>
      </w:del>
      <w:r w:rsidR="00AB564F" w:rsidRPr="00E708AB">
        <w:t xml:space="preserve"> </w:t>
      </w:r>
      <w:ins w:id="771" w:author="IR" w:date="2025-11-19T13:28:00Z" w16du:dateUtc="2025-11-19T18:28:00Z">
        <w:r w:rsidR="00961A74">
          <w:t>(</w:t>
        </w:r>
      </w:ins>
      <w:r w:rsidR="00AB564F" w:rsidRPr="00E708AB">
        <w:t>Tennessee Higher Education Commission</w:t>
      </w:r>
      <w:ins w:id="772" w:author="IR" w:date="2025-11-18T18:19:00Z" w16du:dateUtc="2025-11-18T23:19:00Z">
        <w:r w:rsidR="00E2063B">
          <w:t>,</w:t>
        </w:r>
      </w:ins>
      <w:del w:id="773" w:author="IR" w:date="2025-11-18T18:18:00Z" w16du:dateUtc="2025-11-18T23:18:00Z">
        <w:r w:rsidR="00AB564F" w:rsidRPr="00E708AB" w:rsidDel="00E2063B">
          <w:delText>.</w:delText>
        </w:r>
      </w:del>
      <w:r w:rsidR="00AB564F" w:rsidRPr="00E708AB">
        <w:t xml:space="preserve"> December 9, 2021</w:t>
      </w:r>
      <w:ins w:id="774" w:author="IR" w:date="2025-11-19T13:28:00Z" w16du:dateUtc="2025-11-19T18:28:00Z">
        <w:r w:rsidR="00961A74">
          <w:t>)</w:t>
        </w:r>
      </w:ins>
      <w:ins w:id="775" w:author="IR" w:date="2025-11-18T18:19:00Z" w16du:dateUtc="2025-11-18T23:19:00Z">
        <w:r w:rsidR="00E2063B">
          <w:t>,</w:t>
        </w:r>
      </w:ins>
      <w:del w:id="776" w:author="IR" w:date="2025-11-18T18:19:00Z" w16du:dateUtc="2025-11-18T23:19:00Z">
        <w:r w:rsidR="00AB564F" w:rsidRPr="00E708AB" w:rsidDel="00E2063B">
          <w:delText>.</w:delText>
        </w:r>
      </w:del>
      <w:r w:rsidR="00AB564F">
        <w:t xml:space="preserve"> </w:t>
      </w:r>
      <w:hyperlink r:id="rId35" w:history="1">
        <w:r w:rsidR="00AB564F" w:rsidRPr="00A940F0">
          <w:rPr>
            <w:rStyle w:val="Hyperlink"/>
          </w:rPr>
          <w:t>https://www.tn.gov/content/dam/tn/thec/bureau/aa/academic-programs/qaf/THEC_2020-25%20Quality%20Assurance%20Funding_Guidebook_Dec%209%202021.pdf</w:t>
        </w:r>
      </w:hyperlink>
      <w:r w:rsidR="00AB564F" w:rsidRPr="00E708AB">
        <w:t>.</w:t>
      </w:r>
    </w:p>
  </w:endnote>
  <w:endnote w:id="38">
    <w:p w14:paraId="2F0205E8" w14:textId="0B9BF93A" w:rsidR="00A24F7D" w:rsidRPr="00AB564F" w:rsidRDefault="00A24F7D" w:rsidP="00A24F7D">
      <w:pPr>
        <w:pStyle w:val="EndnoteText"/>
      </w:pPr>
      <w:r>
        <w:rPr>
          <w:rStyle w:val="EndnoteReference"/>
        </w:rPr>
        <w:endnoteRef/>
      </w:r>
      <w:r>
        <w:t xml:space="preserve"> </w:t>
      </w:r>
      <w:del w:id="778" w:author="IR" w:date="2025-11-18T18:19:00Z" w16du:dateUtc="2025-11-18T23:19:00Z">
        <w:r w:rsidRPr="00E708AB" w:rsidDel="00E2063B">
          <w:delText xml:space="preserve">Tennessee Higher Education Commission. "2020-25 Quality Assurance Funding Guidebook." Tennessee Higher Education Commission. December 9, 2021. </w:delText>
        </w:r>
        <w:r w:rsidDel="00E2063B">
          <w:delText xml:space="preserve">pp. 6. </w:delText>
        </w:r>
        <w:r w:rsidDel="00E2063B">
          <w:fldChar w:fldCharType="begin"/>
        </w:r>
        <w:r w:rsidDel="00E2063B">
          <w:delInstrText>HYPERLINK "https://www.tn.gov/content/dam/tn/thec/bureau/aa/academic-programs/qaf/THEC_2020-25%20Quality%20Assurance%20Funding_Guidebook_Dec%209%202021.pdf"</w:delInstrText>
        </w:r>
        <w:r w:rsidDel="00E2063B">
          <w:fldChar w:fldCharType="separate"/>
        </w:r>
        <w:r w:rsidRPr="00A940F0" w:rsidDel="00E2063B">
          <w:rPr>
            <w:rStyle w:val="Hyperlink"/>
          </w:rPr>
          <w:delText>https://www.tn.gov/content/dam/tn/thec/bureau/aa/academic-programs/qaf/THEC_2020-25%20Quality%20Assurance%20Funding_Guidebook_Dec%209%202021.pdf</w:delText>
        </w:r>
        <w:r w:rsidDel="00E2063B">
          <w:fldChar w:fldCharType="end"/>
        </w:r>
        <w:r w:rsidRPr="00E708AB" w:rsidDel="00E2063B">
          <w:delText>.</w:delText>
        </w:r>
      </w:del>
      <w:ins w:id="779" w:author="IR" w:date="2025-11-18T18:19:00Z" w16du:dateUtc="2025-11-18T23:19:00Z">
        <w:r w:rsidR="00E2063B">
          <w:t>Ibid.</w:t>
        </w:r>
      </w:ins>
      <w:r>
        <w:t xml:space="preserve"> </w:t>
      </w:r>
    </w:p>
  </w:endnote>
  <w:endnote w:id="39">
    <w:p w14:paraId="271C68A8" w14:textId="4F656111" w:rsidR="00613023" w:rsidRPr="005D5004" w:rsidRDefault="00613023" w:rsidP="00613023">
      <w:pPr>
        <w:pStyle w:val="EndnoteText"/>
        <w:rPr>
          <w:lang w:val="en-US"/>
        </w:rPr>
      </w:pPr>
      <w:r>
        <w:rPr>
          <w:rStyle w:val="EndnoteReference"/>
        </w:rPr>
        <w:endnoteRef/>
      </w:r>
      <w:r>
        <w:t xml:space="preserve"> </w:t>
      </w:r>
      <w:r>
        <w:rPr>
          <w:lang w:val="en-US"/>
        </w:rPr>
        <w:t xml:space="preserve">Justin P. Wilson, </w:t>
      </w:r>
      <w:del w:id="780" w:author="IR" w:date="2025-11-19T13:28:00Z" w16du:dateUtc="2025-11-19T18:28:00Z">
        <w:r w:rsidRPr="00961A74" w:rsidDel="00961A74">
          <w:rPr>
            <w:i/>
            <w:iCs/>
            <w:lang w:val="en-US"/>
            <w:rPrChange w:id="781" w:author="IR" w:date="2025-11-19T13:28:00Z" w16du:dateUtc="2025-11-19T18:28:00Z">
              <w:rPr>
                <w:lang w:val="en-US"/>
              </w:rPr>
            </w:rPrChange>
          </w:rPr>
          <w:delText>“</w:delText>
        </w:r>
      </w:del>
      <w:r w:rsidRPr="00961A74">
        <w:rPr>
          <w:i/>
          <w:iCs/>
          <w:lang w:val="en-US"/>
          <w:rPrChange w:id="782" w:author="IR" w:date="2025-11-19T13:28:00Z" w16du:dateUtc="2025-11-19T18:28:00Z">
            <w:rPr>
              <w:lang w:val="en-US"/>
            </w:rPr>
          </w:rPrChange>
        </w:rPr>
        <w:t>Funding Tennessee’s Public Colleges and Universities: The Outcomes-Based Funding Formula</w:t>
      </w:r>
      <w:del w:id="783" w:author="IR" w:date="2025-11-18T18:19:00Z" w16du:dateUtc="2025-11-18T23:19:00Z">
        <w:r w:rsidDel="00E2063B">
          <w:rPr>
            <w:lang w:val="en-US"/>
          </w:rPr>
          <w:delText>.</w:delText>
        </w:r>
      </w:del>
      <w:del w:id="784" w:author="IR" w:date="2025-11-19T13:28:00Z" w16du:dateUtc="2025-11-19T18:28:00Z">
        <w:r w:rsidDel="00961A74">
          <w:rPr>
            <w:lang w:val="en-US"/>
          </w:rPr>
          <w:delText>”</w:delText>
        </w:r>
      </w:del>
      <w:r>
        <w:rPr>
          <w:lang w:val="en-US"/>
        </w:rPr>
        <w:t xml:space="preserve"> </w:t>
      </w:r>
      <w:ins w:id="785" w:author="IR" w:date="2025-11-19T13:28:00Z" w16du:dateUtc="2025-11-19T18:28:00Z">
        <w:r w:rsidR="00961A74">
          <w:rPr>
            <w:lang w:val="en-US"/>
          </w:rPr>
          <w:t>(</w:t>
        </w:r>
      </w:ins>
      <w:r>
        <w:rPr>
          <w:lang w:val="en-US"/>
        </w:rPr>
        <w:t>Tennessee Comptroller of the Treasury</w:t>
      </w:r>
      <w:ins w:id="786" w:author="IR" w:date="2025-11-18T18:19:00Z" w16du:dateUtc="2025-11-18T23:19:00Z">
        <w:r w:rsidR="00E2063B">
          <w:rPr>
            <w:lang w:val="en-US"/>
          </w:rPr>
          <w:t>,</w:t>
        </w:r>
      </w:ins>
      <w:del w:id="787" w:author="IR" w:date="2025-11-18T18:19:00Z" w16du:dateUtc="2025-11-18T23:19:00Z">
        <w:r w:rsidDel="00E2063B">
          <w:rPr>
            <w:lang w:val="en-US"/>
          </w:rPr>
          <w:delText>.</w:delText>
        </w:r>
      </w:del>
      <w:r>
        <w:rPr>
          <w:lang w:val="en-US"/>
        </w:rPr>
        <w:t xml:space="preserve"> November 2017</w:t>
      </w:r>
      <w:ins w:id="788" w:author="IR" w:date="2025-11-19T13:28:00Z" w16du:dateUtc="2025-11-19T18:28:00Z">
        <w:r w:rsidR="00961A74">
          <w:rPr>
            <w:lang w:val="en-US"/>
          </w:rPr>
          <w:t>)</w:t>
        </w:r>
      </w:ins>
      <w:ins w:id="789" w:author="IR" w:date="2025-11-18T18:19:00Z" w16du:dateUtc="2025-11-18T23:19:00Z">
        <w:r w:rsidR="00E2063B">
          <w:rPr>
            <w:lang w:val="en-US"/>
          </w:rPr>
          <w:t>,</w:t>
        </w:r>
      </w:ins>
      <w:del w:id="790" w:author="IR" w:date="2025-11-18T18:19:00Z" w16du:dateUtc="2025-11-18T23:19:00Z">
        <w:r w:rsidDel="00E2063B">
          <w:rPr>
            <w:lang w:val="en-US"/>
          </w:rPr>
          <w:delText>.</w:delText>
        </w:r>
      </w:del>
      <w:r>
        <w:rPr>
          <w:lang w:val="en-US"/>
        </w:rPr>
        <w:t xml:space="preserve"> </w:t>
      </w:r>
      <w:del w:id="791" w:author="IR" w:date="2025-11-18T18:19:00Z" w16du:dateUtc="2025-11-18T23:19:00Z">
        <w:r w:rsidDel="00E2063B">
          <w:rPr>
            <w:lang w:val="en-US"/>
          </w:rPr>
          <w:delText xml:space="preserve">pp. 25. </w:delText>
        </w:r>
      </w:del>
      <w:hyperlink r:id="rId36" w:history="1">
        <w:r w:rsidRPr="00A940F0">
          <w:rPr>
            <w:rStyle w:val="Hyperlink"/>
            <w:lang w:val="en-US"/>
          </w:rPr>
          <w:t>https://comptroller.tn.gov/content/dam/cot/orea/advanced-search/2017/2017_OREA_OutcomesBasedFund.pdf</w:t>
        </w:r>
      </w:hyperlink>
      <w:r>
        <w:rPr>
          <w:lang w:val="en-US"/>
        </w:rPr>
        <w:t xml:space="preserve">. </w:t>
      </w:r>
    </w:p>
  </w:endnote>
  <w:endnote w:id="40">
    <w:p w14:paraId="6BC41046" w14:textId="369F6BDD" w:rsidR="00597D08" w:rsidRPr="00573693" w:rsidRDefault="00597D08" w:rsidP="00597D08">
      <w:pPr>
        <w:pStyle w:val="EndnoteText"/>
        <w:rPr>
          <w:lang w:val="en-US"/>
        </w:rPr>
      </w:pPr>
      <w:r>
        <w:rPr>
          <w:rStyle w:val="EndnoteReference"/>
        </w:rPr>
        <w:endnoteRef/>
      </w:r>
      <w:r>
        <w:t xml:space="preserve"> Jacob Faina and Zachary Scherer, </w:t>
      </w:r>
      <w:del w:id="792" w:author="IR" w:date="2025-11-19T13:28:00Z" w16du:dateUtc="2025-11-19T18:28:00Z">
        <w:r w:rsidRPr="00961A74" w:rsidDel="00961A74">
          <w:rPr>
            <w:i/>
            <w:iCs/>
            <w:rPrChange w:id="793" w:author="IR" w:date="2025-11-19T13:28:00Z" w16du:dateUtc="2025-11-19T18:28:00Z">
              <w:rPr/>
            </w:rPrChange>
          </w:rPr>
          <w:delText>“</w:delText>
        </w:r>
      </w:del>
      <w:r w:rsidRPr="00961A74">
        <w:rPr>
          <w:i/>
          <w:iCs/>
          <w:rPrChange w:id="794" w:author="IR" w:date="2025-11-19T13:28:00Z" w16du:dateUtc="2025-11-19T18:28:00Z">
            <w:rPr/>
          </w:rPrChange>
        </w:rPr>
        <w:t>Voting and Registration in the Election of November 2020</w:t>
      </w:r>
      <w:del w:id="795" w:author="IR" w:date="2025-11-19T13:28:00Z" w16du:dateUtc="2025-11-19T18:28:00Z">
        <w:r w:rsidDel="00961A74">
          <w:delText>,”</w:delText>
        </w:r>
      </w:del>
      <w:r>
        <w:t xml:space="preserve"> </w:t>
      </w:r>
      <w:ins w:id="796" w:author="IR" w:date="2025-11-19T13:28:00Z" w16du:dateUtc="2025-11-19T18:28:00Z">
        <w:r w:rsidR="00961A74">
          <w:t>(</w:t>
        </w:r>
      </w:ins>
      <w:r>
        <w:t>U.S. Census Bureau, January 2022</w:t>
      </w:r>
      <w:ins w:id="797" w:author="IR" w:date="2025-11-19T13:28:00Z" w16du:dateUtc="2025-11-19T18:28:00Z">
        <w:r w:rsidR="00961A74">
          <w:t>)</w:t>
        </w:r>
      </w:ins>
      <w:r>
        <w:t xml:space="preserve">, </w:t>
      </w:r>
      <w:del w:id="798" w:author="IR" w:date="2025-11-18T18:19:00Z" w16du:dateUtc="2025-11-18T23:19:00Z">
        <w:r w:rsidDel="00E2063B">
          <w:delText xml:space="preserve">pp. 7-8, </w:delText>
        </w:r>
      </w:del>
      <w:ins w:id="799" w:author="IR" w:date="2025-11-18T18:19:00Z" w16du:dateUtc="2025-11-18T23:19:00Z">
        <w:r w:rsidR="00E2063B">
          <w:fldChar w:fldCharType="begin"/>
        </w:r>
        <w:r w:rsidR="00E2063B">
          <w:instrText>HYPERLINK "</w:instrText>
        </w:r>
      </w:ins>
      <w:r w:rsidR="00E2063B" w:rsidRPr="00E2063B">
        <w:rPr>
          <w:rPrChange w:id="800" w:author="IR" w:date="2025-11-18T18:19:00Z" w16du:dateUtc="2025-11-18T23:19:00Z">
            <w:rPr>
              <w:rStyle w:val="Hyperlink"/>
            </w:rPr>
          </w:rPrChange>
        </w:rPr>
        <w:instrText>https://www.census.gov/content/dam/Census/library/publications/2022/demo/p20-585.pdf</w:instrText>
      </w:r>
      <w:ins w:id="801" w:author="IR" w:date="2025-11-18T18:19:00Z" w16du:dateUtc="2025-11-18T23:19:00Z">
        <w:r w:rsidR="00E2063B">
          <w:instrText>"</w:instrText>
        </w:r>
        <w:r w:rsidR="00E2063B">
          <w:fldChar w:fldCharType="separate"/>
        </w:r>
      </w:ins>
      <w:r w:rsidR="00E2063B" w:rsidRPr="00E2063B">
        <w:rPr>
          <w:rStyle w:val="Hyperlink"/>
        </w:rPr>
        <w:t>https://www.census.gov/content/dam/Census/library/publications/2022/demo/p20-585.pdf</w:t>
      </w:r>
      <w:ins w:id="802" w:author="IR" w:date="2025-11-18T18:19:00Z" w16du:dateUtc="2025-11-18T23:19:00Z">
        <w:r w:rsidR="00E2063B">
          <w:fldChar w:fldCharType="end"/>
        </w:r>
      </w:ins>
      <w:r>
        <w:t xml:space="preserve">; Jennifer Ma, Matea Pender, and Meredith Welch, </w:t>
      </w:r>
      <w:del w:id="803" w:author="IR" w:date="2025-11-19T13:29:00Z" w16du:dateUtc="2025-11-19T18:29:00Z">
        <w:r w:rsidRPr="00961A74" w:rsidDel="00961A74">
          <w:rPr>
            <w:i/>
            <w:iCs/>
            <w:rPrChange w:id="804" w:author="IR" w:date="2025-11-19T13:29:00Z" w16du:dateUtc="2025-11-19T18:29:00Z">
              <w:rPr/>
            </w:rPrChange>
          </w:rPr>
          <w:delText>“</w:delText>
        </w:r>
      </w:del>
      <w:r w:rsidRPr="00961A74">
        <w:rPr>
          <w:i/>
          <w:iCs/>
          <w:rPrChange w:id="805" w:author="IR" w:date="2025-11-19T13:29:00Z" w16du:dateUtc="2025-11-19T18:29:00Z">
            <w:rPr/>
          </w:rPrChange>
        </w:rPr>
        <w:t>Education Pays 2019: The Benefits of Higher Education for Individuals and Society</w:t>
      </w:r>
      <w:del w:id="806" w:author="IR" w:date="2025-11-19T13:29:00Z" w16du:dateUtc="2025-11-19T18:29:00Z">
        <w:r w:rsidDel="00961A74">
          <w:delText>,”</w:delText>
        </w:r>
      </w:del>
      <w:r>
        <w:t xml:space="preserve"> </w:t>
      </w:r>
      <w:ins w:id="807" w:author="IR" w:date="2025-11-19T13:29:00Z" w16du:dateUtc="2025-11-19T18:29:00Z">
        <w:r w:rsidR="00961A74">
          <w:t>(</w:t>
        </w:r>
      </w:ins>
      <w:r>
        <w:t>College Board, 2019</w:t>
      </w:r>
      <w:ins w:id="808" w:author="IR" w:date="2025-11-19T13:29:00Z" w16du:dateUtc="2025-11-19T18:29:00Z">
        <w:r w:rsidR="00961A74">
          <w:t>)</w:t>
        </w:r>
      </w:ins>
      <w:r>
        <w:t xml:space="preserve">, </w:t>
      </w:r>
      <w:del w:id="809" w:author="IR" w:date="2025-11-18T18:19:00Z" w16du:dateUtc="2025-11-18T23:19:00Z">
        <w:r w:rsidDel="00E2063B">
          <w:delText xml:space="preserve">pp. 41, </w:delText>
        </w:r>
      </w:del>
      <w:ins w:id="810" w:author="IR" w:date="2025-11-18T18:19:00Z" w16du:dateUtc="2025-11-18T23:19:00Z">
        <w:r w:rsidR="00E2063B">
          <w:fldChar w:fldCharType="begin"/>
        </w:r>
        <w:r w:rsidR="00E2063B">
          <w:instrText>HYPERLINK "</w:instrText>
        </w:r>
      </w:ins>
      <w:r w:rsidR="00E2063B" w:rsidRPr="00E2063B">
        <w:rPr>
          <w:rPrChange w:id="811" w:author="IR" w:date="2025-11-18T18:19:00Z" w16du:dateUtc="2025-11-18T23:19:00Z">
            <w:rPr>
              <w:rStyle w:val="Hyperlink"/>
            </w:rPr>
          </w:rPrChange>
        </w:rPr>
        <w:instrText>https://research.collegeboard.org/media/pdf/education-pays-2019-full-report.pdf</w:instrText>
      </w:r>
      <w:ins w:id="812" w:author="IR" w:date="2025-11-18T18:19:00Z" w16du:dateUtc="2025-11-18T23:19:00Z">
        <w:r w:rsidR="00E2063B">
          <w:instrText>"</w:instrText>
        </w:r>
        <w:r w:rsidR="00E2063B">
          <w:fldChar w:fldCharType="separate"/>
        </w:r>
      </w:ins>
      <w:r w:rsidR="00E2063B" w:rsidRPr="00E2063B">
        <w:rPr>
          <w:rStyle w:val="Hyperlink"/>
        </w:rPr>
        <w:t>https://research.collegeboard.org/media/pdf/education-pays-2019-full-report.pdf</w:t>
      </w:r>
      <w:ins w:id="813" w:author="IR" w:date="2025-11-18T18:19:00Z" w16du:dateUtc="2025-11-18T23:19:00Z">
        <w:r w:rsidR="00E2063B">
          <w:fldChar w:fldCharType="end"/>
        </w:r>
      </w:ins>
      <w:r>
        <w:t xml:space="preserve">. </w:t>
      </w:r>
    </w:p>
  </w:endnote>
  <w:endnote w:id="41">
    <w:p w14:paraId="0772CC74" w14:textId="7C1E2788" w:rsidR="00597D08" w:rsidRPr="00597D08" w:rsidRDefault="00597D08">
      <w:pPr>
        <w:pStyle w:val="EndnoteText"/>
        <w:rPr>
          <w:lang w:val="en-US"/>
        </w:rPr>
      </w:pPr>
      <w:r>
        <w:rPr>
          <w:rStyle w:val="EndnoteReference"/>
        </w:rPr>
        <w:endnoteRef/>
      </w:r>
      <w:r>
        <w:t xml:space="preserve"> </w:t>
      </w:r>
      <w:del w:id="814" w:author="IR" w:date="2025-11-19T13:29:00Z" w16du:dateUtc="2025-11-19T18:29:00Z">
        <w:r w:rsidR="003D7EBC" w:rsidRPr="00961A74" w:rsidDel="00961A74">
          <w:rPr>
            <w:i/>
            <w:iCs/>
            <w:lang w:val="en-US"/>
            <w:rPrChange w:id="815" w:author="IR" w:date="2025-11-19T13:29:00Z" w16du:dateUtc="2025-11-19T18:29:00Z">
              <w:rPr>
                <w:lang w:val="en-US"/>
              </w:rPr>
            </w:rPrChange>
          </w:rPr>
          <w:delText>“</w:delText>
        </w:r>
      </w:del>
      <w:r w:rsidR="003D7EBC" w:rsidRPr="00961A74">
        <w:rPr>
          <w:i/>
          <w:iCs/>
          <w:lang w:val="en-US"/>
          <w:rPrChange w:id="816" w:author="IR" w:date="2025-11-19T13:29:00Z" w16du:dateUtc="2025-11-19T18:29:00Z">
            <w:rPr>
              <w:lang w:val="en-US"/>
            </w:rPr>
          </w:rPrChange>
        </w:rPr>
        <w:t>Volunteering in the United States — 2015</w:t>
      </w:r>
      <w:del w:id="817" w:author="IR" w:date="2025-11-19T13:29:00Z" w16du:dateUtc="2025-11-19T18:29:00Z">
        <w:r w:rsidR="003D7EBC" w:rsidDel="00961A74">
          <w:rPr>
            <w:lang w:val="en-US"/>
          </w:rPr>
          <w:delText>,”</w:delText>
        </w:r>
      </w:del>
      <w:r w:rsidR="003D7EBC">
        <w:rPr>
          <w:lang w:val="en-US"/>
        </w:rPr>
        <w:t xml:space="preserve"> </w:t>
      </w:r>
      <w:ins w:id="818" w:author="IR" w:date="2025-11-19T13:29:00Z" w16du:dateUtc="2025-11-19T18:29:00Z">
        <w:r w:rsidR="00961A74">
          <w:rPr>
            <w:lang w:val="en-US"/>
          </w:rPr>
          <w:t>(</w:t>
        </w:r>
      </w:ins>
      <w:r w:rsidR="003D7EBC">
        <w:rPr>
          <w:lang w:val="en-US"/>
        </w:rPr>
        <w:t>Bureau of Labor Statistics, February 25, 2015</w:t>
      </w:r>
      <w:ins w:id="819" w:author="IR" w:date="2025-11-19T13:29:00Z" w16du:dateUtc="2025-11-19T18:29:00Z">
        <w:r w:rsidR="00961A74">
          <w:rPr>
            <w:lang w:val="en-US"/>
          </w:rPr>
          <w:t>)</w:t>
        </w:r>
      </w:ins>
      <w:r w:rsidR="003D7EBC">
        <w:rPr>
          <w:lang w:val="en-US"/>
        </w:rPr>
        <w:t>,</w:t>
      </w:r>
      <w:del w:id="820" w:author="IR" w:date="2025-11-18T18:20:00Z" w16du:dateUtc="2025-11-18T23:20:00Z">
        <w:r w:rsidR="003D7EBC" w:rsidDel="00E2063B">
          <w:rPr>
            <w:lang w:val="en-US"/>
          </w:rPr>
          <w:delText xml:space="preserve"> pp. 2,</w:delText>
        </w:r>
      </w:del>
      <w:r w:rsidR="003D7EBC">
        <w:rPr>
          <w:lang w:val="en-US"/>
        </w:rPr>
        <w:t xml:space="preserve"> </w:t>
      </w:r>
      <w:hyperlink r:id="rId37" w:history="1">
        <w:r w:rsidR="003D7EBC" w:rsidRPr="007576E3">
          <w:rPr>
            <w:rStyle w:val="Hyperlink"/>
            <w:lang w:val="en-US"/>
          </w:rPr>
          <w:t>https://www.bls.gov/news.release/pdf/volun.pdf</w:t>
        </w:r>
      </w:hyperlink>
      <w:r w:rsidR="009743C4">
        <w:rPr>
          <w:lang w:val="en-US"/>
        </w:rPr>
        <w:t xml:space="preserve">; </w:t>
      </w:r>
      <w:r w:rsidR="009743C4">
        <w:t xml:space="preserve">“Education Pays 2019: The Benefits of Higher Education for Individuals and Society,” College Board, 2019, </w:t>
      </w:r>
      <w:del w:id="821" w:author="IR" w:date="2025-11-18T18:20:00Z" w16du:dateUtc="2025-11-18T23:20:00Z">
        <w:r w:rsidR="009743C4" w:rsidDel="00E2063B">
          <w:delText xml:space="preserve">pp. 40, </w:delText>
        </w:r>
      </w:del>
      <w:hyperlink r:id="rId38" w:history="1">
        <w:r w:rsidR="009743C4" w:rsidRPr="007576E3">
          <w:rPr>
            <w:rStyle w:val="Hyperlink"/>
          </w:rPr>
          <w:t>https://research.collegeboard.org/media/pdf/education-pays-2019-full-report.pdf</w:t>
        </w:r>
      </w:hyperlink>
      <w:r w:rsidR="009743C4">
        <w:t>.</w:t>
      </w:r>
      <w:r w:rsidR="003D7EBC">
        <w:rPr>
          <w:lang w:val="en-US"/>
        </w:rPr>
        <w:t xml:space="preserve"> </w:t>
      </w:r>
    </w:p>
  </w:endnote>
  <w:endnote w:id="42">
    <w:p w14:paraId="6D4946D9" w14:textId="6CBFF844" w:rsidR="009743C4" w:rsidRPr="009743C4" w:rsidRDefault="009743C4">
      <w:pPr>
        <w:pStyle w:val="EndnoteText"/>
        <w:rPr>
          <w:lang w:val="en-US"/>
        </w:rPr>
      </w:pPr>
      <w:r>
        <w:rPr>
          <w:rStyle w:val="EndnoteReference"/>
        </w:rPr>
        <w:endnoteRef/>
      </w:r>
      <w:r>
        <w:t xml:space="preserve"> </w:t>
      </w:r>
      <w:r w:rsidR="00EB0D3C">
        <w:t>See for example</w:t>
      </w:r>
      <w:del w:id="822" w:author="IR" w:date="2025-11-18T18:20:00Z" w16du:dateUtc="2025-11-18T23:20:00Z">
        <w:r w:rsidR="00A20326" w:rsidDel="00E2063B">
          <w:delText>s</w:delText>
        </w:r>
      </w:del>
      <w:r w:rsidR="00EB0D3C">
        <w:t>:</w:t>
      </w:r>
      <w:r w:rsidR="005B69D2">
        <w:t xml:space="preserve"> </w:t>
      </w:r>
      <w:r w:rsidR="006C2646">
        <w:t xml:space="preserve">Vola Chykina, “Educational Attainment,” </w:t>
      </w:r>
      <w:r w:rsidR="006C2646" w:rsidRPr="00961A74">
        <w:rPr>
          <w:i/>
          <w:iCs/>
          <w:rPrChange w:id="823" w:author="IR" w:date="2025-11-19T13:29:00Z" w16du:dateUtc="2025-11-19T18:29:00Z">
            <w:rPr/>
          </w:rPrChange>
        </w:rPr>
        <w:t>The SAGE Encyclopedia of Leadership Studies</w:t>
      </w:r>
      <w:del w:id="824" w:author="IR" w:date="2025-11-19T13:29:00Z" w16du:dateUtc="2025-11-19T18:29:00Z">
        <w:r w:rsidR="006C2646" w:rsidDel="00961A74">
          <w:delText>,</w:delText>
        </w:r>
      </w:del>
      <w:r w:rsidR="006C2646">
        <w:t xml:space="preserve"> </w:t>
      </w:r>
      <w:ins w:id="825" w:author="IR" w:date="2025-11-19T13:29:00Z" w16du:dateUtc="2025-11-19T18:29:00Z">
        <w:r w:rsidR="00961A74">
          <w:t>(</w:t>
        </w:r>
      </w:ins>
      <w:r w:rsidR="00A20326">
        <w:t>2023</w:t>
      </w:r>
      <w:ins w:id="826" w:author="IR" w:date="2025-11-19T13:29:00Z" w16du:dateUtc="2025-11-19T18:29:00Z">
        <w:r w:rsidR="00961A74">
          <w:t>)</w:t>
        </w:r>
      </w:ins>
      <w:r w:rsidR="00A20326">
        <w:t xml:space="preserve">, </w:t>
      </w:r>
      <w:hyperlink r:id="rId39" w:history="1">
        <w:r w:rsidR="00A20326" w:rsidRPr="007576E3">
          <w:rPr>
            <w:rStyle w:val="Hyperlink"/>
          </w:rPr>
          <w:t>https://sk.sagepub.com/ency/edvol/the-sage-encyclopedia-of-leadership-studies/chpt/educational-attainment</w:t>
        </w:r>
      </w:hyperlink>
      <w:r w:rsidR="00A20326">
        <w:t xml:space="preserve">; </w:t>
      </w:r>
      <w:r w:rsidR="003C04D3">
        <w:t xml:space="preserve">David M. Houston and Michael T. Hartney, </w:t>
      </w:r>
      <w:del w:id="827" w:author="IR" w:date="2025-11-19T13:30:00Z" w16du:dateUtc="2025-11-19T18:30:00Z">
        <w:r w:rsidR="00EB0D3C" w:rsidRPr="00961A74" w:rsidDel="00961A74">
          <w:rPr>
            <w:i/>
            <w:iCs/>
            <w:rPrChange w:id="828" w:author="IR" w:date="2025-11-19T13:30:00Z" w16du:dateUtc="2025-11-19T18:30:00Z">
              <w:rPr/>
            </w:rPrChange>
          </w:rPr>
          <w:delText>“</w:delText>
        </w:r>
      </w:del>
      <w:r w:rsidR="00EB0D3C" w:rsidRPr="00961A74">
        <w:rPr>
          <w:i/>
          <w:iCs/>
          <w:rPrChange w:id="829" w:author="IR" w:date="2025-11-19T13:30:00Z" w16du:dateUtc="2025-11-19T18:30:00Z">
            <w:rPr/>
          </w:rPrChange>
        </w:rPr>
        <w:t>Who’s on Board? School Boards and Political Representation in an Age of Conflict</w:t>
      </w:r>
      <w:del w:id="830" w:author="IR" w:date="2025-11-19T13:30:00Z" w16du:dateUtc="2025-11-19T18:30:00Z">
        <w:r w:rsidR="00EB0D3C" w:rsidDel="00961A74">
          <w:delText>,”</w:delText>
        </w:r>
      </w:del>
      <w:r w:rsidR="00EB0D3C">
        <w:t xml:space="preserve"> </w:t>
      </w:r>
      <w:ins w:id="831" w:author="IR" w:date="2025-11-19T13:30:00Z" w16du:dateUtc="2025-11-19T18:30:00Z">
        <w:r w:rsidR="00961A74">
          <w:t>(</w:t>
        </w:r>
      </w:ins>
      <w:r w:rsidR="003C04D3">
        <w:t>Thomas B. Fordham Institute, October 8, 2025</w:t>
      </w:r>
      <w:ins w:id="832" w:author="IR" w:date="2025-11-19T13:30:00Z" w16du:dateUtc="2025-11-19T18:30:00Z">
        <w:r w:rsidR="00961A74">
          <w:t>)</w:t>
        </w:r>
      </w:ins>
      <w:r w:rsidR="003C04D3">
        <w:t xml:space="preserve">, </w:t>
      </w:r>
      <w:hyperlink r:id="rId40" w:history="1">
        <w:r w:rsidR="00D1481C" w:rsidRPr="007576E3">
          <w:rPr>
            <w:rStyle w:val="Hyperlink"/>
          </w:rPr>
          <w:t>https://fordhaminstitute.org/national/research/whos-board-school-boards-and-political-representation-age-conflict</w:t>
        </w:r>
      </w:hyperlink>
      <w:r w:rsidR="00D1481C">
        <w:t xml:space="preserve">. </w:t>
      </w:r>
    </w:p>
  </w:endnote>
  <w:endnote w:id="43">
    <w:p w14:paraId="7CEE0228" w14:textId="734EB4BB" w:rsidR="00573693" w:rsidRPr="00573693" w:rsidRDefault="00573693">
      <w:pPr>
        <w:pStyle w:val="EndnoteText"/>
        <w:rPr>
          <w:lang w:val="en-US"/>
        </w:rPr>
      </w:pPr>
      <w:r>
        <w:rPr>
          <w:rStyle w:val="EndnoteReference"/>
        </w:rPr>
        <w:endnoteRef/>
      </w:r>
      <w:r>
        <w:t xml:space="preserve"> </w:t>
      </w:r>
      <w:del w:id="833" w:author="IR" w:date="2025-11-18T18:20:00Z" w16du:dateUtc="2025-11-18T23:20:00Z">
        <w:r w:rsidR="00E62675" w:rsidRPr="00961A74" w:rsidDel="00E2063B">
          <w:rPr>
            <w:i/>
            <w:iCs/>
            <w:rPrChange w:id="834" w:author="IR" w:date="2025-11-19T13:30:00Z" w16du:dateUtc="2025-11-19T18:30:00Z">
              <w:rPr/>
            </w:rPrChange>
          </w:rPr>
          <w:delText xml:space="preserve">OECD, </w:delText>
        </w:r>
      </w:del>
      <w:del w:id="835" w:author="IR" w:date="2025-11-19T13:30:00Z" w16du:dateUtc="2025-11-19T18:30:00Z">
        <w:r w:rsidR="007A1711" w:rsidRPr="00961A74" w:rsidDel="00961A74">
          <w:rPr>
            <w:i/>
            <w:iCs/>
            <w:rPrChange w:id="836" w:author="IR" w:date="2025-11-19T13:30:00Z" w16du:dateUtc="2025-11-19T18:30:00Z">
              <w:rPr/>
            </w:rPrChange>
          </w:rPr>
          <w:delText>“</w:delText>
        </w:r>
      </w:del>
      <w:r w:rsidR="00257BBA" w:rsidRPr="00961A74">
        <w:rPr>
          <w:i/>
          <w:iCs/>
          <w:rPrChange w:id="837" w:author="IR" w:date="2025-11-19T13:30:00Z" w16du:dateUtc="2025-11-19T18:30:00Z">
            <w:rPr/>
          </w:rPrChange>
        </w:rPr>
        <w:t>Trends in Adult Learning: New Data from the 2023 Survey of Adult Skills</w:t>
      </w:r>
      <w:del w:id="838" w:author="IR" w:date="2025-11-19T13:31:00Z" w16du:dateUtc="2025-11-19T18:31:00Z">
        <w:r w:rsidR="00257BBA" w:rsidDel="00961A74">
          <w:delText>,</w:delText>
        </w:r>
      </w:del>
      <w:ins w:id="839" w:author="IR" w:date="2025-11-19T13:31:00Z" w16du:dateUtc="2025-11-19T18:31:00Z">
        <w:r w:rsidR="00961A74">
          <w:t xml:space="preserve"> (</w:t>
        </w:r>
      </w:ins>
      <w:del w:id="840" w:author="IR" w:date="2025-11-19T13:31:00Z" w16du:dateUtc="2025-11-19T18:31:00Z">
        <w:r w:rsidR="00257BBA" w:rsidDel="00961A74">
          <w:delText>”</w:delText>
        </w:r>
      </w:del>
      <w:del w:id="841" w:author="IR" w:date="2025-11-19T13:30:00Z" w16du:dateUtc="2025-11-19T18:30:00Z">
        <w:r w:rsidR="00E62675" w:rsidDel="00961A74">
          <w:delText xml:space="preserve"> 2025</w:delText>
        </w:r>
        <w:r w:rsidR="008E5C01" w:rsidDel="00961A74">
          <w:delText xml:space="preserve">, </w:delText>
        </w:r>
      </w:del>
      <w:r w:rsidR="008E5C01">
        <w:t>Getting Skills Right, OECD Publishing,</w:t>
      </w:r>
      <w:ins w:id="842" w:author="IR" w:date="2025-11-19T13:30:00Z" w16du:dateUtc="2025-11-19T18:30:00Z">
        <w:r w:rsidR="00961A74">
          <w:t xml:space="preserve"> 2025</w:t>
        </w:r>
      </w:ins>
      <w:ins w:id="843" w:author="IR" w:date="2025-11-19T13:31:00Z" w16du:dateUtc="2025-11-19T18:31:00Z">
        <w:r w:rsidR="00961A74">
          <w:t>),</w:t>
        </w:r>
      </w:ins>
      <w:del w:id="844" w:author="IR" w:date="2025-11-18T18:20:00Z" w16du:dateUtc="2025-11-18T23:20:00Z">
        <w:r w:rsidR="008E5C01" w:rsidDel="00E2063B">
          <w:delText xml:space="preserve"> pp.</w:delText>
        </w:r>
      </w:del>
      <w:ins w:id="845" w:author="IR" w:date="2025-11-18T18:20:00Z" w16du:dateUtc="2025-11-18T23:20:00Z">
        <w:r w:rsidR="00E2063B" w:rsidDel="00E2063B">
          <w:t xml:space="preserve"> </w:t>
        </w:r>
      </w:ins>
      <w:del w:id="846" w:author="IR" w:date="2025-11-18T18:20:00Z" w16du:dateUtc="2025-11-18T23:20:00Z">
        <w:r w:rsidR="008E5C01" w:rsidDel="00E2063B">
          <w:delText xml:space="preserve"> 49-50,</w:delText>
        </w:r>
      </w:del>
      <w:r w:rsidR="008E5C01">
        <w:t xml:space="preserve"> </w:t>
      </w:r>
      <w:hyperlink r:id="rId41" w:history="1">
        <w:r w:rsidR="008E5C01" w:rsidRPr="007576E3">
          <w:rPr>
            <w:rStyle w:val="Hyperlink"/>
          </w:rPr>
          <w:t>https://doi.org/10.1787/ec0624a6-en</w:t>
        </w:r>
      </w:hyperlink>
      <w:r w:rsidR="008E5C01">
        <w:t xml:space="preserve">. </w:t>
      </w:r>
    </w:p>
  </w:endnote>
  <w:endnote w:id="44">
    <w:p w14:paraId="1501654E" w14:textId="348733E1" w:rsidR="0033453A" w:rsidRPr="00573693" w:rsidRDefault="0033453A" w:rsidP="0033453A">
      <w:pPr>
        <w:pStyle w:val="EndnoteText"/>
        <w:rPr>
          <w:lang w:val="en-US"/>
        </w:rPr>
      </w:pPr>
      <w:r>
        <w:rPr>
          <w:rStyle w:val="EndnoteReference"/>
        </w:rPr>
        <w:endnoteRef/>
      </w:r>
      <w:r>
        <w:t xml:space="preserve"> </w:t>
      </w:r>
      <w:del w:id="847" w:author="IR" w:date="2025-11-19T13:31:00Z" w16du:dateUtc="2025-11-19T18:31:00Z">
        <w:r w:rsidRPr="00961A74" w:rsidDel="00961A74">
          <w:rPr>
            <w:i/>
            <w:iCs/>
            <w:rPrChange w:id="848" w:author="IR" w:date="2025-11-19T13:31:00Z" w16du:dateUtc="2025-11-19T18:31:00Z">
              <w:rPr/>
            </w:rPrChange>
          </w:rPr>
          <w:delText>“</w:delText>
        </w:r>
      </w:del>
      <w:r w:rsidRPr="00961A74">
        <w:rPr>
          <w:i/>
          <w:iCs/>
          <w:rPrChange w:id="849" w:author="IR" w:date="2025-11-19T13:31:00Z" w16du:dateUtc="2025-11-19T18:31:00Z">
            <w:rPr/>
          </w:rPrChange>
        </w:rPr>
        <w:t>Education Pays 2019: The Benefits of Higher Education for Individuals and Society</w:t>
      </w:r>
      <w:del w:id="850" w:author="IR" w:date="2025-11-19T13:31:00Z" w16du:dateUtc="2025-11-19T18:31:00Z">
        <w:r w:rsidDel="00961A74">
          <w:delText>,”</w:delText>
        </w:r>
      </w:del>
      <w:r>
        <w:t xml:space="preserve"> </w:t>
      </w:r>
      <w:ins w:id="851" w:author="IR" w:date="2025-11-19T13:31:00Z" w16du:dateUtc="2025-11-19T18:31:00Z">
        <w:r w:rsidR="00961A74">
          <w:t>(</w:t>
        </w:r>
      </w:ins>
      <w:r>
        <w:t>College Board, 2019</w:t>
      </w:r>
      <w:ins w:id="852" w:author="IR" w:date="2025-11-19T13:31:00Z" w16du:dateUtc="2025-11-19T18:31:00Z">
        <w:r w:rsidR="00961A74">
          <w:t>)</w:t>
        </w:r>
      </w:ins>
      <w:r>
        <w:t>,</w:t>
      </w:r>
      <w:del w:id="853" w:author="IR" w:date="2025-11-18T18:21:00Z" w16du:dateUtc="2025-11-18T23:21:00Z">
        <w:r w:rsidDel="00E2063B">
          <w:delText xml:space="preserve"> pp. 33,</w:delText>
        </w:r>
      </w:del>
      <w:r>
        <w:t xml:space="preserve"> </w:t>
      </w:r>
      <w:hyperlink r:id="rId42" w:history="1">
        <w:r w:rsidRPr="007576E3">
          <w:rPr>
            <w:rStyle w:val="Hyperlink"/>
          </w:rPr>
          <w:t>https://research.collegeboard.org/media/pdf/education-pays-2019-full-report.pdf</w:t>
        </w:r>
      </w:hyperlink>
      <w:r>
        <w:t>.</w:t>
      </w:r>
    </w:p>
  </w:endnote>
  <w:endnote w:id="45">
    <w:p w14:paraId="39DD1970" w14:textId="3E4869F5" w:rsidR="00573693" w:rsidRPr="00573693" w:rsidRDefault="00573693">
      <w:pPr>
        <w:pStyle w:val="EndnoteText"/>
        <w:rPr>
          <w:lang w:val="en-US"/>
        </w:rPr>
      </w:pPr>
      <w:r>
        <w:rPr>
          <w:rStyle w:val="EndnoteReference"/>
        </w:rPr>
        <w:endnoteRef/>
      </w:r>
      <w:r>
        <w:t xml:space="preserve"> </w:t>
      </w:r>
      <w:r w:rsidR="00907B04">
        <w:t xml:space="preserve">Michael </w:t>
      </w:r>
      <w:r w:rsidR="00907B04" w:rsidRPr="00907B04">
        <w:t>Harris</w:t>
      </w:r>
      <w:r w:rsidR="00907B04">
        <w:t xml:space="preserve"> and Karri</w:t>
      </w:r>
      <w:r w:rsidR="00907B04" w:rsidRPr="00907B04">
        <w:t xml:space="preserve"> Holley</w:t>
      </w:r>
      <w:r w:rsidR="00907B04">
        <w:t>, “</w:t>
      </w:r>
      <w:r w:rsidR="00907B04" w:rsidRPr="00907B04">
        <w:t>Universities as Anchor Institutions: Economic and Social Potential for Urban Development</w:t>
      </w:r>
      <w:ins w:id="857" w:author="IR" w:date="2025-11-18T18:21:00Z" w16du:dateUtc="2025-11-18T23:21:00Z">
        <w:r w:rsidR="00E2063B">
          <w:t>,</w:t>
        </w:r>
      </w:ins>
      <w:del w:id="858" w:author="IR" w:date="2025-11-18T18:21:00Z" w16du:dateUtc="2025-11-18T23:21:00Z">
        <w:r w:rsidR="00907B04" w:rsidDel="00E2063B">
          <w:delText>.</w:delText>
        </w:r>
      </w:del>
      <w:r w:rsidR="00907B04">
        <w:t>”</w:t>
      </w:r>
      <w:r w:rsidR="00907B04" w:rsidRPr="00907B04">
        <w:t xml:space="preserve"> </w:t>
      </w:r>
      <w:ins w:id="859" w:author="IR" w:date="2025-11-18T18:21:00Z" w16du:dateUtc="2025-11-18T23:21:00Z">
        <w:r w:rsidR="00E2063B">
          <w:t>i</w:t>
        </w:r>
      </w:ins>
      <w:del w:id="860" w:author="IR" w:date="2025-11-18T18:21:00Z" w16du:dateUtc="2025-11-18T23:21:00Z">
        <w:r w:rsidR="00907B04" w:rsidRPr="00907B04" w:rsidDel="00E2063B">
          <w:delText>I</w:delText>
        </w:r>
      </w:del>
      <w:r w:rsidR="00907B04" w:rsidRPr="00907B04">
        <w:t>n</w:t>
      </w:r>
      <w:del w:id="861" w:author="IR" w:date="2025-11-18T18:21:00Z" w16du:dateUtc="2025-11-18T23:21:00Z">
        <w:r w:rsidR="00907B04" w:rsidRPr="00907B04" w:rsidDel="00E2063B">
          <w:delText>:</w:delText>
        </w:r>
      </w:del>
      <w:r w:rsidR="00907B04" w:rsidRPr="00907B04">
        <w:t xml:space="preserve"> </w:t>
      </w:r>
      <w:ins w:id="862" w:author="IR" w:date="2025-11-18T18:21:00Z" w16du:dateUtc="2025-11-18T23:21:00Z">
        <w:r w:rsidR="00E2063B">
          <w:t xml:space="preserve">M. </w:t>
        </w:r>
      </w:ins>
      <w:r w:rsidR="00907B04" w:rsidRPr="00907B04">
        <w:t>Paulsen</w:t>
      </w:r>
      <w:del w:id="863" w:author="IR" w:date="2025-11-18T18:21:00Z" w16du:dateUtc="2025-11-18T23:21:00Z">
        <w:r w:rsidR="00907B04" w:rsidRPr="00907B04" w:rsidDel="00E2063B">
          <w:delText>, M.</w:delText>
        </w:r>
      </w:del>
      <w:r w:rsidR="00907B04" w:rsidRPr="00907B04">
        <w:t xml:space="preserve"> (ed</w:t>
      </w:r>
      <w:ins w:id="864" w:author="IR" w:date="2025-11-18T18:21:00Z" w16du:dateUtc="2025-11-18T23:21:00Z">
        <w:r w:rsidR="00E2063B">
          <w:t>.</w:t>
        </w:r>
      </w:ins>
      <w:del w:id="865" w:author="IR" w:date="2025-11-18T18:21:00Z" w16du:dateUtc="2025-11-18T23:21:00Z">
        <w:r w:rsidR="00907B04" w:rsidRPr="00907B04" w:rsidDel="00E2063B">
          <w:delText>s</w:delText>
        </w:r>
      </w:del>
      <w:r w:rsidR="00907B04" w:rsidRPr="00907B04">
        <w:t>)</w:t>
      </w:r>
      <w:ins w:id="866" w:author="IR" w:date="2025-11-18T18:21:00Z" w16du:dateUtc="2025-11-18T23:21:00Z">
        <w:r w:rsidR="00E2063B">
          <w:t>,</w:t>
        </w:r>
      </w:ins>
      <w:r w:rsidR="00907B04" w:rsidRPr="00907B04">
        <w:t xml:space="preserve"> </w:t>
      </w:r>
      <w:r w:rsidR="00907B04" w:rsidRPr="00907B04">
        <w:rPr>
          <w:i/>
          <w:iCs/>
        </w:rPr>
        <w:t>Higher Education: Handbook of Theory and Research</w:t>
      </w:r>
      <w:r w:rsidR="008B13E9">
        <w:t xml:space="preserve"> </w:t>
      </w:r>
      <w:r w:rsidR="00907B04" w:rsidRPr="00907B04">
        <w:t>vol 31</w:t>
      </w:r>
      <w:r w:rsidR="008B13E9">
        <w:t xml:space="preserve">, </w:t>
      </w:r>
      <w:hyperlink r:id="rId43" w:history="1">
        <w:r w:rsidR="008B13E9" w:rsidRPr="007576E3">
          <w:rPr>
            <w:rStyle w:val="Hyperlink"/>
          </w:rPr>
          <w:t>https://doi.org/10.1007/978-3-319-26829-3_8</w:t>
        </w:r>
      </w:hyperlink>
      <w:r w:rsidR="008B13E9">
        <w:t xml:space="preserve">; Gavin Moodie and Leesa Wheelahan, “Colleges as anchors of their communities: emergence and agglomeration,” </w:t>
      </w:r>
      <w:r w:rsidR="008B13E9" w:rsidRPr="00E2063B">
        <w:rPr>
          <w:i/>
          <w:iCs/>
          <w:rPrChange w:id="867" w:author="IR" w:date="2025-11-18T18:21:00Z" w16du:dateUtc="2025-11-18T23:21:00Z">
            <w:rPr/>
          </w:rPrChange>
        </w:rPr>
        <w:t>Journal of Vocational Education &amp; Training</w:t>
      </w:r>
      <w:r w:rsidR="00C446FC">
        <w:t xml:space="preserve">, 2025 </w:t>
      </w:r>
      <w:r w:rsidR="002759BA">
        <w:t>77</w:t>
      </w:r>
      <w:ins w:id="868" w:author="IR" w:date="2025-11-18T18:21:00Z" w16du:dateUtc="2025-11-18T23:21:00Z">
        <w:r w:rsidR="00E2063B">
          <w:t xml:space="preserve">, no. </w:t>
        </w:r>
      </w:ins>
      <w:del w:id="869" w:author="IR" w:date="2025-11-18T18:21:00Z" w16du:dateUtc="2025-11-18T23:21:00Z">
        <w:r w:rsidR="00C446FC" w:rsidDel="00E2063B">
          <w:delText>(</w:delText>
        </w:r>
      </w:del>
      <w:r w:rsidR="002759BA">
        <w:t>1</w:t>
      </w:r>
      <w:ins w:id="870" w:author="IR" w:date="2025-11-18T18:21:00Z" w16du:dateUtc="2025-11-18T23:21:00Z">
        <w:r w:rsidR="00E2063B">
          <w:t>:</w:t>
        </w:r>
      </w:ins>
      <w:del w:id="871" w:author="IR" w:date="2025-11-18T18:21:00Z" w16du:dateUtc="2025-11-18T23:21:00Z">
        <w:r w:rsidR="00C446FC" w:rsidDel="00E2063B">
          <w:delText>)</w:delText>
        </w:r>
        <w:r w:rsidR="002759BA" w:rsidDel="00E2063B">
          <w:delText>,</w:delText>
        </w:r>
      </w:del>
      <w:r w:rsidR="002759BA">
        <w:t xml:space="preserve"> </w:t>
      </w:r>
      <w:ins w:id="872" w:author="IR" w:date="2025-11-18T18:21:00Z" w16du:dateUtc="2025-11-18T23:21:00Z">
        <w:r w:rsidR="00E2063B">
          <w:t>(</w:t>
        </w:r>
      </w:ins>
      <w:del w:id="873" w:author="IR" w:date="2025-11-18T18:21:00Z" w16du:dateUtc="2025-11-18T23:21:00Z">
        <w:r w:rsidR="002759BA" w:rsidDel="00E2063B">
          <w:delText xml:space="preserve">pp. </w:delText>
        </w:r>
      </w:del>
      <w:r w:rsidR="002759BA">
        <w:t>58</w:t>
      </w:r>
      <w:ins w:id="874" w:author="IR" w:date="2025-11-18T18:21:00Z" w16du:dateUtc="2025-11-18T23:21:00Z">
        <w:r w:rsidR="00E2063B">
          <w:t>–</w:t>
        </w:r>
      </w:ins>
      <w:del w:id="875" w:author="IR" w:date="2025-11-18T18:21:00Z" w16du:dateUtc="2025-11-18T23:21:00Z">
        <w:r w:rsidR="002759BA" w:rsidDel="00E2063B">
          <w:delText>-</w:delText>
        </w:r>
      </w:del>
      <w:r w:rsidR="002759BA">
        <w:t>80</w:t>
      </w:r>
      <w:ins w:id="876" w:author="IR" w:date="2025-11-18T18:21:00Z" w16du:dateUtc="2025-11-18T23:21:00Z">
        <w:r w:rsidR="00E2063B">
          <w:t>)</w:t>
        </w:r>
      </w:ins>
      <w:r w:rsidR="002759BA">
        <w:t xml:space="preserve">, </w:t>
      </w:r>
      <w:hyperlink r:id="rId44" w:history="1">
        <w:r w:rsidR="00C446FC" w:rsidRPr="007576E3">
          <w:rPr>
            <w:rStyle w:val="Hyperlink"/>
          </w:rPr>
          <w:t>https://doi.org/10.1080/13636820.2024.2427772</w:t>
        </w:r>
      </w:hyperlink>
      <w:r w:rsidR="00C446FC">
        <w:t xml:space="preserve">. </w:t>
      </w:r>
    </w:p>
  </w:endnote>
  <w:endnote w:id="46">
    <w:p w14:paraId="423DC395" w14:textId="33141563" w:rsidR="00C12550" w:rsidRPr="00C12550" w:rsidRDefault="00C12550">
      <w:pPr>
        <w:pStyle w:val="EndnoteText"/>
        <w:rPr>
          <w:lang w:val="en-US"/>
        </w:rPr>
      </w:pPr>
      <w:r>
        <w:rPr>
          <w:rStyle w:val="EndnoteReference"/>
        </w:rPr>
        <w:endnoteRef/>
      </w:r>
      <w:r>
        <w:t xml:space="preserve"> </w:t>
      </w:r>
      <w:r w:rsidR="00AF093A">
        <w:t xml:space="preserve">Michael D. King, </w:t>
      </w:r>
      <w:del w:id="889" w:author="IR" w:date="2025-11-19T13:31:00Z" w16du:dateUtc="2025-11-19T18:31:00Z">
        <w:r w:rsidR="00AF093A" w:rsidRPr="00961A74" w:rsidDel="00961A74">
          <w:rPr>
            <w:i/>
            <w:iCs/>
            <w:rPrChange w:id="890" w:author="IR" w:date="2025-11-19T13:31:00Z" w16du:dateUtc="2025-11-19T18:31:00Z">
              <w:rPr/>
            </w:rPrChange>
          </w:rPr>
          <w:delText>“</w:delText>
        </w:r>
      </w:del>
      <w:r w:rsidR="00AF093A" w:rsidRPr="00961A74">
        <w:rPr>
          <w:i/>
          <w:iCs/>
          <w:rPrChange w:id="891" w:author="IR" w:date="2025-11-19T13:31:00Z" w16du:dateUtc="2025-11-19T18:31:00Z">
            <w:rPr/>
          </w:rPrChange>
        </w:rPr>
        <w:t>Those With a High School Diploma or Less Make Up Majority of Government Assistance Recipients</w:t>
      </w:r>
      <w:del w:id="892" w:author="IR" w:date="2025-11-19T13:31:00Z" w16du:dateUtc="2025-11-19T18:31:00Z">
        <w:r w:rsidR="00AF093A" w:rsidDel="00961A74">
          <w:delText>,”</w:delText>
        </w:r>
      </w:del>
      <w:r w:rsidR="00AF093A">
        <w:t xml:space="preserve"> </w:t>
      </w:r>
      <w:ins w:id="893" w:author="IR" w:date="2025-11-19T13:31:00Z" w16du:dateUtc="2025-11-19T18:31:00Z">
        <w:r w:rsidR="00961A74">
          <w:t>(</w:t>
        </w:r>
      </w:ins>
      <w:r w:rsidR="00AF093A">
        <w:t>U.S. Census</w:t>
      </w:r>
      <w:r w:rsidR="00035DB8">
        <w:t xml:space="preserve"> Bureau</w:t>
      </w:r>
      <w:ins w:id="894" w:author="IR" w:date="2025-11-19T13:31:00Z" w16du:dateUtc="2025-11-19T18:31:00Z">
        <w:r w:rsidR="00961A74">
          <w:t>)</w:t>
        </w:r>
      </w:ins>
      <w:r w:rsidR="00AF093A">
        <w:t xml:space="preserve">, </w:t>
      </w:r>
      <w:hyperlink r:id="rId45" w:history="1">
        <w:r w:rsidR="00E10023" w:rsidRPr="00035DB8">
          <w:rPr>
            <w:rStyle w:val="Hyperlink"/>
          </w:rPr>
          <w:t>https://www.census.gov/library/stories/2021/05/more-than-one-in-seven-social-safety-net-recipients-in-2017-were-college-graduates.html</w:t>
        </w:r>
      </w:hyperlink>
      <w:r w:rsidR="00E10023">
        <w:t>;</w:t>
      </w:r>
      <w:r w:rsidR="00AB7308">
        <w:t xml:space="preserve"> Britnee Johnston, </w:t>
      </w:r>
      <w:del w:id="895" w:author="IR" w:date="2025-11-19T13:31:00Z" w16du:dateUtc="2025-11-19T18:31:00Z">
        <w:r w:rsidR="00AB7308" w:rsidRPr="00961A74" w:rsidDel="00961A74">
          <w:rPr>
            <w:i/>
            <w:iCs/>
            <w:rPrChange w:id="896" w:author="IR" w:date="2025-11-19T13:31:00Z" w16du:dateUtc="2025-11-19T18:31:00Z">
              <w:rPr/>
            </w:rPrChange>
          </w:rPr>
          <w:delText>“</w:delText>
        </w:r>
      </w:del>
      <w:r w:rsidR="00AB7308" w:rsidRPr="00961A74">
        <w:rPr>
          <w:i/>
          <w:iCs/>
          <w:rPrChange w:id="897" w:author="IR" w:date="2025-11-19T13:31:00Z" w16du:dateUtc="2025-11-19T18:31:00Z">
            <w:rPr/>
          </w:rPrChange>
        </w:rPr>
        <w:t>The Relationship Between Educational Attainment and Reliance on Government Assistance Among Utahns</w:t>
      </w:r>
      <w:del w:id="898" w:author="IR" w:date="2025-11-19T13:31:00Z" w16du:dateUtc="2025-11-19T18:31:00Z">
        <w:r w:rsidR="00AB7308" w:rsidDel="00961A74">
          <w:delText>,”</w:delText>
        </w:r>
      </w:del>
      <w:r w:rsidR="00AB7308">
        <w:t xml:space="preserve"> </w:t>
      </w:r>
      <w:ins w:id="899" w:author="IR" w:date="2025-11-19T13:31:00Z" w16du:dateUtc="2025-11-19T18:31:00Z">
        <w:r w:rsidR="00961A74">
          <w:t>(</w:t>
        </w:r>
      </w:ins>
      <w:r w:rsidR="006F6646">
        <w:t>Utah Data Research Center</w:t>
      </w:r>
      <w:ins w:id="900" w:author="IR" w:date="2025-11-19T13:31:00Z" w16du:dateUtc="2025-11-19T18:31:00Z">
        <w:r w:rsidR="00961A74">
          <w:t>)</w:t>
        </w:r>
      </w:ins>
      <w:r w:rsidR="006F6646">
        <w:t xml:space="preserve">, </w:t>
      </w:r>
      <w:del w:id="901" w:author="IR" w:date="2025-11-18T18:22:00Z" w16du:dateUtc="2025-11-18T23:22:00Z">
        <w:r w:rsidR="00A56D80" w:rsidDel="00E2063B">
          <w:delText xml:space="preserve">pp. 18, </w:delText>
        </w:r>
      </w:del>
      <w:hyperlink r:id="rId46" w:history="1">
        <w:hyperlink r:id="rId47" w:history="1">
          <w:r w:rsidR="00C9207E" w:rsidRPr="00C9207E">
            <w:rPr>
              <w:rStyle w:val="Hyperlink"/>
            </w:rPr>
            <w:t>https://udrc.ushe.edu/research/documents/BritneeJohnstonUtahSNAPEducationalAttainment.pdf</w:t>
          </w:r>
        </w:hyperlink>
      </w:hyperlink>
      <w:r w:rsidR="00C9207E">
        <w:t xml:space="preserve">; </w:t>
      </w:r>
      <w:r w:rsidR="0039239D">
        <w:t xml:space="preserve">Philip Trostel, </w:t>
      </w:r>
      <w:del w:id="902" w:author="IR" w:date="2025-11-19T13:32:00Z" w16du:dateUtc="2025-11-19T18:32:00Z">
        <w:r w:rsidR="0039239D" w:rsidRPr="00961A74" w:rsidDel="00961A74">
          <w:rPr>
            <w:i/>
            <w:iCs/>
            <w:rPrChange w:id="903" w:author="IR" w:date="2025-11-19T13:32:00Z" w16du:dateUtc="2025-11-19T18:32:00Z">
              <w:rPr/>
            </w:rPrChange>
          </w:rPr>
          <w:delText>“</w:delText>
        </w:r>
      </w:del>
      <w:r w:rsidR="0039239D" w:rsidRPr="00961A74">
        <w:rPr>
          <w:i/>
          <w:iCs/>
          <w:rPrChange w:id="904" w:author="IR" w:date="2025-11-19T13:32:00Z" w16du:dateUtc="2025-11-19T18:32:00Z">
            <w:rPr/>
          </w:rPrChange>
        </w:rPr>
        <w:t xml:space="preserve">It’s Not Just the Money: The Benefits of College Education to </w:t>
      </w:r>
      <w:ins w:id="905" w:author="IR" w:date="2025-11-19T13:32:00Z" w16du:dateUtc="2025-11-19T18:32:00Z">
        <w:r w:rsidR="00961A74">
          <w:rPr>
            <w:i/>
            <w:iCs/>
          </w:rPr>
          <w:t>I</w:t>
        </w:r>
      </w:ins>
      <w:del w:id="906" w:author="IR" w:date="2025-11-19T13:32:00Z" w16du:dateUtc="2025-11-19T18:32:00Z">
        <w:r w:rsidR="0039239D" w:rsidRPr="00961A74" w:rsidDel="00961A74">
          <w:rPr>
            <w:i/>
            <w:iCs/>
            <w:rPrChange w:id="907" w:author="IR" w:date="2025-11-19T13:32:00Z" w16du:dateUtc="2025-11-19T18:32:00Z">
              <w:rPr/>
            </w:rPrChange>
          </w:rPr>
          <w:delText>i</w:delText>
        </w:r>
      </w:del>
      <w:r w:rsidR="0039239D" w:rsidRPr="00961A74">
        <w:rPr>
          <w:i/>
          <w:iCs/>
          <w:rPrChange w:id="908" w:author="IR" w:date="2025-11-19T13:32:00Z" w16du:dateUtc="2025-11-19T18:32:00Z">
            <w:rPr/>
          </w:rPrChange>
        </w:rPr>
        <w:t>ndividuals and to Society</w:t>
      </w:r>
      <w:del w:id="909" w:author="IR" w:date="2025-11-19T13:32:00Z" w16du:dateUtc="2025-11-19T18:32:00Z">
        <w:r w:rsidR="0039239D" w:rsidDel="00961A74">
          <w:delText>,”</w:delText>
        </w:r>
      </w:del>
      <w:r w:rsidR="0039239D">
        <w:t xml:space="preserve"> </w:t>
      </w:r>
      <w:ins w:id="910" w:author="IR" w:date="2025-11-19T13:32:00Z" w16du:dateUtc="2025-11-19T18:32:00Z">
        <w:r w:rsidR="00961A74">
          <w:t>(</w:t>
        </w:r>
      </w:ins>
      <w:r w:rsidR="0039239D">
        <w:t>Lumina Foundation</w:t>
      </w:r>
      <w:ins w:id="911" w:author="IR" w:date="2025-11-19T13:32:00Z" w16du:dateUtc="2025-11-19T18:32:00Z">
        <w:r w:rsidR="00961A74">
          <w:t>)</w:t>
        </w:r>
      </w:ins>
      <w:r w:rsidR="0039239D">
        <w:t>,</w:t>
      </w:r>
      <w:del w:id="912" w:author="IR" w:date="2025-11-18T18:22:00Z" w16du:dateUtc="2025-11-18T23:22:00Z">
        <w:r w:rsidR="00DB1E87" w:rsidDel="00E2063B">
          <w:delText xml:space="preserve"> pp. 51,</w:delText>
        </w:r>
      </w:del>
      <w:r w:rsidR="00E50908">
        <w:t xml:space="preserve"> </w:t>
      </w:r>
      <w:hyperlink r:id="rId48" w:history="1">
        <w:r w:rsidR="00C95DBA" w:rsidRPr="001D00A0">
          <w:rPr>
            <w:rStyle w:val="Hyperlink"/>
          </w:rPr>
          <w:t>https://www.luminafoundation.org/files/resources/its-not-just-the-money.pdf</w:t>
        </w:r>
      </w:hyperlink>
      <w:r w:rsidR="00DB1E87">
        <w:t>.</w:t>
      </w:r>
    </w:p>
  </w:endnote>
  <w:endnote w:id="47">
    <w:p w14:paraId="067DA239" w14:textId="5A29298C" w:rsidR="007B3A07" w:rsidRPr="007B3A07" w:rsidRDefault="007B3A07">
      <w:pPr>
        <w:pStyle w:val="EndnoteText"/>
      </w:pPr>
      <w:r>
        <w:rPr>
          <w:rStyle w:val="EndnoteReference"/>
        </w:rPr>
        <w:endnoteRef/>
      </w:r>
      <w:r>
        <w:t xml:space="preserve"> </w:t>
      </w:r>
      <w:r w:rsidR="00276143">
        <w:t xml:space="preserve">Michigan Compiled Laws § </w:t>
      </w:r>
      <w:r w:rsidR="00461A1D">
        <w:t>3</w:t>
      </w:r>
      <w:r w:rsidR="00276143">
        <w:t>88.1</w:t>
      </w:r>
      <w:r w:rsidR="00461A1D">
        <w:t xml:space="preserve">830(2), </w:t>
      </w:r>
      <w:hyperlink r:id="rId49" w:history="1">
        <w:r w:rsidR="00461A1D" w:rsidRPr="007576E3">
          <w:rPr>
            <w:rStyle w:val="Hyperlink"/>
          </w:rPr>
          <w:t>https://legislature.mi.gov/Laws/MCL?objectName=MCL-388-1830</w:t>
        </w:r>
      </w:hyperlink>
      <w:r w:rsidR="00461A1D">
        <w:t xml:space="preserve">; </w:t>
      </w:r>
      <w:del w:id="936" w:author="IR" w:date="2025-11-18T22:10:00Z" w16du:dateUtc="2025-11-19T03:10:00Z">
        <w:r w:rsidR="0034489B" w:rsidDel="00D2746D">
          <w:rPr>
            <w:lang w:val="en-US"/>
          </w:rPr>
          <w:delText xml:space="preserve">Perry </w:delText>
        </w:r>
      </w:del>
      <w:r w:rsidR="0034489B">
        <w:rPr>
          <w:lang w:val="en-US"/>
        </w:rPr>
        <w:t xml:space="preserve">Zielak, </w:t>
      </w:r>
      <w:del w:id="937" w:author="IR" w:date="2025-11-19T13:32:00Z" w16du:dateUtc="2025-11-19T18:32:00Z">
        <w:r w:rsidR="0034489B" w:rsidRPr="00961A74" w:rsidDel="00961A74">
          <w:rPr>
            <w:i/>
            <w:iCs/>
            <w:lang w:val="en-US"/>
            <w:rPrChange w:id="938" w:author="IR" w:date="2025-11-19T13:32:00Z" w16du:dateUtc="2025-11-19T18:32:00Z">
              <w:rPr>
                <w:lang w:val="en-US"/>
              </w:rPr>
            </w:rPrChange>
          </w:rPr>
          <w:delText>“</w:delText>
        </w:r>
      </w:del>
      <w:r w:rsidR="0034489B" w:rsidRPr="00961A74">
        <w:rPr>
          <w:i/>
          <w:iCs/>
          <w:lang w:val="en-US"/>
          <w:rPrChange w:id="939" w:author="IR" w:date="2025-11-19T13:32:00Z" w16du:dateUtc="2025-11-19T18:32:00Z">
            <w:rPr>
              <w:lang w:val="en-US"/>
            </w:rPr>
          </w:rPrChange>
        </w:rPr>
        <w:t>FY 2024-25 Community College Performance Funding Formula, Best Practices Certification, and Tuition and Fee Restraint</w:t>
      </w:r>
      <w:ins w:id="940" w:author="IR" w:date="2025-11-18T22:10:00Z" w16du:dateUtc="2025-11-19T03:10:00Z">
        <w:r w:rsidR="00D2746D">
          <w:rPr>
            <w:lang w:val="en-US"/>
          </w:rPr>
          <w:t>.</w:t>
        </w:r>
      </w:ins>
      <w:del w:id="941" w:author="IR" w:date="2025-11-18T22:10:00Z" w16du:dateUtc="2025-11-19T03:10:00Z">
        <w:r w:rsidR="0034489B" w:rsidDel="00D2746D">
          <w:rPr>
            <w:lang w:val="en-US"/>
          </w:rPr>
          <w:delText>,</w:delText>
        </w:r>
      </w:del>
      <w:del w:id="942" w:author="IR" w:date="2025-11-19T13:32:00Z" w16du:dateUtc="2025-11-19T18:32:00Z">
        <w:r w:rsidR="0034489B" w:rsidDel="00961A74">
          <w:rPr>
            <w:lang w:val="en-US"/>
          </w:rPr>
          <w:delText>”</w:delText>
        </w:r>
      </w:del>
      <w:del w:id="943" w:author="IR" w:date="2025-11-18T22:10:00Z" w16du:dateUtc="2025-11-19T03:10:00Z">
        <w:r w:rsidR="0034489B" w:rsidDel="00D2746D">
          <w:rPr>
            <w:lang w:val="en-US"/>
          </w:rPr>
          <w:delText xml:space="preserve"> Michigan House Fiscal Agency,</w:delText>
        </w:r>
      </w:del>
      <w:del w:id="944" w:author="IR" w:date="2025-11-18T18:22:00Z" w16du:dateUtc="2025-11-18T23:22:00Z">
        <w:r w:rsidR="0034489B" w:rsidDel="00E2063B">
          <w:rPr>
            <w:lang w:val="en-US"/>
          </w:rPr>
          <w:delText xml:space="preserve"> pp. 1,</w:delText>
        </w:r>
      </w:del>
      <w:del w:id="945" w:author="IR" w:date="2025-11-18T22:10:00Z" w16du:dateUtc="2025-11-19T03:10:00Z">
        <w:r w:rsidR="0034489B" w:rsidDel="00D2746D">
          <w:rPr>
            <w:lang w:val="en-US"/>
          </w:rPr>
          <w:delText xml:space="preserve"> </w:delText>
        </w:r>
        <w:r w:rsidR="003C4D11" w:rsidDel="00D2746D">
          <w:fldChar w:fldCharType="begin"/>
        </w:r>
        <w:r w:rsidR="003C4D11" w:rsidDel="00D2746D">
          <w:delInstrText>HYPERLINK "https://www.house.mi.gov/hfa/PDF/Alpha/Fiscal_Brief_CC_Performance%20Funding_Formula_FY25_Oct15.pdf"</w:delInstrText>
        </w:r>
        <w:r w:rsidR="003C4D11" w:rsidDel="00D2746D">
          <w:fldChar w:fldCharType="separate"/>
        </w:r>
        <w:r w:rsidR="003C4D11" w:rsidDel="00D2746D">
          <w:rPr>
            <w:rStyle w:val="Hyperlink"/>
            <w:lang w:val="en-US"/>
          </w:rPr>
          <w:delText>https://www.house.mi.gov/hfa/PDF/Alpha/Fiscal_Brief_CC_Performance%20Funding_Formula_FY25_Oct15.pdf</w:delText>
        </w:r>
        <w:r w:rsidR="003C4D11" w:rsidDel="00D2746D">
          <w:fldChar w:fldCharType="end"/>
        </w:r>
        <w:r w:rsidR="003C4D11" w:rsidDel="00D2746D">
          <w:rPr>
            <w:lang w:val="en-US"/>
          </w:rPr>
          <w:delText xml:space="preserve">. </w:delText>
        </w:r>
      </w:del>
    </w:p>
  </w:endnote>
  <w:endnote w:id="48">
    <w:p w14:paraId="25336A95" w14:textId="337B5586" w:rsidR="00F558B0" w:rsidRPr="007B3A07" w:rsidRDefault="00F558B0" w:rsidP="00F558B0">
      <w:pPr>
        <w:pStyle w:val="EndnoteText"/>
      </w:pPr>
      <w:r>
        <w:rPr>
          <w:rStyle w:val="EndnoteReference"/>
        </w:rPr>
        <w:endnoteRef/>
      </w:r>
      <w:r>
        <w:t xml:space="preserve"> Michigan Compiled Laws § 388.1830(2), </w:t>
      </w:r>
      <w:hyperlink r:id="rId50" w:history="1">
        <w:r w:rsidRPr="007576E3">
          <w:rPr>
            <w:rStyle w:val="Hyperlink"/>
          </w:rPr>
          <w:t>https://legislature.mi.gov/Laws/MCL?objectName=MCL-388-1830</w:t>
        </w:r>
      </w:hyperlink>
      <w:r w:rsidR="00BB76B5">
        <w:t>.</w:t>
      </w:r>
    </w:p>
  </w:endnote>
  <w:endnote w:id="49">
    <w:p w14:paraId="552ED527" w14:textId="4CE5395C" w:rsidR="0070489D" w:rsidRPr="0070489D" w:rsidRDefault="0070489D">
      <w:pPr>
        <w:pStyle w:val="EndnoteText"/>
        <w:rPr>
          <w:lang w:val="en-US"/>
        </w:rPr>
      </w:pPr>
      <w:r>
        <w:rPr>
          <w:rStyle w:val="EndnoteReference"/>
        </w:rPr>
        <w:endnoteRef/>
      </w:r>
      <w:r>
        <w:t xml:space="preserve"> </w:t>
      </w:r>
      <w:del w:id="1000" w:author="IR" w:date="2025-11-18T22:02:00Z" w16du:dateUtc="2025-11-19T03:02:00Z">
        <w:r w:rsidRPr="00E11238" w:rsidDel="00D2746D">
          <w:delText xml:space="preserve">Austin </w:delText>
        </w:r>
      </w:del>
      <w:r w:rsidRPr="00E11238">
        <w:t xml:space="preserve">Slaughter and </w:t>
      </w:r>
      <w:del w:id="1001" w:author="IR" w:date="2025-11-18T22:02:00Z" w16du:dateUtc="2025-11-19T03:02:00Z">
        <w:r w:rsidRPr="00E11238" w:rsidDel="00D2746D">
          <w:delText xml:space="preserve">Justin C. </w:delText>
        </w:r>
      </w:del>
      <w:r w:rsidRPr="00E11238">
        <w:t>Ortagus</w:t>
      </w:r>
      <w:ins w:id="1002" w:author="IR" w:date="2025-11-18T18:22:00Z" w16du:dateUtc="2025-11-18T23:22:00Z">
        <w:r w:rsidR="00E2063B">
          <w:t>,</w:t>
        </w:r>
      </w:ins>
      <w:del w:id="1003" w:author="IR" w:date="2025-11-18T18:22:00Z" w16du:dateUtc="2025-11-18T23:22:00Z">
        <w:r w:rsidRPr="00E11238" w:rsidDel="00E2063B">
          <w:delText>.</w:delText>
        </w:r>
      </w:del>
      <w:r w:rsidRPr="00E11238">
        <w:t xml:space="preserve"> </w:t>
      </w:r>
      <w:del w:id="1004" w:author="IR" w:date="2025-11-18T18:22:00Z" w16du:dateUtc="2025-11-18T23:22:00Z">
        <w:r w:rsidRPr="00961A74" w:rsidDel="00E2063B">
          <w:rPr>
            <w:i/>
            <w:iCs/>
            <w:rPrChange w:id="1005" w:author="IR" w:date="2025-11-19T13:32:00Z" w16du:dateUtc="2025-11-19T18:32:00Z">
              <w:rPr/>
            </w:rPrChange>
          </w:rPr>
          <w:delText>"</w:delText>
        </w:r>
      </w:del>
      <w:r w:rsidRPr="00961A74">
        <w:rPr>
          <w:i/>
          <w:iCs/>
          <w:rPrChange w:id="1006" w:author="IR" w:date="2025-11-19T13:32:00Z" w16du:dateUtc="2025-11-19T18:32:00Z">
            <w:rPr/>
          </w:rPrChange>
        </w:rPr>
        <w:t>Four Lessons on Using Outcomes-Based Funding to Improve College Completion Rates</w:t>
      </w:r>
      <w:ins w:id="1007" w:author="IR" w:date="2025-11-18T22:02:00Z" w16du:dateUtc="2025-11-19T03:02:00Z">
        <w:r w:rsidR="00D2746D">
          <w:t>.</w:t>
        </w:r>
      </w:ins>
      <w:del w:id="1008" w:author="IR" w:date="2025-11-18T18:22:00Z" w16du:dateUtc="2025-11-18T23:22:00Z">
        <w:r w:rsidRPr="00E11238" w:rsidDel="00E2063B">
          <w:delText>."</w:delText>
        </w:r>
      </w:del>
      <w:del w:id="1009" w:author="IR" w:date="2025-11-18T22:02:00Z" w16du:dateUtc="2025-11-19T03:02:00Z">
        <w:r w:rsidRPr="00E11238" w:rsidDel="00D2746D">
          <w:delText xml:space="preserve"> MDRC</w:delText>
        </w:r>
      </w:del>
      <w:del w:id="1010" w:author="IR" w:date="2025-11-18T18:22:00Z" w16du:dateUtc="2025-11-18T23:22:00Z">
        <w:r w:rsidRPr="00E11238" w:rsidDel="00E2063B">
          <w:delText>.</w:delText>
        </w:r>
      </w:del>
      <w:del w:id="1011" w:author="IR" w:date="2025-11-18T22:02:00Z" w16du:dateUtc="2025-11-19T03:02:00Z">
        <w:r w:rsidRPr="00E11238" w:rsidDel="00D2746D">
          <w:delText xml:space="preserve"> July 2025</w:delText>
        </w:r>
      </w:del>
      <w:del w:id="1012" w:author="IR" w:date="2025-11-18T18:22:00Z" w16du:dateUtc="2025-11-18T23:22:00Z">
        <w:r w:rsidRPr="00E11238" w:rsidDel="00E2063B">
          <w:delText>.</w:delText>
        </w:r>
      </w:del>
      <w:del w:id="1013" w:author="IR" w:date="2025-11-18T22:02:00Z" w16du:dateUtc="2025-11-19T03:02:00Z">
        <w:r w:rsidRPr="00E11238" w:rsidDel="00D2746D">
          <w:delText xml:space="preserve"> </w:delText>
        </w:r>
        <w:r w:rsidDel="00D2746D">
          <w:fldChar w:fldCharType="begin"/>
        </w:r>
        <w:r w:rsidDel="00D2746D">
          <w:delInstrText>HYPERLINK "https://www.mdrc.org/work/publications/four-lessons-using-outcomes-based-funding-improve-college-completion-rates"</w:delInstrText>
        </w:r>
        <w:r w:rsidDel="00D2746D">
          <w:fldChar w:fldCharType="separate"/>
        </w:r>
        <w:r w:rsidRPr="00440170" w:rsidDel="00D2746D">
          <w:rPr>
            <w:rStyle w:val="Hyperlink"/>
          </w:rPr>
          <w:delText>https://www.mdrc.org/work/publications/four-lessons-using-outcomes-based-funding-improve-college-completion-rates</w:delText>
        </w:r>
        <w:r w:rsidDel="00D2746D">
          <w:fldChar w:fldCharType="end"/>
        </w:r>
      </w:del>
    </w:p>
  </w:endnote>
  <w:endnote w:id="50">
    <w:p w14:paraId="2D35F231" w14:textId="6AE90916" w:rsidR="00461A1D" w:rsidRPr="007A798F" w:rsidRDefault="00461A1D" w:rsidP="00461A1D">
      <w:pPr>
        <w:pStyle w:val="EndnoteText"/>
        <w:rPr>
          <w:lang w:val="en-US"/>
        </w:rPr>
      </w:pPr>
      <w:r>
        <w:rPr>
          <w:rStyle w:val="EndnoteReference"/>
        </w:rPr>
        <w:endnoteRef/>
      </w:r>
      <w:r>
        <w:t xml:space="preserve"> </w:t>
      </w:r>
      <w:del w:id="1017" w:author="IR" w:date="2025-11-18T22:11:00Z" w16du:dateUtc="2025-11-19T03:11:00Z">
        <w:r w:rsidR="00F558B0" w:rsidDel="00D2746D">
          <w:delText xml:space="preserve">Jason </w:delText>
        </w:r>
      </w:del>
      <w:r w:rsidR="00F558B0">
        <w:t xml:space="preserve">Glover, </w:t>
      </w:r>
      <w:del w:id="1018" w:author="IR" w:date="2025-11-19T13:32:00Z" w16du:dateUtc="2025-11-19T18:32:00Z">
        <w:r w:rsidR="00F558B0" w:rsidRPr="00961A74" w:rsidDel="00961A74">
          <w:rPr>
            <w:i/>
            <w:iCs/>
            <w:rPrChange w:id="1019" w:author="IR" w:date="2025-11-19T13:32:00Z" w16du:dateUtc="2025-11-19T18:32:00Z">
              <w:rPr/>
            </w:rPrChange>
          </w:rPr>
          <w:delText>“</w:delText>
        </w:r>
      </w:del>
      <w:r w:rsidR="00F558B0" w:rsidRPr="00961A74">
        <w:rPr>
          <w:i/>
          <w:iCs/>
          <w:rPrChange w:id="1020" w:author="IR" w:date="2025-11-19T13:32:00Z" w16du:dateUtc="2025-11-19T18:32:00Z">
            <w:rPr/>
          </w:rPrChange>
        </w:rPr>
        <w:t>Redbook: LBO Analysis of Executive Budget Proposal</w:t>
      </w:r>
      <w:ins w:id="1021" w:author="IR" w:date="2025-11-18T22:11:00Z" w16du:dateUtc="2025-11-19T03:11:00Z">
        <w:r w:rsidR="00D2746D">
          <w:t>.</w:t>
        </w:r>
      </w:ins>
      <w:del w:id="1022" w:author="IR" w:date="2025-11-18T22:11:00Z" w16du:dateUtc="2025-11-19T03:11:00Z">
        <w:r w:rsidR="00F558B0" w:rsidDel="00D2746D">
          <w:delText>,</w:delText>
        </w:r>
      </w:del>
      <w:del w:id="1023" w:author="IR" w:date="2025-11-19T13:32:00Z" w16du:dateUtc="2025-11-19T18:32:00Z">
        <w:r w:rsidR="00F558B0" w:rsidDel="00961A74">
          <w:delText>”</w:delText>
        </w:r>
      </w:del>
      <w:del w:id="1024" w:author="IR" w:date="2025-11-18T22:11:00Z" w16du:dateUtc="2025-11-19T03:11:00Z">
        <w:r w:rsidR="00F558B0" w:rsidDel="00D2746D">
          <w:delText xml:space="preserve"> Ohio Legislative Budget Office, February 2023, </w:delText>
        </w:r>
      </w:del>
      <w:del w:id="1025" w:author="IR" w:date="2025-11-18T18:22:00Z" w16du:dateUtc="2025-11-18T23:22:00Z">
        <w:r w:rsidR="00F558B0" w:rsidDel="00E2063B">
          <w:delText>pp. 4</w:delText>
        </w:r>
        <w:r w:rsidR="001353A3" w:rsidDel="00E2063B">
          <w:delText>-5</w:delText>
        </w:r>
        <w:r w:rsidR="00F558B0" w:rsidDel="00E2063B">
          <w:delText>,</w:delText>
        </w:r>
      </w:del>
      <w:del w:id="1026" w:author="IR" w:date="2025-11-18T22:11:00Z" w16du:dateUtc="2025-11-19T03:11:00Z">
        <w:r w:rsidR="00F558B0" w:rsidDel="00D2746D">
          <w:delText xml:space="preserve"> </w:delText>
        </w:r>
        <w:r w:rsidR="00F558B0" w:rsidRPr="00D2746D" w:rsidDel="00D2746D">
          <w:rPr>
            <w:rPrChange w:id="1027" w:author="IR" w:date="2025-11-18T22:11:00Z" w16du:dateUtc="2025-11-19T03:11:00Z">
              <w:rPr>
                <w:rStyle w:val="Hyperlink"/>
              </w:rPr>
            </w:rPrChange>
          </w:rPr>
          <w:delText>https://www.lsc.ohio.</w:delText>
        </w:r>
      </w:del>
      <w:ins w:id="1028" w:author="IR" w:date="2025-11-18T22:11:00Z" w16du:dateUtc="2025-11-19T03:11:00Z">
        <w:r w:rsidR="00D2746D" w:rsidRPr="00D2746D" w:rsidDel="00D2746D">
          <w:t xml:space="preserve"> </w:t>
        </w:r>
      </w:ins>
      <w:del w:id="1029" w:author="IR" w:date="2025-11-18T22:11:00Z" w16du:dateUtc="2025-11-19T03:11:00Z">
        <w:r w:rsidR="00F558B0" w:rsidRPr="00D2746D" w:rsidDel="00D2746D">
          <w:rPr>
            <w:rPrChange w:id="1030" w:author="IR" w:date="2025-11-18T22:11:00Z" w16du:dateUtc="2025-11-19T03:11:00Z">
              <w:rPr>
                <w:rStyle w:val="Hyperlink"/>
              </w:rPr>
            </w:rPrChange>
          </w:rPr>
          <w:delText>gov/assets/legislation/135/hb33/in/files/hb33-bor-redbook-as-introduced-135th-</w:delText>
        </w:r>
      </w:del>
      <w:ins w:id="1031" w:author="IR" w:date="2025-11-18T22:11:00Z" w16du:dateUtc="2025-11-19T03:11:00Z">
        <w:r w:rsidR="00D2746D" w:rsidRPr="00D2746D" w:rsidDel="00D2746D">
          <w:t xml:space="preserve"> </w:t>
        </w:r>
      </w:ins>
      <w:del w:id="1032" w:author="IR" w:date="2025-11-18T22:11:00Z" w16du:dateUtc="2025-11-19T03:11:00Z">
        <w:r w:rsidR="00F558B0" w:rsidRPr="00D2746D" w:rsidDel="00D2746D">
          <w:rPr>
            <w:rPrChange w:id="1033" w:author="IR" w:date="2025-11-18T22:11:00Z" w16du:dateUtc="2025-11-19T03:11:00Z">
              <w:rPr>
                <w:rStyle w:val="Hyperlink"/>
              </w:rPr>
            </w:rPrChange>
          </w:rPr>
          <w:delText>general-assembly.pdf</w:delText>
        </w:r>
        <w:r w:rsidR="00F558B0" w:rsidDel="00D2746D">
          <w:delText>.</w:delText>
        </w:r>
      </w:del>
    </w:p>
  </w:endnote>
  <w:endnote w:id="51">
    <w:p w14:paraId="7E9C32D9" w14:textId="612B49A7" w:rsidR="00F558B0" w:rsidRPr="007A798F" w:rsidRDefault="00F558B0" w:rsidP="00F558B0">
      <w:pPr>
        <w:pStyle w:val="EndnoteText"/>
        <w:rPr>
          <w:lang w:val="en-US"/>
        </w:rPr>
      </w:pPr>
      <w:r>
        <w:rPr>
          <w:rStyle w:val="EndnoteReference"/>
        </w:rPr>
        <w:endnoteRef/>
      </w:r>
      <w:r>
        <w:t xml:space="preserve"> </w:t>
      </w:r>
      <w:del w:id="1034" w:author="IR" w:date="2025-11-18T18:22:00Z" w16du:dateUtc="2025-11-18T23:22:00Z">
        <w:r w:rsidR="00392E96" w:rsidDel="00E2063B">
          <w:delText xml:space="preserve">Jason Glover, “Redbook: LBO Analysis of Executive Budget Proposal,” Ohio Legislative Budget Office, February 2023, pp. 4-5, </w:delText>
        </w:r>
        <w:r w:rsidR="00392E96" w:rsidDel="00E2063B">
          <w:fldChar w:fldCharType="begin"/>
        </w:r>
        <w:r w:rsidR="00392E96" w:rsidDel="00E2063B">
          <w:delInstrText>HYPERLINK "https://www.lsc.ohio.gov/assets/legislation/135/hb33/in/files/hb33-bor-redbook-as-introduced-135th-general-assembly.pdf"</w:delInstrText>
        </w:r>
        <w:r w:rsidR="00392E96" w:rsidDel="00E2063B">
          <w:fldChar w:fldCharType="separate"/>
        </w:r>
        <w:r w:rsidR="00392E96" w:rsidRPr="001D00A0" w:rsidDel="00E2063B">
          <w:rPr>
            <w:rStyle w:val="Hyperlink"/>
          </w:rPr>
          <w:delText>https://www.lsc.ohio.gov/assets/legislation/135/hb33/in/files/hb33-bor-redbook-as-introduced-135th-general-assembly.pdf</w:delText>
        </w:r>
        <w:r w:rsidR="00392E96" w:rsidDel="00E2063B">
          <w:fldChar w:fldCharType="end"/>
        </w:r>
        <w:r w:rsidR="00392E96" w:rsidDel="00E2063B">
          <w:delText>.</w:delText>
        </w:r>
      </w:del>
      <w:ins w:id="1035" w:author="IR" w:date="2025-11-18T18:22:00Z" w16du:dateUtc="2025-11-18T23:22:00Z">
        <w:r w:rsidR="00E2063B">
          <w:t>Ibid.</w:t>
        </w:r>
      </w:ins>
    </w:p>
  </w:endnote>
  <w:endnote w:id="52">
    <w:p w14:paraId="0BC8C45C" w14:textId="737902C3" w:rsidR="00852B7F" w:rsidRPr="00852B7F" w:rsidRDefault="00852B7F">
      <w:pPr>
        <w:pStyle w:val="EndnoteText"/>
      </w:pPr>
      <w:r>
        <w:rPr>
          <w:rStyle w:val="EndnoteReference"/>
        </w:rPr>
        <w:endnoteRef/>
      </w:r>
      <w:r>
        <w:t xml:space="preserve"> </w:t>
      </w:r>
      <w:del w:id="1036" w:author="IR" w:date="2025-11-19T13:32:00Z" w16du:dateUtc="2025-11-19T18:32:00Z">
        <w:r w:rsidR="00392E96" w:rsidRPr="00961A74" w:rsidDel="00961A74">
          <w:rPr>
            <w:i/>
            <w:iCs/>
            <w:rPrChange w:id="1037" w:author="IR" w:date="2025-11-19T13:32:00Z" w16du:dateUtc="2025-11-19T18:32:00Z">
              <w:rPr/>
            </w:rPrChange>
          </w:rPr>
          <w:delText>“</w:delText>
        </w:r>
      </w:del>
      <w:r w:rsidR="00392E96" w:rsidRPr="00961A74">
        <w:rPr>
          <w:i/>
          <w:iCs/>
          <w:rPrChange w:id="1038" w:author="IR" w:date="2025-11-19T13:32:00Z" w16du:dateUtc="2025-11-19T18:32:00Z">
            <w:rPr/>
          </w:rPrChange>
        </w:rPr>
        <w:t>Specifications for Resource Analysis (RA) in HEI</w:t>
      </w:r>
      <w:del w:id="1039" w:author="IR" w:date="2025-11-18T18:23:00Z" w16du:dateUtc="2025-11-18T23:23:00Z">
        <w:r w:rsidR="00392E96" w:rsidDel="00E2063B">
          <w:delText>)</w:delText>
        </w:r>
      </w:del>
      <w:del w:id="1040" w:author="IR" w:date="2025-11-19T13:32:00Z" w16du:dateUtc="2025-11-19T18:32:00Z">
        <w:r w:rsidR="00392E96" w:rsidDel="00961A74">
          <w:delText>,”</w:delText>
        </w:r>
      </w:del>
      <w:r w:rsidR="00392E96">
        <w:t xml:space="preserve"> </w:t>
      </w:r>
      <w:ins w:id="1041" w:author="IR" w:date="2025-11-19T13:33:00Z" w16du:dateUtc="2025-11-19T18:33:00Z">
        <w:r w:rsidR="00961A74">
          <w:t>(</w:t>
        </w:r>
      </w:ins>
      <w:r w:rsidR="00392E96">
        <w:t>Ohio Department of Education, July 2024</w:t>
      </w:r>
      <w:ins w:id="1042" w:author="IR" w:date="2025-11-19T13:33:00Z" w16du:dateUtc="2025-11-19T18:33:00Z">
        <w:r w:rsidR="00961A74">
          <w:t>)</w:t>
        </w:r>
      </w:ins>
      <w:r w:rsidR="00392E96">
        <w:t xml:space="preserve">, </w:t>
      </w:r>
      <w:hyperlink r:id="rId51" w:history="1">
        <w:r w:rsidR="00392E96" w:rsidRPr="007576E3">
          <w:rPr>
            <w:rStyle w:val="Hyperlink"/>
          </w:rPr>
          <w:t>https://highered.ohio.gov/data-reports/hei-system/hei-data-submission/area-resource-analysis/hei-ra-specs</w:t>
        </w:r>
      </w:hyperlink>
      <w:r w:rsidR="00392E96">
        <w:t xml:space="preserve">. </w:t>
      </w:r>
    </w:p>
  </w:endnote>
  <w:endnote w:id="53">
    <w:p w14:paraId="30C82604" w14:textId="44A7719B" w:rsidR="002336FD" w:rsidRPr="002336FD" w:rsidRDefault="002336FD">
      <w:pPr>
        <w:pStyle w:val="EndnoteText"/>
      </w:pPr>
      <w:r>
        <w:rPr>
          <w:rStyle w:val="EndnoteReference"/>
        </w:rPr>
        <w:endnoteRef/>
      </w:r>
      <w:r>
        <w:t xml:space="preserve"> </w:t>
      </w:r>
      <w:r w:rsidR="007D771F">
        <w:t xml:space="preserve">Kentucky Revised Statutes § 164.092(6)(a), </w:t>
      </w:r>
      <w:hyperlink r:id="rId52" w:history="1">
        <w:r w:rsidR="007D771F" w:rsidRPr="00D30E76">
          <w:rPr>
            <w:rStyle w:val="Hyperlink"/>
          </w:rPr>
          <w:t>https://apps.legislature.ky.gov/law/statutes/statute.aspx?id=54625</w:t>
        </w:r>
      </w:hyperlink>
      <w:r w:rsidR="007D771F">
        <w:t xml:space="preserve">. </w:t>
      </w:r>
    </w:p>
  </w:endnote>
  <w:endnote w:id="54">
    <w:p w14:paraId="7879E289" w14:textId="65529F5E" w:rsidR="003742F1" w:rsidRPr="007B3A07" w:rsidRDefault="003742F1" w:rsidP="003742F1">
      <w:pPr>
        <w:pStyle w:val="EndnoteText"/>
      </w:pPr>
      <w:r>
        <w:rPr>
          <w:rStyle w:val="EndnoteReference"/>
        </w:rPr>
        <w:endnoteRef/>
      </w:r>
      <w:del w:id="1089" w:author="IR" w:date="2025-11-18T18:23:00Z" w16du:dateUtc="2025-11-18T23:23:00Z">
        <w:r w:rsidDel="00E2063B">
          <w:delText xml:space="preserve"> </w:delText>
        </w:r>
        <w:r w:rsidRPr="00BE110A" w:rsidDel="00E2063B">
          <w:delText>Colorado Department of Higher Education.</w:delText>
        </w:r>
      </w:del>
      <w:r w:rsidRPr="00BE110A">
        <w:t xml:space="preserve"> </w:t>
      </w:r>
      <w:del w:id="1090" w:author="IR" w:date="2025-11-18T18:23:00Z" w16du:dateUtc="2025-11-18T23:23:00Z">
        <w:r w:rsidRPr="00961A74" w:rsidDel="00E2063B">
          <w:rPr>
            <w:i/>
            <w:iCs/>
            <w:rPrChange w:id="1091" w:author="IR" w:date="2025-11-19T13:33:00Z" w16du:dateUtc="2025-11-19T18:33:00Z">
              <w:rPr/>
            </w:rPrChange>
          </w:rPr>
          <w:delText>"</w:delText>
        </w:r>
      </w:del>
      <w:r w:rsidRPr="00961A74">
        <w:rPr>
          <w:i/>
          <w:iCs/>
          <w:rPrChange w:id="1092" w:author="IR" w:date="2025-11-19T13:33:00Z" w16du:dateUtc="2025-11-19T18:33:00Z">
            <w:rPr/>
          </w:rPrChange>
        </w:rPr>
        <w:t>Funding Formula Overview (General)</w:t>
      </w:r>
      <w:del w:id="1093" w:author="IR" w:date="2025-11-18T18:23:00Z" w16du:dateUtc="2025-11-18T23:23:00Z">
        <w:r w:rsidRPr="00961A74" w:rsidDel="00E2063B">
          <w:rPr>
            <w:i/>
            <w:iCs/>
            <w:rPrChange w:id="1094" w:author="IR" w:date="2025-11-19T13:33:00Z" w16du:dateUtc="2025-11-19T18:33:00Z">
              <w:rPr/>
            </w:rPrChange>
          </w:rPr>
          <w:delText>."</w:delText>
        </w:r>
      </w:del>
      <w:r w:rsidRPr="00BE110A">
        <w:t xml:space="preserve"> </w:t>
      </w:r>
      <w:ins w:id="1095" w:author="IR" w:date="2025-11-19T13:33:00Z" w16du:dateUtc="2025-11-19T18:33:00Z">
        <w:r w:rsidR="00961A74">
          <w:t>(</w:t>
        </w:r>
      </w:ins>
      <w:r w:rsidRPr="00BE110A">
        <w:t>Colorado Department of Higher Education</w:t>
      </w:r>
      <w:del w:id="1096" w:author="IR" w:date="2025-11-18T18:23:00Z" w16du:dateUtc="2025-11-18T23:23:00Z">
        <w:r w:rsidRPr="00BE110A" w:rsidDel="00E2063B">
          <w:delText>.</w:delText>
        </w:r>
      </w:del>
      <w:del w:id="1097" w:author="IR" w:date="2025-11-19T13:33:00Z" w16du:dateUtc="2025-11-19T18:33:00Z">
        <w:r w:rsidRPr="00BE110A" w:rsidDel="00961A74">
          <w:delText xml:space="preserve"> 2023</w:delText>
        </w:r>
      </w:del>
      <w:ins w:id="1098" w:author="IR" w:date="2025-11-19T13:33:00Z" w16du:dateUtc="2025-11-19T18:33:00Z">
        <w:r w:rsidR="00961A74">
          <w:t>)</w:t>
        </w:r>
      </w:ins>
      <w:del w:id="1099" w:author="IR" w:date="2025-11-18T18:23:00Z" w16du:dateUtc="2025-11-18T23:23:00Z">
        <w:r w:rsidRPr="00BE110A" w:rsidDel="00E2063B">
          <w:delText>.</w:delText>
        </w:r>
      </w:del>
      <w:del w:id="1100" w:author="IR" w:date="2025-11-19T13:33:00Z" w16du:dateUtc="2025-11-19T18:33:00Z">
        <w:r w:rsidRPr="00BE110A" w:rsidDel="00961A74">
          <w:delText xml:space="preserve"> </w:delText>
        </w:r>
        <w:r w:rsidDel="00961A74">
          <w:fldChar w:fldCharType="begin"/>
        </w:r>
        <w:r w:rsidDel="00961A74">
          <w:delInstrText>HYPERLINK "https://cdhe.colorado.gov/sites/highered/files/CDHE_Funding_Formula_Overview_General.pptx"</w:delInstrText>
        </w:r>
        <w:r w:rsidDel="00961A74">
          <w:fldChar w:fldCharType="separate"/>
        </w:r>
        <w:r w:rsidRPr="00440170" w:rsidDel="00961A74">
          <w:rPr>
            <w:rStyle w:val="Hyperlink"/>
          </w:rPr>
          <w:delText>https://cdhe.colorado.gov/sites/highered/files/CDHE_Funding_Formula_Overview_General.pptx</w:delText>
        </w:r>
        <w:r w:rsidDel="00961A74">
          <w:fldChar w:fldCharType="end"/>
        </w:r>
      </w:del>
      <w:r w:rsidRPr="00BE110A">
        <w:t>.</w:t>
      </w:r>
    </w:p>
  </w:endnote>
  <w:endnote w:id="55">
    <w:p w14:paraId="4AA3DC5D" w14:textId="56E5D441" w:rsidR="00125BBB" w:rsidRPr="002364A7" w:rsidRDefault="00125BBB" w:rsidP="00125BBB">
      <w:pPr>
        <w:pStyle w:val="EndnoteText"/>
        <w:rPr>
          <w:lang w:val="en-US"/>
        </w:rPr>
      </w:pPr>
      <w:r>
        <w:rPr>
          <w:rStyle w:val="EndnoteReference"/>
        </w:rPr>
        <w:endnoteRef/>
      </w:r>
      <w:r>
        <w:t xml:space="preserve"> </w:t>
      </w:r>
      <w:del w:id="1120" w:author="IR" w:date="2025-11-18T18:24:00Z" w16du:dateUtc="2025-11-18T23:24:00Z">
        <w:r w:rsidRPr="00E11238" w:rsidDel="00E2063B">
          <w:delText xml:space="preserve">Austin </w:delText>
        </w:r>
      </w:del>
      <w:r w:rsidRPr="00E11238">
        <w:t xml:space="preserve">Slaughter and </w:t>
      </w:r>
      <w:del w:id="1121" w:author="IR" w:date="2025-11-18T18:24:00Z" w16du:dateUtc="2025-11-18T23:24:00Z">
        <w:r w:rsidRPr="00E11238" w:rsidDel="00E2063B">
          <w:delText xml:space="preserve">Justin C. </w:delText>
        </w:r>
      </w:del>
      <w:r w:rsidRPr="00E11238">
        <w:t>Ortagus</w:t>
      </w:r>
      <w:ins w:id="1122" w:author="IR" w:date="2025-11-18T18:24:00Z" w16du:dateUtc="2025-11-18T23:24:00Z">
        <w:r w:rsidR="00E2063B">
          <w:t>,</w:t>
        </w:r>
      </w:ins>
      <w:del w:id="1123" w:author="IR" w:date="2025-11-18T18:24:00Z" w16du:dateUtc="2025-11-18T23:24:00Z">
        <w:r w:rsidRPr="00E11238" w:rsidDel="00E2063B">
          <w:delText>.</w:delText>
        </w:r>
      </w:del>
      <w:r w:rsidRPr="00E11238">
        <w:t xml:space="preserve"> </w:t>
      </w:r>
      <w:del w:id="1124" w:author="IR" w:date="2025-11-18T18:24:00Z" w16du:dateUtc="2025-11-18T23:24:00Z">
        <w:r w:rsidRPr="00961A74" w:rsidDel="00E2063B">
          <w:rPr>
            <w:i/>
            <w:iCs/>
            <w:rPrChange w:id="1125" w:author="IR" w:date="2025-11-19T13:34:00Z" w16du:dateUtc="2025-11-19T18:34:00Z">
              <w:rPr/>
            </w:rPrChange>
          </w:rPr>
          <w:delText>"</w:delText>
        </w:r>
      </w:del>
      <w:r w:rsidRPr="00961A74">
        <w:rPr>
          <w:i/>
          <w:iCs/>
          <w:rPrChange w:id="1126" w:author="IR" w:date="2025-11-19T13:34:00Z" w16du:dateUtc="2025-11-19T18:34:00Z">
            <w:rPr/>
          </w:rPrChange>
        </w:rPr>
        <w:t>Four Lessons on Using Outcomes-Based Funding to Improve College Completion Rates</w:t>
      </w:r>
      <w:r w:rsidRPr="00E11238">
        <w:t>.</w:t>
      </w:r>
      <w:del w:id="1127" w:author="IR" w:date="2025-11-18T18:24:00Z" w16du:dateUtc="2025-11-18T23:24:00Z">
        <w:r w:rsidRPr="00E11238" w:rsidDel="00E2063B">
          <w:delText xml:space="preserve">" MDRC. July 2025. </w:delText>
        </w:r>
        <w:r w:rsidDel="00E2063B">
          <w:fldChar w:fldCharType="begin"/>
        </w:r>
        <w:r w:rsidDel="00E2063B">
          <w:delInstrText>HYPERLINK "https://www.mdrc.org/work/publications/four-lessons-using-outcomes-based-funding-improve-college-completion-rates"</w:delInstrText>
        </w:r>
        <w:r w:rsidDel="00E2063B">
          <w:fldChar w:fldCharType="separate"/>
        </w:r>
        <w:r w:rsidRPr="00440170" w:rsidDel="00E2063B">
          <w:rPr>
            <w:rStyle w:val="Hyperlink"/>
          </w:rPr>
          <w:delText>https://www.mdrc.org/work/publications/four-lessons-using-outcomes-based-funding-improve-college-completion-rates</w:delText>
        </w:r>
        <w:r w:rsidDel="00E2063B">
          <w:fldChar w:fldCharType="end"/>
        </w:r>
      </w:del>
    </w:p>
  </w:endnote>
  <w:endnote w:id="56">
    <w:p w14:paraId="354EA058" w14:textId="7D898940" w:rsidR="00915C29" w:rsidRPr="00915C29" w:rsidRDefault="00915C29">
      <w:pPr>
        <w:pStyle w:val="EndnoteText"/>
        <w:rPr>
          <w:lang w:val="en-US"/>
        </w:rPr>
      </w:pPr>
      <w:r>
        <w:rPr>
          <w:rStyle w:val="EndnoteReference"/>
        </w:rPr>
        <w:endnoteRef/>
      </w:r>
      <w:r>
        <w:t xml:space="preserve"> </w:t>
      </w:r>
      <w:r>
        <w:rPr>
          <w:lang w:val="en-US"/>
        </w:rPr>
        <w:t>“Community College Funding Model Review and Recommendations,” Oregon Higher Education Coordinating Commission, 2023,</w:t>
      </w:r>
      <w:del w:id="1150" w:author="IR" w:date="2025-11-18T18:25:00Z" w16du:dateUtc="2025-11-18T23:25:00Z">
        <w:r w:rsidDel="00E2063B">
          <w:rPr>
            <w:lang w:val="en-US"/>
          </w:rPr>
          <w:delText xml:space="preserve"> pp. </w:delText>
        </w:r>
        <w:r w:rsidR="005D613B" w:rsidDel="00E2063B">
          <w:rPr>
            <w:lang w:val="en-US"/>
          </w:rPr>
          <w:delText>42-44,</w:delText>
        </w:r>
      </w:del>
      <w:r w:rsidR="005D613B">
        <w:rPr>
          <w:lang w:val="en-US"/>
        </w:rPr>
        <w:t xml:space="preserve"> </w:t>
      </w:r>
      <w:hyperlink r:id="rId53" w:history="1">
        <w:r w:rsidR="005D613B" w:rsidRPr="007576E3">
          <w:rPr>
            <w:rStyle w:val="Hyperlink"/>
            <w:lang w:val="en-US"/>
          </w:rPr>
          <w:t>https://www.oregon.gov/highered/public-engagement/Documents/Commission/Full-Commission/2023/4-June-8/11.2b%20Docket%20Item%20-%20CCSF%20Review%2c%20Final%20Report.pdf</w:t>
        </w:r>
      </w:hyperlink>
      <w:r w:rsidR="005D613B">
        <w:rPr>
          <w:lang w:val="en-US"/>
        </w:rPr>
        <w:t xml:space="preserve">. </w:t>
      </w:r>
    </w:p>
  </w:endnote>
  <w:endnote w:id="57">
    <w:p w14:paraId="69F162E0" w14:textId="74DED250" w:rsidR="006034CF" w:rsidRPr="00915C29" w:rsidRDefault="006034CF" w:rsidP="006034CF">
      <w:pPr>
        <w:pStyle w:val="EndnoteText"/>
        <w:rPr>
          <w:lang w:val="en-US"/>
        </w:rPr>
      </w:pPr>
      <w:r>
        <w:rPr>
          <w:rStyle w:val="EndnoteReference"/>
        </w:rPr>
        <w:endnoteRef/>
      </w:r>
      <w:r>
        <w:t xml:space="preserve"> </w:t>
      </w:r>
      <w:del w:id="1152" w:author="IR" w:date="2025-11-18T18:25:00Z" w16du:dateUtc="2025-11-18T23:25:00Z">
        <w:r w:rsidDel="00E2063B">
          <w:rPr>
            <w:lang w:val="en-US"/>
          </w:rPr>
          <w:delText xml:space="preserve">“Community College Funding Model Review and Recommendations,” Oregon Higher Education Coordinating Commission, 2023, pp. 44-45, </w:delText>
        </w:r>
        <w:r w:rsidDel="00E2063B">
          <w:fldChar w:fldCharType="begin"/>
        </w:r>
        <w:r w:rsidDel="00E2063B">
          <w:delInstrText>HYPERLINK "https://www.oregon.gov/highered/public-engagement/Documents/Commission/Full-Commission/2023/4-June-8/11.2b%20Docket%20Item%20-%20CCSF%20Review%2c%20Final%20Report.pdf"</w:delInstrText>
        </w:r>
        <w:r w:rsidDel="00E2063B">
          <w:fldChar w:fldCharType="separate"/>
        </w:r>
        <w:r w:rsidRPr="007576E3" w:rsidDel="00E2063B">
          <w:rPr>
            <w:rStyle w:val="Hyperlink"/>
            <w:lang w:val="en-US"/>
          </w:rPr>
          <w:delText>https://www.oregon.gov/highered/public-engagement/Documents/Commission/Full-Commission/2023/4-June-8/11.2b%20Docket%20Item%20-%20CCSF%20Review%2c%20Final%20Report.pdf</w:delText>
        </w:r>
        <w:r w:rsidDel="00E2063B">
          <w:fldChar w:fldCharType="end"/>
        </w:r>
        <w:r w:rsidDel="00E2063B">
          <w:rPr>
            <w:lang w:val="en-US"/>
          </w:rPr>
          <w:delText>.</w:delText>
        </w:r>
      </w:del>
      <w:ins w:id="1153" w:author="IR" w:date="2025-11-18T18:25:00Z" w16du:dateUtc="2025-11-18T23:25:00Z">
        <w:r w:rsidR="00E2063B">
          <w:rPr>
            <w:lang w:val="en-US"/>
          </w:rPr>
          <w:t>Ibid.</w:t>
        </w:r>
      </w:ins>
      <w:r>
        <w:rPr>
          <w:lang w:val="en-US"/>
        </w:rPr>
        <w:t xml:space="preserve"> </w:t>
      </w:r>
    </w:p>
  </w:endnote>
  <w:endnote w:id="58">
    <w:p w14:paraId="4541682D" w14:textId="0E058DA4" w:rsidR="006034CF" w:rsidRPr="00915C29" w:rsidRDefault="006034CF" w:rsidP="006034CF">
      <w:pPr>
        <w:pStyle w:val="EndnoteText"/>
        <w:rPr>
          <w:lang w:val="en-US"/>
        </w:rPr>
      </w:pPr>
      <w:r>
        <w:rPr>
          <w:rStyle w:val="EndnoteReference"/>
        </w:rPr>
        <w:endnoteRef/>
      </w:r>
      <w:r>
        <w:t xml:space="preserve"> </w:t>
      </w:r>
      <w:del w:id="1157" w:author="IR" w:date="2025-11-18T18:25:00Z" w16du:dateUtc="2025-11-18T23:25:00Z">
        <w:r w:rsidDel="00E2063B">
          <w:rPr>
            <w:lang w:val="en-US"/>
          </w:rPr>
          <w:delText xml:space="preserve">“Community College Funding Model Review and Recommendations,” Oregon Higher Education Coordinating Commission, 2023, pp. 45, </w:delText>
        </w:r>
        <w:r w:rsidDel="00E2063B">
          <w:fldChar w:fldCharType="begin"/>
        </w:r>
        <w:r w:rsidDel="00E2063B">
          <w:delInstrText>HYPERLINK "https://www.oregon.gov/highered/public-engagement/Documents/Commission/Full-Commission/2023/4-June-8/11.2b%20Docket%20Item%20-%20CCSF%20Review%2c%20Final%20Report.pdf"</w:delInstrText>
        </w:r>
        <w:r w:rsidDel="00E2063B">
          <w:fldChar w:fldCharType="separate"/>
        </w:r>
        <w:r w:rsidRPr="007576E3" w:rsidDel="00E2063B">
          <w:rPr>
            <w:rStyle w:val="Hyperlink"/>
            <w:lang w:val="en-US"/>
          </w:rPr>
          <w:delText>https://www.oregon.gov/highered/public-engagement/Documents/Commission/Full-Commission/2023/4-June-8/11.2b%20Docket%20Item%20-%20CCSF%20Review%2c%20Final%20Report.pdf</w:delText>
        </w:r>
        <w:r w:rsidDel="00E2063B">
          <w:fldChar w:fldCharType="end"/>
        </w:r>
        <w:r w:rsidDel="00E2063B">
          <w:rPr>
            <w:lang w:val="en-US"/>
          </w:rPr>
          <w:delText xml:space="preserve">. </w:delText>
        </w:r>
      </w:del>
      <w:ins w:id="1158" w:author="IR" w:date="2025-11-18T18:25:00Z" w16du:dateUtc="2025-11-18T23:25:00Z">
        <w:r w:rsidR="00E2063B">
          <w:rPr>
            <w:lang w:val="en-US"/>
          </w:rPr>
          <w:t>Ibid.</w:t>
        </w:r>
      </w:ins>
    </w:p>
  </w:endnote>
  <w:endnote w:id="59">
    <w:p w14:paraId="3CB19621" w14:textId="0E7BE346" w:rsidR="0094788A" w:rsidRPr="00915C29" w:rsidRDefault="0094788A" w:rsidP="0094788A">
      <w:pPr>
        <w:pStyle w:val="EndnoteText"/>
        <w:rPr>
          <w:lang w:val="en-US"/>
        </w:rPr>
      </w:pPr>
      <w:r>
        <w:rPr>
          <w:rStyle w:val="EndnoteReference"/>
        </w:rPr>
        <w:endnoteRef/>
      </w:r>
      <w:r>
        <w:t xml:space="preserve"> </w:t>
      </w:r>
      <w:del w:id="1162" w:author="IR" w:date="2025-11-18T18:25:00Z" w16du:dateUtc="2025-11-18T23:25:00Z">
        <w:r w:rsidDel="00E2063B">
          <w:rPr>
            <w:lang w:val="en-US"/>
          </w:rPr>
          <w:delText xml:space="preserve">“Community College Funding Model Review and Recommendations,” Oregon Higher Education Coordinating Commission, 2023, pp. 42-44, </w:delText>
        </w:r>
        <w:r w:rsidDel="00E2063B">
          <w:fldChar w:fldCharType="begin"/>
        </w:r>
        <w:r w:rsidDel="00E2063B">
          <w:delInstrText>HYPERLINK "https://www.oregon.gov/highered/public-engagement/Documents/Commission/Full-Commission/2023/4-June-8/11.2b%20Docket%20Item%20-%20CCSF%20Review%2c%20Final%20Report.pdf"</w:delInstrText>
        </w:r>
        <w:r w:rsidDel="00E2063B">
          <w:fldChar w:fldCharType="separate"/>
        </w:r>
        <w:r w:rsidRPr="007576E3" w:rsidDel="00E2063B">
          <w:rPr>
            <w:rStyle w:val="Hyperlink"/>
            <w:lang w:val="en-US"/>
          </w:rPr>
          <w:delText>https://www.oregon.gov/highered/public-engagement/Documents/Commission/Full-Commission/2023/4-June-8/11.2b%20Docket%20Item%20-%20CCSF%20Review%2c%20Final%20Report.pdf</w:delText>
        </w:r>
        <w:r w:rsidDel="00E2063B">
          <w:fldChar w:fldCharType="end"/>
        </w:r>
        <w:r w:rsidDel="00E2063B">
          <w:rPr>
            <w:lang w:val="en-US"/>
          </w:rPr>
          <w:delText xml:space="preserve">. </w:delText>
        </w:r>
      </w:del>
      <w:ins w:id="1163" w:author="IR" w:date="2025-11-18T18:25:00Z" w16du:dateUtc="2025-11-18T23:25:00Z">
        <w:r w:rsidR="00E2063B">
          <w:rPr>
            <w:lang w:val="en-US"/>
          </w:rPr>
          <w:t>Ibid.</w:t>
        </w:r>
      </w:ins>
    </w:p>
  </w:endnote>
  <w:endnote w:id="60">
    <w:p w14:paraId="6C3ADB9B" w14:textId="29C74CE0" w:rsidR="0094788A" w:rsidRPr="00EF5AF4" w:rsidRDefault="0094788A" w:rsidP="0094788A">
      <w:pPr>
        <w:pStyle w:val="EndnoteText"/>
        <w:rPr>
          <w:lang w:val="en-US"/>
        </w:rPr>
      </w:pPr>
      <w:r>
        <w:rPr>
          <w:rStyle w:val="EndnoteReference"/>
        </w:rPr>
        <w:endnoteRef/>
      </w:r>
      <w:r>
        <w:t xml:space="preserve"> </w:t>
      </w:r>
      <w:del w:id="1164" w:author="IR" w:date="2025-11-19T13:34:00Z" w16du:dateUtc="2025-11-19T18:34:00Z">
        <w:r w:rsidRPr="00961A74" w:rsidDel="00961A74">
          <w:rPr>
            <w:i/>
            <w:iCs/>
            <w:rPrChange w:id="1165" w:author="IR" w:date="2025-11-19T13:35:00Z" w16du:dateUtc="2025-11-19T18:35:00Z">
              <w:rPr/>
            </w:rPrChange>
          </w:rPr>
          <w:delText>“</w:delText>
        </w:r>
      </w:del>
      <w:r w:rsidRPr="00961A74">
        <w:rPr>
          <w:i/>
          <w:iCs/>
          <w:rPrChange w:id="1166" w:author="IR" w:date="2025-11-19T13:35:00Z" w16du:dateUtc="2025-11-19T18:35:00Z">
            <w:rPr/>
          </w:rPrChange>
        </w:rPr>
        <w:t>2025-27 Budget Review: Higher Education Coordination Commission</w:t>
      </w:r>
      <w:del w:id="1167" w:author="IR" w:date="2025-11-19T13:34:00Z" w16du:dateUtc="2025-11-19T18:34:00Z">
        <w:r w:rsidDel="00961A74">
          <w:delText>,”</w:delText>
        </w:r>
      </w:del>
      <w:r>
        <w:t xml:space="preserve"> </w:t>
      </w:r>
      <w:ins w:id="1168" w:author="IR" w:date="2025-11-19T13:35:00Z" w16du:dateUtc="2025-11-19T18:35:00Z">
        <w:r w:rsidR="00961A74">
          <w:t>(</w:t>
        </w:r>
      </w:ins>
      <w:r>
        <w:t>Oregon Legislative Fiscal Office, 2025</w:t>
      </w:r>
      <w:ins w:id="1169" w:author="IR" w:date="2025-11-19T13:35:00Z" w16du:dateUtc="2025-11-19T18:35:00Z">
        <w:r w:rsidR="00961A74">
          <w:t>)</w:t>
        </w:r>
      </w:ins>
      <w:r>
        <w:t xml:space="preserve">, </w:t>
      </w:r>
      <w:del w:id="1170" w:author="IR" w:date="2025-11-18T18:25:00Z" w16du:dateUtc="2025-11-18T23:25:00Z">
        <w:r w:rsidDel="00E2063B">
          <w:delText xml:space="preserve">pp. 6, </w:delText>
        </w:r>
      </w:del>
      <w:ins w:id="1171" w:author="IR" w:date="2025-11-18T18:25:00Z" w16du:dateUtc="2025-11-18T23:25:00Z">
        <w:r w:rsidR="00E2063B">
          <w:fldChar w:fldCharType="begin"/>
        </w:r>
        <w:r w:rsidR="00E2063B">
          <w:instrText>HYPERLINK "</w:instrText>
        </w:r>
      </w:ins>
      <w:r w:rsidR="00E2063B" w:rsidRPr="00E2063B">
        <w:rPr>
          <w:rPrChange w:id="1172" w:author="IR" w:date="2025-11-18T18:25:00Z" w16du:dateUtc="2025-11-18T23:25:00Z">
            <w:rPr>
              <w:rStyle w:val="Hyperlink"/>
            </w:rPr>
          </w:rPrChange>
        </w:rPr>
        <w:instrText>https://olis.oregonlegislature.gov/liz/2025R1/Downloads/CommitteeMeetingDocument/296613</w:instrText>
      </w:r>
      <w:ins w:id="1173" w:author="IR" w:date="2025-11-18T18:25:00Z" w16du:dateUtc="2025-11-18T23:25:00Z">
        <w:r w:rsidR="00E2063B">
          <w:instrText>"</w:instrText>
        </w:r>
        <w:r w:rsidR="00E2063B">
          <w:fldChar w:fldCharType="separate"/>
        </w:r>
      </w:ins>
      <w:r w:rsidR="00E2063B" w:rsidRPr="00E2063B">
        <w:rPr>
          <w:rStyle w:val="Hyperlink"/>
        </w:rPr>
        <w:t>https://olis.oregonlegislature.gov/liz/2025R1/Downloads/CommitteeMeetingDocument/296613</w:t>
      </w:r>
      <w:ins w:id="1174" w:author="IR" w:date="2025-11-18T18:25:00Z" w16du:dateUtc="2025-11-18T23:25:00Z">
        <w:r w:rsidR="00E2063B">
          <w:fldChar w:fldCharType="end"/>
        </w:r>
      </w:ins>
      <w:r>
        <w:t xml:space="preserve">. </w:t>
      </w:r>
    </w:p>
  </w:endnote>
  <w:endnote w:id="61">
    <w:p w14:paraId="0E92B317" w14:textId="6DE28197" w:rsidR="0094788A" w:rsidRPr="00EF5AF4" w:rsidRDefault="0094788A" w:rsidP="0094788A">
      <w:pPr>
        <w:pStyle w:val="EndnoteText"/>
        <w:rPr>
          <w:lang w:val="en-US"/>
        </w:rPr>
      </w:pPr>
      <w:r>
        <w:rPr>
          <w:rStyle w:val="EndnoteReference"/>
        </w:rPr>
        <w:endnoteRef/>
      </w:r>
      <w:r>
        <w:t xml:space="preserve"> </w:t>
      </w:r>
      <w:ins w:id="1175" w:author="IR" w:date="2025-11-18T22:12:00Z" w16du:dateUtc="2025-11-19T03:12:00Z">
        <w:r w:rsidR="00D2746D">
          <w:t>Ibid.</w:t>
        </w:r>
      </w:ins>
      <w:del w:id="1176" w:author="IR" w:date="2025-11-18T22:12:00Z" w16du:dateUtc="2025-11-19T03:12:00Z">
        <w:r w:rsidDel="00D2746D">
          <w:delText>“2025-27 Budget Review: Higher Education Coordination Commission,” Oregon Legislative Fiscal Office, 2025,</w:delText>
        </w:r>
      </w:del>
      <w:del w:id="1177" w:author="IR" w:date="2025-11-18T18:25:00Z" w16du:dateUtc="2025-11-18T23:25:00Z">
        <w:r w:rsidDel="00E2063B">
          <w:delText xml:space="preserve"> pp. 6,</w:delText>
        </w:r>
      </w:del>
      <w:del w:id="1178" w:author="IR" w:date="2025-11-18T22:12:00Z" w16du:dateUtc="2025-11-19T03:12:00Z">
        <w:r w:rsidDel="00D2746D">
          <w:delText xml:space="preserve"> </w:delText>
        </w:r>
        <w:r w:rsidDel="00D2746D">
          <w:fldChar w:fldCharType="begin"/>
        </w:r>
        <w:r w:rsidDel="00D2746D">
          <w:delInstrText>HYPERLINK "https://olis.oregonlegislature.gov/liz/2025R1/Downloads/CommitteeMeetingDocument/296613"</w:delInstrText>
        </w:r>
        <w:r w:rsidDel="00D2746D">
          <w:fldChar w:fldCharType="separate"/>
        </w:r>
        <w:r w:rsidRPr="007576E3" w:rsidDel="00D2746D">
          <w:rPr>
            <w:rStyle w:val="Hyperlink"/>
          </w:rPr>
          <w:delText>https://olis.oregonlegislature.gov/liz/2025R1/Downloads/CommitteeMeetingDocument/296613</w:delText>
        </w:r>
        <w:r w:rsidDel="00D2746D">
          <w:fldChar w:fldCharType="end"/>
        </w:r>
      </w:del>
      <w:r w:rsidR="0093645D">
        <w:t xml:space="preserve">; </w:t>
      </w:r>
      <w:del w:id="1179" w:author="IR" w:date="2025-11-19T13:35:00Z" w16du:dateUtc="2025-11-19T18:35:00Z">
        <w:r w:rsidR="003026F1" w:rsidRPr="00961A74" w:rsidDel="00961A74">
          <w:rPr>
            <w:i/>
            <w:iCs/>
            <w:rPrChange w:id="1180" w:author="IR" w:date="2025-11-19T13:35:00Z" w16du:dateUtc="2025-11-19T18:35:00Z">
              <w:rPr/>
            </w:rPrChange>
          </w:rPr>
          <w:delText>“</w:delText>
        </w:r>
      </w:del>
      <w:r w:rsidR="003026F1" w:rsidRPr="00961A74">
        <w:rPr>
          <w:i/>
          <w:iCs/>
          <w:rPrChange w:id="1181" w:author="IR" w:date="2025-11-19T13:35:00Z" w16du:dateUtc="2025-11-19T18:35:00Z">
            <w:rPr/>
          </w:rPrChange>
        </w:rPr>
        <w:t>State Funding and Formula Summary: 2023-2025 Biennium</w:t>
      </w:r>
      <w:del w:id="1182" w:author="IR" w:date="2025-11-19T13:35:00Z" w16du:dateUtc="2025-11-19T18:35:00Z">
        <w:r w:rsidR="003026F1" w:rsidDel="00961A74">
          <w:delText>,”</w:delText>
        </w:r>
      </w:del>
      <w:r w:rsidR="003026F1">
        <w:t xml:space="preserve"> </w:t>
      </w:r>
      <w:ins w:id="1183" w:author="IR" w:date="2025-11-19T13:35:00Z" w16du:dateUtc="2025-11-19T18:35:00Z">
        <w:r w:rsidR="00961A74">
          <w:t>(</w:t>
        </w:r>
      </w:ins>
      <w:r w:rsidR="003026F1">
        <w:t>Oregon Higher Education Coordinating Commission, June 2024</w:t>
      </w:r>
      <w:ins w:id="1184" w:author="IR" w:date="2025-11-19T13:35:00Z" w16du:dateUtc="2025-11-19T18:35:00Z">
        <w:r w:rsidR="00961A74">
          <w:t>)</w:t>
        </w:r>
      </w:ins>
      <w:r w:rsidR="003026F1">
        <w:t>,</w:t>
      </w:r>
      <w:del w:id="1185" w:author="IR" w:date="2025-11-18T18:25:00Z" w16du:dateUtc="2025-11-18T23:25:00Z">
        <w:r w:rsidR="003026F1" w:rsidDel="00E2063B">
          <w:delText xml:space="preserve"> pp. </w:delText>
        </w:r>
        <w:r w:rsidR="00C25470" w:rsidDel="00E2063B">
          <w:delText>22,</w:delText>
        </w:r>
      </w:del>
      <w:r w:rsidR="00C25470">
        <w:t xml:space="preserve"> </w:t>
      </w:r>
      <w:hyperlink r:id="rId54" w:history="1">
        <w:r w:rsidR="00C25470" w:rsidRPr="007576E3">
          <w:rPr>
            <w:rStyle w:val="Hyperlink"/>
          </w:rPr>
          <w:t>https://www.oregon.gov/highered/about/postsecondary-finance-capital/Documents/public-university-funding/2023-25-state-funding-and-formula-summary.pdf</w:t>
        </w:r>
      </w:hyperlink>
      <w:r>
        <w:t>.</w:t>
      </w:r>
      <w:r w:rsidR="00B668DB">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venir Next LT Pro">
    <w:altName w:val="Calibri"/>
    <w:charset w:val="00"/>
    <w:family w:val="swiss"/>
    <w:pitch w:val="variable"/>
    <w:sig w:usb0="800000EF" w:usb1="5000204A" w:usb2="00000000" w:usb3="00000000" w:csb0="00000093"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5833275"/>
      <w:docPartObj>
        <w:docPartGallery w:val="Page Numbers (Bottom of Page)"/>
        <w:docPartUnique/>
      </w:docPartObj>
    </w:sdtPr>
    <w:sdtContent>
      <w:p w14:paraId="575B4D98" w14:textId="77777777" w:rsidR="00882B4D" w:rsidRDefault="00882B4D" w:rsidP="006758F4">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4BCB182" w14:textId="77777777" w:rsidR="00882B4D" w:rsidRDefault="00882B4D" w:rsidP="006758F4">
    <w:pPr>
      <w:pStyle w:val="Footer"/>
    </w:pPr>
  </w:p>
  <w:p w14:paraId="35F2BAA5" w14:textId="77777777" w:rsidR="00DF25FA" w:rsidRDefault="00DF25FA" w:rsidP="006758F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b/>
        <w:bCs/>
      </w:rPr>
      <w:id w:val="910898109"/>
      <w:docPartObj>
        <w:docPartGallery w:val="Page Numbers (Bottom of Page)"/>
        <w:docPartUnique/>
      </w:docPartObj>
    </w:sdtPr>
    <w:sdtContent>
      <w:p w14:paraId="4CD52D17" w14:textId="292FB3BB" w:rsidR="004440C3" w:rsidRDefault="0084239D">
        <w:pPr>
          <w:pStyle w:val="Footer"/>
        </w:pPr>
        <w:r w:rsidRPr="00EB282B">
          <w:rPr>
            <w:rStyle w:val="PageNumber"/>
            <w:b/>
            <w:bCs/>
          </w:rPr>
          <w:fldChar w:fldCharType="begin"/>
        </w:r>
        <w:r w:rsidRPr="00EB282B">
          <w:rPr>
            <w:rStyle w:val="PageNumber"/>
            <w:b/>
            <w:bCs/>
          </w:rPr>
          <w:instrText xml:space="preserve"> PAGE </w:instrText>
        </w:r>
        <w:r w:rsidRPr="00EB282B">
          <w:rPr>
            <w:rStyle w:val="PageNumber"/>
            <w:b/>
            <w:bCs/>
          </w:rPr>
          <w:fldChar w:fldCharType="separate"/>
        </w:r>
        <w:r w:rsidRPr="00EB282B">
          <w:rPr>
            <w:rStyle w:val="PageNumber"/>
            <w:b/>
            <w:bCs/>
            <w:noProof/>
          </w:rPr>
          <w:t>2</w:t>
        </w:r>
        <w:r w:rsidRPr="00EB282B">
          <w:rPr>
            <w:rStyle w:val="PageNumber"/>
            <w:b/>
            <w:bCs/>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0812333"/>
      <w:docPartObj>
        <w:docPartGallery w:val="Page Numbers (Bottom of Page)"/>
        <w:docPartUnique/>
      </w:docPartObj>
    </w:sdtPr>
    <w:sdtEndPr>
      <w:rPr>
        <w:rStyle w:val="PageNumber"/>
        <w:b/>
        <w:bCs/>
      </w:rPr>
    </w:sdtEndPr>
    <w:sdtContent>
      <w:p w14:paraId="67DFF0D2" w14:textId="13A99ECE" w:rsidR="00DF25FA" w:rsidRPr="00F47B14" w:rsidRDefault="00D73C35" w:rsidP="00F47B14">
        <w:pPr>
          <w:pStyle w:val="Footer"/>
          <w:rPr>
            <w:b/>
            <w:bCs/>
          </w:rPr>
        </w:pPr>
        <w:r w:rsidRPr="00F47B14">
          <w:rPr>
            <w:rStyle w:val="PageNumber"/>
            <w:b/>
            <w:bCs/>
          </w:rPr>
          <w:fldChar w:fldCharType="begin"/>
        </w:r>
        <w:r w:rsidRPr="00F47B14">
          <w:rPr>
            <w:rStyle w:val="PageNumber"/>
            <w:b/>
            <w:bCs/>
          </w:rPr>
          <w:instrText xml:space="preserve"> PAGE </w:instrText>
        </w:r>
        <w:r w:rsidRPr="00F47B14">
          <w:rPr>
            <w:rStyle w:val="PageNumber"/>
            <w:b/>
            <w:bCs/>
          </w:rPr>
          <w:fldChar w:fldCharType="separate"/>
        </w:r>
        <w:r w:rsidRPr="00F47B14">
          <w:rPr>
            <w:rStyle w:val="PageNumber"/>
            <w:b/>
            <w:bCs/>
            <w:noProof/>
          </w:rPr>
          <w:t>1</w:t>
        </w:r>
        <w:r w:rsidRPr="00F47B14">
          <w:rPr>
            <w:rStyle w:val="PageNumber"/>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533B9" w14:textId="77777777" w:rsidR="00CD6695" w:rsidRDefault="00CD6695" w:rsidP="006758F4">
      <w:r>
        <w:separator/>
      </w:r>
    </w:p>
    <w:p w14:paraId="7EEDFAF3" w14:textId="77777777" w:rsidR="00CD6695" w:rsidRDefault="00CD6695" w:rsidP="006758F4"/>
    <w:p w14:paraId="0AC125B4" w14:textId="77777777" w:rsidR="00CD6695" w:rsidRDefault="00CD6695" w:rsidP="006758F4"/>
    <w:p w14:paraId="2ED033BF" w14:textId="77777777" w:rsidR="00CD6695" w:rsidRDefault="00CD6695" w:rsidP="006758F4"/>
  </w:footnote>
  <w:footnote w:type="continuationSeparator" w:id="0">
    <w:p w14:paraId="243BAE41" w14:textId="77777777" w:rsidR="00CD6695" w:rsidRDefault="00CD6695" w:rsidP="006758F4">
      <w:r>
        <w:continuationSeparator/>
      </w:r>
    </w:p>
    <w:p w14:paraId="2098BC25" w14:textId="77777777" w:rsidR="00CD6695" w:rsidRDefault="00CD6695" w:rsidP="006758F4"/>
    <w:p w14:paraId="1E76AAB0" w14:textId="77777777" w:rsidR="00CD6695" w:rsidRDefault="00CD6695" w:rsidP="006758F4"/>
    <w:p w14:paraId="497EF435" w14:textId="77777777" w:rsidR="00CD6695" w:rsidRDefault="00CD6695" w:rsidP="006758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9531F" w14:textId="77777777" w:rsidR="00723D97" w:rsidRPr="00723D97" w:rsidRDefault="006A0BAE" w:rsidP="006758F4">
    <w:pPr>
      <w:pStyle w:val="Header"/>
      <w:rPr>
        <w:lang w:val="en-US"/>
      </w:rPr>
    </w:pPr>
    <w:hyperlink w:anchor="Contents" w:history="1">
      <w:r w:rsidRPr="00723D97">
        <w:rPr>
          <w:rStyle w:val="Hyperlink"/>
          <w:color w:val="000000" w:themeColor="text1"/>
          <w:u w:val="none"/>
          <w:lang w:val="en-US"/>
        </w:rPr>
        <w:t>CONTENT</w:t>
      </w:r>
      <w:r w:rsidR="00723D97" w:rsidRPr="00723D97">
        <w:rPr>
          <w:rStyle w:val="Hyperlink"/>
          <w:color w:val="000000" w:themeColor="text1"/>
          <w:u w:val="none"/>
          <w:lang w:val="en-US"/>
        </w:rPr>
        <w:t>S</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3669C" w14:textId="77777777" w:rsidR="00B37E47" w:rsidRDefault="00B37E47" w:rsidP="006758F4"/>
  <w:p w14:paraId="3994340E" w14:textId="77777777" w:rsidR="00B37E47" w:rsidRDefault="00B37E47" w:rsidP="006758F4"/>
  <w:p w14:paraId="059DDE92" w14:textId="77777777" w:rsidR="00DF25FA" w:rsidRDefault="00DF25FA" w:rsidP="006758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0239"/>
    <w:multiLevelType w:val="hybridMultilevel"/>
    <w:tmpl w:val="EBF22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553409"/>
    <w:multiLevelType w:val="hybridMultilevel"/>
    <w:tmpl w:val="0E58BB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EF7FCA"/>
    <w:multiLevelType w:val="hybridMultilevel"/>
    <w:tmpl w:val="91FE5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071F26"/>
    <w:multiLevelType w:val="hybridMultilevel"/>
    <w:tmpl w:val="6204A4E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BC2208"/>
    <w:multiLevelType w:val="hybridMultilevel"/>
    <w:tmpl w:val="A1E44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D35EEB"/>
    <w:multiLevelType w:val="hybridMultilevel"/>
    <w:tmpl w:val="708AE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A429BF"/>
    <w:multiLevelType w:val="multilevel"/>
    <w:tmpl w:val="9B466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38F4BF6"/>
    <w:multiLevelType w:val="hybridMultilevel"/>
    <w:tmpl w:val="B6C40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BF34AD"/>
    <w:multiLevelType w:val="hybridMultilevel"/>
    <w:tmpl w:val="13BC710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9840549">
    <w:abstractNumId w:val="6"/>
  </w:num>
  <w:num w:numId="2" w16cid:durableId="68583290">
    <w:abstractNumId w:val="2"/>
  </w:num>
  <w:num w:numId="3" w16cid:durableId="1975938761">
    <w:abstractNumId w:val="7"/>
  </w:num>
  <w:num w:numId="4" w16cid:durableId="189219894">
    <w:abstractNumId w:val="0"/>
  </w:num>
  <w:num w:numId="5" w16cid:durableId="1208646662">
    <w:abstractNumId w:val="4"/>
  </w:num>
  <w:num w:numId="6" w16cid:durableId="1137604487">
    <w:abstractNumId w:val="3"/>
  </w:num>
  <w:num w:numId="7" w16cid:durableId="488903144">
    <w:abstractNumId w:val="1"/>
  </w:num>
  <w:num w:numId="8" w16cid:durableId="519588134">
    <w:abstractNumId w:val="8"/>
  </w:num>
  <w:num w:numId="9" w16cid:durableId="127867883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a Mission">
    <w15:presenceInfo w15:providerId="AD" w15:userId="S::marisa.mission@bellwether.org::b5e9dcba-c486-45f0-84bf-b65c7cd81068"/>
  </w15:person>
  <w15:person w15:author="Amber Walker">
    <w15:presenceInfo w15:providerId="AD" w15:userId="S::amber.walker@bellwether.org::adfaa470-6fef-4102-bc10-61ff45b460e8"/>
  </w15:person>
  <w15:person w15:author="IR">
    <w15:presenceInfo w15:providerId="None" w15:userId="IR"/>
  </w15:person>
  <w15:person w15:author="Super Copy Editors">
    <w15:presenceInfo w15:providerId="None" w15:userId="Super Copy Editor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D75"/>
    <w:rsid w:val="00000B00"/>
    <w:rsid w:val="00000F6E"/>
    <w:rsid w:val="00002164"/>
    <w:rsid w:val="00002AD8"/>
    <w:rsid w:val="000043E7"/>
    <w:rsid w:val="0000756C"/>
    <w:rsid w:val="000117C6"/>
    <w:rsid w:val="00012660"/>
    <w:rsid w:val="000127AA"/>
    <w:rsid w:val="00012D9C"/>
    <w:rsid w:val="00020E20"/>
    <w:rsid w:val="00021BE7"/>
    <w:rsid w:val="00025B20"/>
    <w:rsid w:val="00027462"/>
    <w:rsid w:val="000301A4"/>
    <w:rsid w:val="0003069D"/>
    <w:rsid w:val="00031218"/>
    <w:rsid w:val="00035058"/>
    <w:rsid w:val="00035DB8"/>
    <w:rsid w:val="00040124"/>
    <w:rsid w:val="0004070A"/>
    <w:rsid w:val="000413C4"/>
    <w:rsid w:val="00042468"/>
    <w:rsid w:val="000435AC"/>
    <w:rsid w:val="00045ED7"/>
    <w:rsid w:val="0005068C"/>
    <w:rsid w:val="00050808"/>
    <w:rsid w:val="00050AB5"/>
    <w:rsid w:val="00054D93"/>
    <w:rsid w:val="000566E0"/>
    <w:rsid w:val="00057AEC"/>
    <w:rsid w:val="00060533"/>
    <w:rsid w:val="00060D18"/>
    <w:rsid w:val="00060D4B"/>
    <w:rsid w:val="00062B67"/>
    <w:rsid w:val="000638D8"/>
    <w:rsid w:val="00064D85"/>
    <w:rsid w:val="0006528E"/>
    <w:rsid w:val="00066376"/>
    <w:rsid w:val="00066A58"/>
    <w:rsid w:val="000718C6"/>
    <w:rsid w:val="00073A6C"/>
    <w:rsid w:val="0007419A"/>
    <w:rsid w:val="00075A5F"/>
    <w:rsid w:val="0007610B"/>
    <w:rsid w:val="00077B89"/>
    <w:rsid w:val="000804E3"/>
    <w:rsid w:val="00090B6D"/>
    <w:rsid w:val="000932DF"/>
    <w:rsid w:val="0009357F"/>
    <w:rsid w:val="000956FF"/>
    <w:rsid w:val="000A1046"/>
    <w:rsid w:val="000A1355"/>
    <w:rsid w:val="000A14C3"/>
    <w:rsid w:val="000A1D75"/>
    <w:rsid w:val="000A2A8B"/>
    <w:rsid w:val="000A371E"/>
    <w:rsid w:val="000A63E2"/>
    <w:rsid w:val="000B036D"/>
    <w:rsid w:val="000B12C8"/>
    <w:rsid w:val="000B2D77"/>
    <w:rsid w:val="000B2E2F"/>
    <w:rsid w:val="000B3D64"/>
    <w:rsid w:val="000B4D68"/>
    <w:rsid w:val="000B5F34"/>
    <w:rsid w:val="000B731C"/>
    <w:rsid w:val="000C2D8D"/>
    <w:rsid w:val="000C7D43"/>
    <w:rsid w:val="000D0FBF"/>
    <w:rsid w:val="000D6700"/>
    <w:rsid w:val="000D7E66"/>
    <w:rsid w:val="000E036E"/>
    <w:rsid w:val="000E057F"/>
    <w:rsid w:val="000E0584"/>
    <w:rsid w:val="000E0A3C"/>
    <w:rsid w:val="000E2824"/>
    <w:rsid w:val="000E35D1"/>
    <w:rsid w:val="000E39AA"/>
    <w:rsid w:val="000E4B70"/>
    <w:rsid w:val="000E60B4"/>
    <w:rsid w:val="000E7254"/>
    <w:rsid w:val="000E7587"/>
    <w:rsid w:val="000F2DBB"/>
    <w:rsid w:val="000F3837"/>
    <w:rsid w:val="000F3F80"/>
    <w:rsid w:val="000F5C2E"/>
    <w:rsid w:val="000F785E"/>
    <w:rsid w:val="00100A53"/>
    <w:rsid w:val="00102256"/>
    <w:rsid w:val="0010308B"/>
    <w:rsid w:val="0010353A"/>
    <w:rsid w:val="00104595"/>
    <w:rsid w:val="00105571"/>
    <w:rsid w:val="00105E86"/>
    <w:rsid w:val="00107713"/>
    <w:rsid w:val="0011035F"/>
    <w:rsid w:val="001123AF"/>
    <w:rsid w:val="00113E96"/>
    <w:rsid w:val="00115AD9"/>
    <w:rsid w:val="00115B2D"/>
    <w:rsid w:val="001168CF"/>
    <w:rsid w:val="001171F2"/>
    <w:rsid w:val="001211E5"/>
    <w:rsid w:val="0012215C"/>
    <w:rsid w:val="00123DE6"/>
    <w:rsid w:val="00125985"/>
    <w:rsid w:val="00125BBB"/>
    <w:rsid w:val="00127BF3"/>
    <w:rsid w:val="00127CD8"/>
    <w:rsid w:val="00130358"/>
    <w:rsid w:val="00130944"/>
    <w:rsid w:val="00132FDC"/>
    <w:rsid w:val="00134CAD"/>
    <w:rsid w:val="001353A3"/>
    <w:rsid w:val="0013577D"/>
    <w:rsid w:val="00136D85"/>
    <w:rsid w:val="00137CD1"/>
    <w:rsid w:val="00141C26"/>
    <w:rsid w:val="00141F31"/>
    <w:rsid w:val="001428D4"/>
    <w:rsid w:val="00143B64"/>
    <w:rsid w:val="00147711"/>
    <w:rsid w:val="00150AF3"/>
    <w:rsid w:val="00151156"/>
    <w:rsid w:val="0015342C"/>
    <w:rsid w:val="00153F66"/>
    <w:rsid w:val="001546E5"/>
    <w:rsid w:val="001553FC"/>
    <w:rsid w:val="00155A03"/>
    <w:rsid w:val="00155AFE"/>
    <w:rsid w:val="00155D4C"/>
    <w:rsid w:val="00160B53"/>
    <w:rsid w:val="00162A0E"/>
    <w:rsid w:val="00163C7D"/>
    <w:rsid w:val="0016471B"/>
    <w:rsid w:val="00167A42"/>
    <w:rsid w:val="00167ADC"/>
    <w:rsid w:val="0017184F"/>
    <w:rsid w:val="0017362F"/>
    <w:rsid w:val="00173755"/>
    <w:rsid w:val="00176107"/>
    <w:rsid w:val="00176D74"/>
    <w:rsid w:val="00176DF8"/>
    <w:rsid w:val="00176F91"/>
    <w:rsid w:val="00177093"/>
    <w:rsid w:val="0017714F"/>
    <w:rsid w:val="00177F90"/>
    <w:rsid w:val="00180ED7"/>
    <w:rsid w:val="00182FDF"/>
    <w:rsid w:val="0018432F"/>
    <w:rsid w:val="00184953"/>
    <w:rsid w:val="00184CB0"/>
    <w:rsid w:val="00185191"/>
    <w:rsid w:val="00185689"/>
    <w:rsid w:val="00185763"/>
    <w:rsid w:val="00185793"/>
    <w:rsid w:val="0018682D"/>
    <w:rsid w:val="001908A0"/>
    <w:rsid w:val="00190FE5"/>
    <w:rsid w:val="00193CFD"/>
    <w:rsid w:val="00195079"/>
    <w:rsid w:val="00195A90"/>
    <w:rsid w:val="00197281"/>
    <w:rsid w:val="001A0ECA"/>
    <w:rsid w:val="001A169E"/>
    <w:rsid w:val="001A1952"/>
    <w:rsid w:val="001A3F59"/>
    <w:rsid w:val="001A5E62"/>
    <w:rsid w:val="001A642C"/>
    <w:rsid w:val="001A7997"/>
    <w:rsid w:val="001B2F32"/>
    <w:rsid w:val="001B49CD"/>
    <w:rsid w:val="001B4A8C"/>
    <w:rsid w:val="001B6B32"/>
    <w:rsid w:val="001B6BA8"/>
    <w:rsid w:val="001B6EFF"/>
    <w:rsid w:val="001B7382"/>
    <w:rsid w:val="001C1372"/>
    <w:rsid w:val="001C41A1"/>
    <w:rsid w:val="001C569E"/>
    <w:rsid w:val="001C64DD"/>
    <w:rsid w:val="001D19DE"/>
    <w:rsid w:val="001D1D1F"/>
    <w:rsid w:val="001D2ED5"/>
    <w:rsid w:val="001D4BE6"/>
    <w:rsid w:val="001D520E"/>
    <w:rsid w:val="001E272C"/>
    <w:rsid w:val="001E2D02"/>
    <w:rsid w:val="001E6441"/>
    <w:rsid w:val="00204A3C"/>
    <w:rsid w:val="00204A77"/>
    <w:rsid w:val="0020589B"/>
    <w:rsid w:val="00205C67"/>
    <w:rsid w:val="002064E9"/>
    <w:rsid w:val="00212C03"/>
    <w:rsid w:val="00213048"/>
    <w:rsid w:val="00215DCF"/>
    <w:rsid w:val="00217C5A"/>
    <w:rsid w:val="00221FFD"/>
    <w:rsid w:val="00222E5A"/>
    <w:rsid w:val="00223C17"/>
    <w:rsid w:val="00223F75"/>
    <w:rsid w:val="00224052"/>
    <w:rsid w:val="00225883"/>
    <w:rsid w:val="0022630D"/>
    <w:rsid w:val="002336FD"/>
    <w:rsid w:val="00233C01"/>
    <w:rsid w:val="002348EE"/>
    <w:rsid w:val="002350A8"/>
    <w:rsid w:val="00235F96"/>
    <w:rsid w:val="002364A7"/>
    <w:rsid w:val="002439B3"/>
    <w:rsid w:val="0024514D"/>
    <w:rsid w:val="002465E8"/>
    <w:rsid w:val="0025020F"/>
    <w:rsid w:val="0025035A"/>
    <w:rsid w:val="00251AD7"/>
    <w:rsid w:val="002548DA"/>
    <w:rsid w:val="00254FDA"/>
    <w:rsid w:val="0025676A"/>
    <w:rsid w:val="00257BBA"/>
    <w:rsid w:val="0026045B"/>
    <w:rsid w:val="00260A5B"/>
    <w:rsid w:val="00261AD6"/>
    <w:rsid w:val="00261B6D"/>
    <w:rsid w:val="00261F27"/>
    <w:rsid w:val="00265FF4"/>
    <w:rsid w:val="00271440"/>
    <w:rsid w:val="00273750"/>
    <w:rsid w:val="002759BA"/>
    <w:rsid w:val="00276143"/>
    <w:rsid w:val="00276BC2"/>
    <w:rsid w:val="002770B6"/>
    <w:rsid w:val="00281821"/>
    <w:rsid w:val="00281B71"/>
    <w:rsid w:val="00282A74"/>
    <w:rsid w:val="00282DD2"/>
    <w:rsid w:val="002850E3"/>
    <w:rsid w:val="00285DD0"/>
    <w:rsid w:val="0029066E"/>
    <w:rsid w:val="00290F36"/>
    <w:rsid w:val="00291BBF"/>
    <w:rsid w:val="00292777"/>
    <w:rsid w:val="00294322"/>
    <w:rsid w:val="0029565F"/>
    <w:rsid w:val="00296E29"/>
    <w:rsid w:val="002A07CF"/>
    <w:rsid w:val="002A15AA"/>
    <w:rsid w:val="002A1A6E"/>
    <w:rsid w:val="002A3C99"/>
    <w:rsid w:val="002A4264"/>
    <w:rsid w:val="002A5627"/>
    <w:rsid w:val="002B030B"/>
    <w:rsid w:val="002B0B7F"/>
    <w:rsid w:val="002B34C5"/>
    <w:rsid w:val="002B41A3"/>
    <w:rsid w:val="002B7057"/>
    <w:rsid w:val="002C01A4"/>
    <w:rsid w:val="002C05D0"/>
    <w:rsid w:val="002C151B"/>
    <w:rsid w:val="002C3058"/>
    <w:rsid w:val="002C3A44"/>
    <w:rsid w:val="002C3D9F"/>
    <w:rsid w:val="002C60B5"/>
    <w:rsid w:val="002D0BFD"/>
    <w:rsid w:val="002D16FE"/>
    <w:rsid w:val="002D1C1B"/>
    <w:rsid w:val="002D1C3E"/>
    <w:rsid w:val="002D36CB"/>
    <w:rsid w:val="002E14E2"/>
    <w:rsid w:val="002E5685"/>
    <w:rsid w:val="002E71C5"/>
    <w:rsid w:val="002F0AC8"/>
    <w:rsid w:val="002F1A27"/>
    <w:rsid w:val="002F2C99"/>
    <w:rsid w:val="002F35F9"/>
    <w:rsid w:val="002F7229"/>
    <w:rsid w:val="00300552"/>
    <w:rsid w:val="00301AD9"/>
    <w:rsid w:val="003026F1"/>
    <w:rsid w:val="00302BEE"/>
    <w:rsid w:val="00303B05"/>
    <w:rsid w:val="00306645"/>
    <w:rsid w:val="003068C2"/>
    <w:rsid w:val="00306E29"/>
    <w:rsid w:val="00311616"/>
    <w:rsid w:val="003117F9"/>
    <w:rsid w:val="0031211C"/>
    <w:rsid w:val="00314E1B"/>
    <w:rsid w:val="00315341"/>
    <w:rsid w:val="00315C0B"/>
    <w:rsid w:val="00317285"/>
    <w:rsid w:val="00317F81"/>
    <w:rsid w:val="00321669"/>
    <w:rsid w:val="00322251"/>
    <w:rsid w:val="00322E3E"/>
    <w:rsid w:val="00323631"/>
    <w:rsid w:val="00324755"/>
    <w:rsid w:val="00324D6C"/>
    <w:rsid w:val="00324E55"/>
    <w:rsid w:val="0032582D"/>
    <w:rsid w:val="003310B6"/>
    <w:rsid w:val="00334330"/>
    <w:rsid w:val="0033453A"/>
    <w:rsid w:val="00334CF7"/>
    <w:rsid w:val="00335C2F"/>
    <w:rsid w:val="00340203"/>
    <w:rsid w:val="0034489B"/>
    <w:rsid w:val="00344AED"/>
    <w:rsid w:val="003451B7"/>
    <w:rsid w:val="0034725F"/>
    <w:rsid w:val="00352AD3"/>
    <w:rsid w:val="00352DDA"/>
    <w:rsid w:val="003556FB"/>
    <w:rsid w:val="00360C0C"/>
    <w:rsid w:val="00360DD5"/>
    <w:rsid w:val="00361453"/>
    <w:rsid w:val="00363272"/>
    <w:rsid w:val="003642AB"/>
    <w:rsid w:val="003652FF"/>
    <w:rsid w:val="00370A13"/>
    <w:rsid w:val="00370C7C"/>
    <w:rsid w:val="003725F4"/>
    <w:rsid w:val="003742F1"/>
    <w:rsid w:val="003744FF"/>
    <w:rsid w:val="0037763F"/>
    <w:rsid w:val="00377FFC"/>
    <w:rsid w:val="003825F3"/>
    <w:rsid w:val="003835FF"/>
    <w:rsid w:val="0038430F"/>
    <w:rsid w:val="00385245"/>
    <w:rsid w:val="003913CB"/>
    <w:rsid w:val="0039239D"/>
    <w:rsid w:val="00392B12"/>
    <w:rsid w:val="00392E96"/>
    <w:rsid w:val="00396AFD"/>
    <w:rsid w:val="003A1931"/>
    <w:rsid w:val="003A1D81"/>
    <w:rsid w:val="003A32F7"/>
    <w:rsid w:val="003A3CF8"/>
    <w:rsid w:val="003A4DDA"/>
    <w:rsid w:val="003A6ABC"/>
    <w:rsid w:val="003A7211"/>
    <w:rsid w:val="003A743C"/>
    <w:rsid w:val="003A7690"/>
    <w:rsid w:val="003A78C0"/>
    <w:rsid w:val="003B0202"/>
    <w:rsid w:val="003B0803"/>
    <w:rsid w:val="003B1EA3"/>
    <w:rsid w:val="003B55B5"/>
    <w:rsid w:val="003B55F0"/>
    <w:rsid w:val="003B6CC1"/>
    <w:rsid w:val="003B6EE8"/>
    <w:rsid w:val="003C04D3"/>
    <w:rsid w:val="003C13F0"/>
    <w:rsid w:val="003C2C5D"/>
    <w:rsid w:val="003C488D"/>
    <w:rsid w:val="003C4AE7"/>
    <w:rsid w:val="003C4D11"/>
    <w:rsid w:val="003C50FF"/>
    <w:rsid w:val="003C71AB"/>
    <w:rsid w:val="003C7DB2"/>
    <w:rsid w:val="003D1B35"/>
    <w:rsid w:val="003D35ED"/>
    <w:rsid w:val="003D3BC7"/>
    <w:rsid w:val="003D4ACC"/>
    <w:rsid w:val="003D5163"/>
    <w:rsid w:val="003D7EBC"/>
    <w:rsid w:val="003E17F2"/>
    <w:rsid w:val="003E26E8"/>
    <w:rsid w:val="003E6D63"/>
    <w:rsid w:val="003F13AD"/>
    <w:rsid w:val="003F296E"/>
    <w:rsid w:val="00401251"/>
    <w:rsid w:val="00401C87"/>
    <w:rsid w:val="00404698"/>
    <w:rsid w:val="00404F43"/>
    <w:rsid w:val="00405524"/>
    <w:rsid w:val="00406E8C"/>
    <w:rsid w:val="00407066"/>
    <w:rsid w:val="00410FB2"/>
    <w:rsid w:val="0041151B"/>
    <w:rsid w:val="00411B82"/>
    <w:rsid w:val="00413B4A"/>
    <w:rsid w:val="00413C85"/>
    <w:rsid w:val="004143A8"/>
    <w:rsid w:val="00414F4F"/>
    <w:rsid w:val="004150B0"/>
    <w:rsid w:val="0041518F"/>
    <w:rsid w:val="00415E70"/>
    <w:rsid w:val="0042187F"/>
    <w:rsid w:val="00421948"/>
    <w:rsid w:val="00422619"/>
    <w:rsid w:val="00422620"/>
    <w:rsid w:val="0042265F"/>
    <w:rsid w:val="00424C2C"/>
    <w:rsid w:val="0042654E"/>
    <w:rsid w:val="00426687"/>
    <w:rsid w:val="00427717"/>
    <w:rsid w:val="004334D4"/>
    <w:rsid w:val="00435376"/>
    <w:rsid w:val="004363F2"/>
    <w:rsid w:val="00436B96"/>
    <w:rsid w:val="00440706"/>
    <w:rsid w:val="00442A03"/>
    <w:rsid w:val="004437D6"/>
    <w:rsid w:val="004440C3"/>
    <w:rsid w:val="0044713A"/>
    <w:rsid w:val="0045254E"/>
    <w:rsid w:val="0045292D"/>
    <w:rsid w:val="00452DF0"/>
    <w:rsid w:val="00454CA4"/>
    <w:rsid w:val="004553D7"/>
    <w:rsid w:val="00455744"/>
    <w:rsid w:val="00457598"/>
    <w:rsid w:val="00460F9E"/>
    <w:rsid w:val="00461A1D"/>
    <w:rsid w:val="00462893"/>
    <w:rsid w:val="00465979"/>
    <w:rsid w:val="00466A84"/>
    <w:rsid w:val="004820F1"/>
    <w:rsid w:val="00482FB1"/>
    <w:rsid w:val="004835AC"/>
    <w:rsid w:val="004854AE"/>
    <w:rsid w:val="004867E6"/>
    <w:rsid w:val="004868E4"/>
    <w:rsid w:val="00487827"/>
    <w:rsid w:val="00490F88"/>
    <w:rsid w:val="00491048"/>
    <w:rsid w:val="00491A61"/>
    <w:rsid w:val="00491D65"/>
    <w:rsid w:val="00495634"/>
    <w:rsid w:val="00495698"/>
    <w:rsid w:val="00497179"/>
    <w:rsid w:val="004A0DAF"/>
    <w:rsid w:val="004A1757"/>
    <w:rsid w:val="004A178B"/>
    <w:rsid w:val="004A17CC"/>
    <w:rsid w:val="004A365C"/>
    <w:rsid w:val="004A5224"/>
    <w:rsid w:val="004A6EF5"/>
    <w:rsid w:val="004A7299"/>
    <w:rsid w:val="004B0F2A"/>
    <w:rsid w:val="004B2975"/>
    <w:rsid w:val="004B417F"/>
    <w:rsid w:val="004B47A0"/>
    <w:rsid w:val="004B4A57"/>
    <w:rsid w:val="004B4C83"/>
    <w:rsid w:val="004B5CCB"/>
    <w:rsid w:val="004C1778"/>
    <w:rsid w:val="004C37A6"/>
    <w:rsid w:val="004D27D4"/>
    <w:rsid w:val="004D2C9D"/>
    <w:rsid w:val="004D2D24"/>
    <w:rsid w:val="004D3035"/>
    <w:rsid w:val="004D3248"/>
    <w:rsid w:val="004E0EB0"/>
    <w:rsid w:val="004E1D8D"/>
    <w:rsid w:val="004E1DA7"/>
    <w:rsid w:val="004E3A56"/>
    <w:rsid w:val="004E4F1B"/>
    <w:rsid w:val="004F2152"/>
    <w:rsid w:val="004F293B"/>
    <w:rsid w:val="004F48B1"/>
    <w:rsid w:val="004F7924"/>
    <w:rsid w:val="00500B87"/>
    <w:rsid w:val="00500C91"/>
    <w:rsid w:val="0050384D"/>
    <w:rsid w:val="005058CA"/>
    <w:rsid w:val="00506956"/>
    <w:rsid w:val="00506B24"/>
    <w:rsid w:val="00507594"/>
    <w:rsid w:val="0050790D"/>
    <w:rsid w:val="00507D09"/>
    <w:rsid w:val="005102D7"/>
    <w:rsid w:val="00510F23"/>
    <w:rsid w:val="005117C9"/>
    <w:rsid w:val="00515C6F"/>
    <w:rsid w:val="00516620"/>
    <w:rsid w:val="00516AAD"/>
    <w:rsid w:val="00517E92"/>
    <w:rsid w:val="0052076A"/>
    <w:rsid w:val="00523B72"/>
    <w:rsid w:val="00525300"/>
    <w:rsid w:val="00530898"/>
    <w:rsid w:val="00530BEE"/>
    <w:rsid w:val="00534BD6"/>
    <w:rsid w:val="005355E5"/>
    <w:rsid w:val="00535D6D"/>
    <w:rsid w:val="00536A37"/>
    <w:rsid w:val="00540BE5"/>
    <w:rsid w:val="00540F43"/>
    <w:rsid w:val="005413DB"/>
    <w:rsid w:val="005420C7"/>
    <w:rsid w:val="00553652"/>
    <w:rsid w:val="00553A1B"/>
    <w:rsid w:val="005677A7"/>
    <w:rsid w:val="005708B4"/>
    <w:rsid w:val="00571727"/>
    <w:rsid w:val="00573693"/>
    <w:rsid w:val="005743A3"/>
    <w:rsid w:val="0057613C"/>
    <w:rsid w:val="00576BE4"/>
    <w:rsid w:val="00580BF0"/>
    <w:rsid w:val="005842E4"/>
    <w:rsid w:val="00584419"/>
    <w:rsid w:val="00585E39"/>
    <w:rsid w:val="00587CE9"/>
    <w:rsid w:val="00587D5F"/>
    <w:rsid w:val="0059006E"/>
    <w:rsid w:val="00590584"/>
    <w:rsid w:val="00590BDE"/>
    <w:rsid w:val="00590D38"/>
    <w:rsid w:val="00592607"/>
    <w:rsid w:val="0059290A"/>
    <w:rsid w:val="005937D0"/>
    <w:rsid w:val="00595A82"/>
    <w:rsid w:val="005977E3"/>
    <w:rsid w:val="00597D08"/>
    <w:rsid w:val="005A6A26"/>
    <w:rsid w:val="005B10FD"/>
    <w:rsid w:val="005B2FC7"/>
    <w:rsid w:val="005B31A4"/>
    <w:rsid w:val="005B3CDB"/>
    <w:rsid w:val="005B686D"/>
    <w:rsid w:val="005B69D2"/>
    <w:rsid w:val="005B6BB8"/>
    <w:rsid w:val="005B79C3"/>
    <w:rsid w:val="005C0C55"/>
    <w:rsid w:val="005C278C"/>
    <w:rsid w:val="005C2D86"/>
    <w:rsid w:val="005C5BDA"/>
    <w:rsid w:val="005C6870"/>
    <w:rsid w:val="005C714E"/>
    <w:rsid w:val="005C717A"/>
    <w:rsid w:val="005D004D"/>
    <w:rsid w:val="005D025C"/>
    <w:rsid w:val="005D1A7D"/>
    <w:rsid w:val="005D24F4"/>
    <w:rsid w:val="005D2E45"/>
    <w:rsid w:val="005D3145"/>
    <w:rsid w:val="005D3221"/>
    <w:rsid w:val="005D3694"/>
    <w:rsid w:val="005D5004"/>
    <w:rsid w:val="005D5354"/>
    <w:rsid w:val="005D613B"/>
    <w:rsid w:val="005D7B7A"/>
    <w:rsid w:val="005E181F"/>
    <w:rsid w:val="005E1F65"/>
    <w:rsid w:val="005E3BE8"/>
    <w:rsid w:val="005E401B"/>
    <w:rsid w:val="005E5828"/>
    <w:rsid w:val="005E591D"/>
    <w:rsid w:val="005E6795"/>
    <w:rsid w:val="005E7502"/>
    <w:rsid w:val="005F12D5"/>
    <w:rsid w:val="005F1B31"/>
    <w:rsid w:val="005F4911"/>
    <w:rsid w:val="005F5C83"/>
    <w:rsid w:val="005F60AC"/>
    <w:rsid w:val="005F75E6"/>
    <w:rsid w:val="006034CF"/>
    <w:rsid w:val="00605FA0"/>
    <w:rsid w:val="0060658D"/>
    <w:rsid w:val="00613023"/>
    <w:rsid w:val="00613073"/>
    <w:rsid w:val="006137B5"/>
    <w:rsid w:val="00614602"/>
    <w:rsid w:val="006154A1"/>
    <w:rsid w:val="006156A9"/>
    <w:rsid w:val="00621181"/>
    <w:rsid w:val="00627160"/>
    <w:rsid w:val="006279B4"/>
    <w:rsid w:val="00630555"/>
    <w:rsid w:val="00632DE2"/>
    <w:rsid w:val="00633B6A"/>
    <w:rsid w:val="00634078"/>
    <w:rsid w:val="00634858"/>
    <w:rsid w:val="00634D86"/>
    <w:rsid w:val="006426FC"/>
    <w:rsid w:val="00646AE9"/>
    <w:rsid w:val="0064702A"/>
    <w:rsid w:val="006500E3"/>
    <w:rsid w:val="00650271"/>
    <w:rsid w:val="006514B4"/>
    <w:rsid w:val="00653F5B"/>
    <w:rsid w:val="00654145"/>
    <w:rsid w:val="00656FF7"/>
    <w:rsid w:val="00657B81"/>
    <w:rsid w:val="00660086"/>
    <w:rsid w:val="00661244"/>
    <w:rsid w:val="00664878"/>
    <w:rsid w:val="00665766"/>
    <w:rsid w:val="006666B3"/>
    <w:rsid w:val="00670569"/>
    <w:rsid w:val="00673039"/>
    <w:rsid w:val="00673C9F"/>
    <w:rsid w:val="006758F4"/>
    <w:rsid w:val="00680E1D"/>
    <w:rsid w:val="00680FA2"/>
    <w:rsid w:val="006839E8"/>
    <w:rsid w:val="00683EA7"/>
    <w:rsid w:val="00691434"/>
    <w:rsid w:val="00692315"/>
    <w:rsid w:val="00694304"/>
    <w:rsid w:val="006957E7"/>
    <w:rsid w:val="00696990"/>
    <w:rsid w:val="006A0AEB"/>
    <w:rsid w:val="006A0BAE"/>
    <w:rsid w:val="006A2C22"/>
    <w:rsid w:val="006A3263"/>
    <w:rsid w:val="006A3A53"/>
    <w:rsid w:val="006A4223"/>
    <w:rsid w:val="006A4D63"/>
    <w:rsid w:val="006A4FCC"/>
    <w:rsid w:val="006A66B7"/>
    <w:rsid w:val="006B4F4C"/>
    <w:rsid w:val="006B4F5A"/>
    <w:rsid w:val="006B6EB7"/>
    <w:rsid w:val="006B77E3"/>
    <w:rsid w:val="006C01B2"/>
    <w:rsid w:val="006C15F0"/>
    <w:rsid w:val="006C2646"/>
    <w:rsid w:val="006C34ED"/>
    <w:rsid w:val="006C4085"/>
    <w:rsid w:val="006C595A"/>
    <w:rsid w:val="006C5C1C"/>
    <w:rsid w:val="006C65FF"/>
    <w:rsid w:val="006D0431"/>
    <w:rsid w:val="006D24DA"/>
    <w:rsid w:val="006D3F53"/>
    <w:rsid w:val="006D5EC9"/>
    <w:rsid w:val="006D6ED6"/>
    <w:rsid w:val="006D75BB"/>
    <w:rsid w:val="006E2C00"/>
    <w:rsid w:val="006E4D1B"/>
    <w:rsid w:val="006E638C"/>
    <w:rsid w:val="006E6B0B"/>
    <w:rsid w:val="006F0816"/>
    <w:rsid w:val="006F1715"/>
    <w:rsid w:val="006F2715"/>
    <w:rsid w:val="006F2AF2"/>
    <w:rsid w:val="006F3F6D"/>
    <w:rsid w:val="006F6646"/>
    <w:rsid w:val="006F6FDD"/>
    <w:rsid w:val="00700A98"/>
    <w:rsid w:val="00702226"/>
    <w:rsid w:val="00702356"/>
    <w:rsid w:val="00702F39"/>
    <w:rsid w:val="007041F0"/>
    <w:rsid w:val="0070489D"/>
    <w:rsid w:val="007062FC"/>
    <w:rsid w:val="00706967"/>
    <w:rsid w:val="00707DB7"/>
    <w:rsid w:val="00712C74"/>
    <w:rsid w:val="00714559"/>
    <w:rsid w:val="00716279"/>
    <w:rsid w:val="00721BAB"/>
    <w:rsid w:val="00723D97"/>
    <w:rsid w:val="00726118"/>
    <w:rsid w:val="00726538"/>
    <w:rsid w:val="00731EB0"/>
    <w:rsid w:val="007331F4"/>
    <w:rsid w:val="00734F14"/>
    <w:rsid w:val="00734FB4"/>
    <w:rsid w:val="007400A2"/>
    <w:rsid w:val="00740C33"/>
    <w:rsid w:val="00742453"/>
    <w:rsid w:val="00743F04"/>
    <w:rsid w:val="00745C0A"/>
    <w:rsid w:val="00746803"/>
    <w:rsid w:val="0075258D"/>
    <w:rsid w:val="007551EF"/>
    <w:rsid w:val="00761DF2"/>
    <w:rsid w:val="00762F09"/>
    <w:rsid w:val="007644E6"/>
    <w:rsid w:val="00765BDF"/>
    <w:rsid w:val="007661F9"/>
    <w:rsid w:val="00770D5E"/>
    <w:rsid w:val="00771FA3"/>
    <w:rsid w:val="00772859"/>
    <w:rsid w:val="00773532"/>
    <w:rsid w:val="00773B3A"/>
    <w:rsid w:val="0078137B"/>
    <w:rsid w:val="007817AA"/>
    <w:rsid w:val="007820A1"/>
    <w:rsid w:val="00785F1E"/>
    <w:rsid w:val="00786860"/>
    <w:rsid w:val="00787F69"/>
    <w:rsid w:val="00793F91"/>
    <w:rsid w:val="007A1659"/>
    <w:rsid w:val="007A1711"/>
    <w:rsid w:val="007A24BC"/>
    <w:rsid w:val="007A26FE"/>
    <w:rsid w:val="007A2860"/>
    <w:rsid w:val="007A42E8"/>
    <w:rsid w:val="007A6A1E"/>
    <w:rsid w:val="007A798F"/>
    <w:rsid w:val="007B18D2"/>
    <w:rsid w:val="007B3A07"/>
    <w:rsid w:val="007B3E08"/>
    <w:rsid w:val="007C0ACF"/>
    <w:rsid w:val="007C0D43"/>
    <w:rsid w:val="007C2102"/>
    <w:rsid w:val="007C2157"/>
    <w:rsid w:val="007C3F91"/>
    <w:rsid w:val="007C4304"/>
    <w:rsid w:val="007C485B"/>
    <w:rsid w:val="007C6069"/>
    <w:rsid w:val="007C7458"/>
    <w:rsid w:val="007D1258"/>
    <w:rsid w:val="007D771F"/>
    <w:rsid w:val="007E00DF"/>
    <w:rsid w:val="007E13B9"/>
    <w:rsid w:val="007E437B"/>
    <w:rsid w:val="007E495E"/>
    <w:rsid w:val="007E6435"/>
    <w:rsid w:val="007E6CC7"/>
    <w:rsid w:val="007F1311"/>
    <w:rsid w:val="007F1FAE"/>
    <w:rsid w:val="007F2770"/>
    <w:rsid w:val="007F2803"/>
    <w:rsid w:val="007F57BC"/>
    <w:rsid w:val="0080043F"/>
    <w:rsid w:val="008020E6"/>
    <w:rsid w:val="00803011"/>
    <w:rsid w:val="0080341A"/>
    <w:rsid w:val="0080413F"/>
    <w:rsid w:val="008076CB"/>
    <w:rsid w:val="008136D6"/>
    <w:rsid w:val="008166D1"/>
    <w:rsid w:val="00821910"/>
    <w:rsid w:val="008228F4"/>
    <w:rsid w:val="0082366C"/>
    <w:rsid w:val="008260E2"/>
    <w:rsid w:val="00827255"/>
    <w:rsid w:val="008275BD"/>
    <w:rsid w:val="00827B7C"/>
    <w:rsid w:val="008314ED"/>
    <w:rsid w:val="00833CFC"/>
    <w:rsid w:val="00834F38"/>
    <w:rsid w:val="008355DD"/>
    <w:rsid w:val="008372B5"/>
    <w:rsid w:val="00837487"/>
    <w:rsid w:val="0084239D"/>
    <w:rsid w:val="00842A7E"/>
    <w:rsid w:val="008430FF"/>
    <w:rsid w:val="00845C0F"/>
    <w:rsid w:val="00847B2F"/>
    <w:rsid w:val="00851781"/>
    <w:rsid w:val="00851BA4"/>
    <w:rsid w:val="00852B7F"/>
    <w:rsid w:val="00852E45"/>
    <w:rsid w:val="008545BA"/>
    <w:rsid w:val="00855E0A"/>
    <w:rsid w:val="00856311"/>
    <w:rsid w:val="008616F2"/>
    <w:rsid w:val="00861853"/>
    <w:rsid w:val="00862373"/>
    <w:rsid w:val="008624D5"/>
    <w:rsid w:val="008638E0"/>
    <w:rsid w:val="00864CDD"/>
    <w:rsid w:val="008657AC"/>
    <w:rsid w:val="00865FB5"/>
    <w:rsid w:val="00866302"/>
    <w:rsid w:val="00870249"/>
    <w:rsid w:val="00871A71"/>
    <w:rsid w:val="0087335C"/>
    <w:rsid w:val="00874FEA"/>
    <w:rsid w:val="0087566A"/>
    <w:rsid w:val="00877642"/>
    <w:rsid w:val="00882B4D"/>
    <w:rsid w:val="00884A2F"/>
    <w:rsid w:val="008850E0"/>
    <w:rsid w:val="00891560"/>
    <w:rsid w:val="008924B2"/>
    <w:rsid w:val="00892CC1"/>
    <w:rsid w:val="0089413F"/>
    <w:rsid w:val="008957D8"/>
    <w:rsid w:val="00895B7B"/>
    <w:rsid w:val="008A23C6"/>
    <w:rsid w:val="008A2BE7"/>
    <w:rsid w:val="008A3FCD"/>
    <w:rsid w:val="008B0E12"/>
    <w:rsid w:val="008B13E9"/>
    <w:rsid w:val="008B2651"/>
    <w:rsid w:val="008B40B5"/>
    <w:rsid w:val="008B4193"/>
    <w:rsid w:val="008B6081"/>
    <w:rsid w:val="008B6862"/>
    <w:rsid w:val="008C170C"/>
    <w:rsid w:val="008D70A6"/>
    <w:rsid w:val="008E0E7D"/>
    <w:rsid w:val="008E2853"/>
    <w:rsid w:val="008E413E"/>
    <w:rsid w:val="008E465D"/>
    <w:rsid w:val="008E480D"/>
    <w:rsid w:val="008E5C01"/>
    <w:rsid w:val="008E6F0F"/>
    <w:rsid w:val="008E7D82"/>
    <w:rsid w:val="008F00C8"/>
    <w:rsid w:val="008F12C8"/>
    <w:rsid w:val="008F1530"/>
    <w:rsid w:val="008F2E2C"/>
    <w:rsid w:val="008F325C"/>
    <w:rsid w:val="008F36F5"/>
    <w:rsid w:val="008F5031"/>
    <w:rsid w:val="008F526E"/>
    <w:rsid w:val="008F66CD"/>
    <w:rsid w:val="00900AF1"/>
    <w:rsid w:val="00904142"/>
    <w:rsid w:val="009068CC"/>
    <w:rsid w:val="009074A0"/>
    <w:rsid w:val="00907B04"/>
    <w:rsid w:val="0091378E"/>
    <w:rsid w:val="00914403"/>
    <w:rsid w:val="00915C29"/>
    <w:rsid w:val="009217A0"/>
    <w:rsid w:val="00922501"/>
    <w:rsid w:val="009235CC"/>
    <w:rsid w:val="00924B33"/>
    <w:rsid w:val="0092505B"/>
    <w:rsid w:val="00925C2A"/>
    <w:rsid w:val="00926B0A"/>
    <w:rsid w:val="00926F4A"/>
    <w:rsid w:val="00927294"/>
    <w:rsid w:val="0092768E"/>
    <w:rsid w:val="00932562"/>
    <w:rsid w:val="0093645D"/>
    <w:rsid w:val="009445A1"/>
    <w:rsid w:val="0094568A"/>
    <w:rsid w:val="00945881"/>
    <w:rsid w:val="0094788A"/>
    <w:rsid w:val="00951E77"/>
    <w:rsid w:val="00954AD4"/>
    <w:rsid w:val="00960300"/>
    <w:rsid w:val="00960CD3"/>
    <w:rsid w:val="00961A74"/>
    <w:rsid w:val="00961AB9"/>
    <w:rsid w:val="009701A3"/>
    <w:rsid w:val="009731C6"/>
    <w:rsid w:val="009743C4"/>
    <w:rsid w:val="009760E4"/>
    <w:rsid w:val="00982065"/>
    <w:rsid w:val="009821AB"/>
    <w:rsid w:val="0098263A"/>
    <w:rsid w:val="00983654"/>
    <w:rsid w:val="00983EAA"/>
    <w:rsid w:val="009868E4"/>
    <w:rsid w:val="00986DB0"/>
    <w:rsid w:val="00990FE2"/>
    <w:rsid w:val="00993E3B"/>
    <w:rsid w:val="00995A1D"/>
    <w:rsid w:val="00995DC6"/>
    <w:rsid w:val="009963CB"/>
    <w:rsid w:val="00997ABA"/>
    <w:rsid w:val="009A0C47"/>
    <w:rsid w:val="009A64EF"/>
    <w:rsid w:val="009A78DA"/>
    <w:rsid w:val="009B18F2"/>
    <w:rsid w:val="009B2CB5"/>
    <w:rsid w:val="009C2594"/>
    <w:rsid w:val="009C2E84"/>
    <w:rsid w:val="009C37EB"/>
    <w:rsid w:val="009C49D4"/>
    <w:rsid w:val="009C4B0B"/>
    <w:rsid w:val="009C6538"/>
    <w:rsid w:val="009C67B9"/>
    <w:rsid w:val="009C772C"/>
    <w:rsid w:val="009D0621"/>
    <w:rsid w:val="009D432A"/>
    <w:rsid w:val="009D618D"/>
    <w:rsid w:val="009D6D16"/>
    <w:rsid w:val="009D7D32"/>
    <w:rsid w:val="009E36D4"/>
    <w:rsid w:val="009E420E"/>
    <w:rsid w:val="009E42FC"/>
    <w:rsid w:val="009F1189"/>
    <w:rsid w:val="009F41E5"/>
    <w:rsid w:val="009F6420"/>
    <w:rsid w:val="00A011D9"/>
    <w:rsid w:val="00A023FC"/>
    <w:rsid w:val="00A03CE2"/>
    <w:rsid w:val="00A04F97"/>
    <w:rsid w:val="00A0531E"/>
    <w:rsid w:val="00A05B32"/>
    <w:rsid w:val="00A078C7"/>
    <w:rsid w:val="00A10410"/>
    <w:rsid w:val="00A10734"/>
    <w:rsid w:val="00A128D8"/>
    <w:rsid w:val="00A15098"/>
    <w:rsid w:val="00A15DAC"/>
    <w:rsid w:val="00A17094"/>
    <w:rsid w:val="00A2028C"/>
    <w:rsid w:val="00A20326"/>
    <w:rsid w:val="00A2055F"/>
    <w:rsid w:val="00A20EEC"/>
    <w:rsid w:val="00A20F05"/>
    <w:rsid w:val="00A21AD2"/>
    <w:rsid w:val="00A22E71"/>
    <w:rsid w:val="00A24BA5"/>
    <w:rsid w:val="00A24F7D"/>
    <w:rsid w:val="00A2629C"/>
    <w:rsid w:val="00A2756C"/>
    <w:rsid w:val="00A30884"/>
    <w:rsid w:val="00A31E29"/>
    <w:rsid w:val="00A32679"/>
    <w:rsid w:val="00A32CBA"/>
    <w:rsid w:val="00A331C6"/>
    <w:rsid w:val="00A33AB0"/>
    <w:rsid w:val="00A33B80"/>
    <w:rsid w:val="00A36626"/>
    <w:rsid w:val="00A40493"/>
    <w:rsid w:val="00A438FC"/>
    <w:rsid w:val="00A4711A"/>
    <w:rsid w:val="00A50984"/>
    <w:rsid w:val="00A50EA0"/>
    <w:rsid w:val="00A53443"/>
    <w:rsid w:val="00A53998"/>
    <w:rsid w:val="00A56A56"/>
    <w:rsid w:val="00A56D80"/>
    <w:rsid w:val="00A571F5"/>
    <w:rsid w:val="00A577F2"/>
    <w:rsid w:val="00A6128B"/>
    <w:rsid w:val="00A6269F"/>
    <w:rsid w:val="00A62F5F"/>
    <w:rsid w:val="00A63BA1"/>
    <w:rsid w:val="00A63ED9"/>
    <w:rsid w:val="00A65FFC"/>
    <w:rsid w:val="00A70518"/>
    <w:rsid w:val="00A740EB"/>
    <w:rsid w:val="00A75761"/>
    <w:rsid w:val="00A760B5"/>
    <w:rsid w:val="00A76675"/>
    <w:rsid w:val="00A77328"/>
    <w:rsid w:val="00A80D13"/>
    <w:rsid w:val="00A82F66"/>
    <w:rsid w:val="00A8399D"/>
    <w:rsid w:val="00A84E39"/>
    <w:rsid w:val="00A87664"/>
    <w:rsid w:val="00A90E53"/>
    <w:rsid w:val="00A91CC7"/>
    <w:rsid w:val="00A933D7"/>
    <w:rsid w:val="00A95656"/>
    <w:rsid w:val="00AA362C"/>
    <w:rsid w:val="00AA3F4C"/>
    <w:rsid w:val="00AA40B8"/>
    <w:rsid w:val="00AA5FC6"/>
    <w:rsid w:val="00AA624D"/>
    <w:rsid w:val="00AA7371"/>
    <w:rsid w:val="00AB1166"/>
    <w:rsid w:val="00AB1841"/>
    <w:rsid w:val="00AB2271"/>
    <w:rsid w:val="00AB49CA"/>
    <w:rsid w:val="00AB4E58"/>
    <w:rsid w:val="00AB4F78"/>
    <w:rsid w:val="00AB564F"/>
    <w:rsid w:val="00AB5BE7"/>
    <w:rsid w:val="00AB60B2"/>
    <w:rsid w:val="00AB7308"/>
    <w:rsid w:val="00AC0A30"/>
    <w:rsid w:val="00AC1974"/>
    <w:rsid w:val="00AC1BB2"/>
    <w:rsid w:val="00AC2549"/>
    <w:rsid w:val="00AC4B01"/>
    <w:rsid w:val="00AC50CD"/>
    <w:rsid w:val="00AD1878"/>
    <w:rsid w:val="00AD1F62"/>
    <w:rsid w:val="00AD25F1"/>
    <w:rsid w:val="00AD3810"/>
    <w:rsid w:val="00AD4D0B"/>
    <w:rsid w:val="00AD76E4"/>
    <w:rsid w:val="00AE063D"/>
    <w:rsid w:val="00AE23BF"/>
    <w:rsid w:val="00AE3503"/>
    <w:rsid w:val="00AE5C8C"/>
    <w:rsid w:val="00AE600B"/>
    <w:rsid w:val="00AE7721"/>
    <w:rsid w:val="00AF0457"/>
    <w:rsid w:val="00AF093A"/>
    <w:rsid w:val="00AF53E4"/>
    <w:rsid w:val="00AF58B8"/>
    <w:rsid w:val="00B001DD"/>
    <w:rsid w:val="00B00F71"/>
    <w:rsid w:val="00B01F6C"/>
    <w:rsid w:val="00B049D7"/>
    <w:rsid w:val="00B056A3"/>
    <w:rsid w:val="00B064D5"/>
    <w:rsid w:val="00B116D3"/>
    <w:rsid w:val="00B1178A"/>
    <w:rsid w:val="00B11B45"/>
    <w:rsid w:val="00B15073"/>
    <w:rsid w:val="00B15E0C"/>
    <w:rsid w:val="00B15FF0"/>
    <w:rsid w:val="00B17044"/>
    <w:rsid w:val="00B17831"/>
    <w:rsid w:val="00B17883"/>
    <w:rsid w:val="00B21DD2"/>
    <w:rsid w:val="00B30E47"/>
    <w:rsid w:val="00B3144D"/>
    <w:rsid w:val="00B325BD"/>
    <w:rsid w:val="00B35789"/>
    <w:rsid w:val="00B364BF"/>
    <w:rsid w:val="00B37E47"/>
    <w:rsid w:val="00B4159F"/>
    <w:rsid w:val="00B421B7"/>
    <w:rsid w:val="00B427EF"/>
    <w:rsid w:val="00B42B7A"/>
    <w:rsid w:val="00B4350A"/>
    <w:rsid w:val="00B435CC"/>
    <w:rsid w:val="00B447A2"/>
    <w:rsid w:val="00B450AE"/>
    <w:rsid w:val="00B46962"/>
    <w:rsid w:val="00B4765D"/>
    <w:rsid w:val="00B5043A"/>
    <w:rsid w:val="00B54A53"/>
    <w:rsid w:val="00B55DEE"/>
    <w:rsid w:val="00B56093"/>
    <w:rsid w:val="00B60DF2"/>
    <w:rsid w:val="00B60EB9"/>
    <w:rsid w:val="00B6168B"/>
    <w:rsid w:val="00B61D59"/>
    <w:rsid w:val="00B6283F"/>
    <w:rsid w:val="00B62EFF"/>
    <w:rsid w:val="00B63570"/>
    <w:rsid w:val="00B6552A"/>
    <w:rsid w:val="00B658B3"/>
    <w:rsid w:val="00B668DB"/>
    <w:rsid w:val="00B72802"/>
    <w:rsid w:val="00B75FAC"/>
    <w:rsid w:val="00B766EB"/>
    <w:rsid w:val="00B77648"/>
    <w:rsid w:val="00B80175"/>
    <w:rsid w:val="00B831CF"/>
    <w:rsid w:val="00B835EA"/>
    <w:rsid w:val="00B864D5"/>
    <w:rsid w:val="00B86D53"/>
    <w:rsid w:val="00B87557"/>
    <w:rsid w:val="00B87D9A"/>
    <w:rsid w:val="00B90B99"/>
    <w:rsid w:val="00B92828"/>
    <w:rsid w:val="00B92DB2"/>
    <w:rsid w:val="00B92F6A"/>
    <w:rsid w:val="00B93A9F"/>
    <w:rsid w:val="00B96028"/>
    <w:rsid w:val="00B966E2"/>
    <w:rsid w:val="00BA1650"/>
    <w:rsid w:val="00BA168E"/>
    <w:rsid w:val="00BA2574"/>
    <w:rsid w:val="00BA2A42"/>
    <w:rsid w:val="00BA605D"/>
    <w:rsid w:val="00BA6E37"/>
    <w:rsid w:val="00BB0849"/>
    <w:rsid w:val="00BB1F0A"/>
    <w:rsid w:val="00BB29EE"/>
    <w:rsid w:val="00BB3873"/>
    <w:rsid w:val="00BB5FB1"/>
    <w:rsid w:val="00BB76B5"/>
    <w:rsid w:val="00BB7DB6"/>
    <w:rsid w:val="00BC03FC"/>
    <w:rsid w:val="00BC3966"/>
    <w:rsid w:val="00BC5380"/>
    <w:rsid w:val="00BC5494"/>
    <w:rsid w:val="00BC72FE"/>
    <w:rsid w:val="00BD0CD7"/>
    <w:rsid w:val="00BD11FA"/>
    <w:rsid w:val="00BD1D29"/>
    <w:rsid w:val="00BD2419"/>
    <w:rsid w:val="00BD24B9"/>
    <w:rsid w:val="00BD3C2C"/>
    <w:rsid w:val="00BD49E0"/>
    <w:rsid w:val="00BE0649"/>
    <w:rsid w:val="00BE12D3"/>
    <w:rsid w:val="00BE33BA"/>
    <w:rsid w:val="00BE3709"/>
    <w:rsid w:val="00BE4733"/>
    <w:rsid w:val="00BF1F59"/>
    <w:rsid w:val="00BF2679"/>
    <w:rsid w:val="00BF2BDF"/>
    <w:rsid w:val="00BF3ED4"/>
    <w:rsid w:val="00BF543F"/>
    <w:rsid w:val="00BF6D93"/>
    <w:rsid w:val="00C01620"/>
    <w:rsid w:val="00C02408"/>
    <w:rsid w:val="00C0651F"/>
    <w:rsid w:val="00C06788"/>
    <w:rsid w:val="00C10236"/>
    <w:rsid w:val="00C10779"/>
    <w:rsid w:val="00C115A6"/>
    <w:rsid w:val="00C12550"/>
    <w:rsid w:val="00C14AC1"/>
    <w:rsid w:val="00C1699E"/>
    <w:rsid w:val="00C17772"/>
    <w:rsid w:val="00C17D8F"/>
    <w:rsid w:val="00C23ED1"/>
    <w:rsid w:val="00C252FE"/>
    <w:rsid w:val="00C25470"/>
    <w:rsid w:val="00C261C7"/>
    <w:rsid w:val="00C26C3F"/>
    <w:rsid w:val="00C27FAA"/>
    <w:rsid w:val="00C31CAB"/>
    <w:rsid w:val="00C32389"/>
    <w:rsid w:val="00C32EB4"/>
    <w:rsid w:val="00C3365C"/>
    <w:rsid w:val="00C34E9A"/>
    <w:rsid w:val="00C35286"/>
    <w:rsid w:val="00C36B36"/>
    <w:rsid w:val="00C41AE9"/>
    <w:rsid w:val="00C4206E"/>
    <w:rsid w:val="00C44230"/>
    <w:rsid w:val="00C446FC"/>
    <w:rsid w:val="00C46246"/>
    <w:rsid w:val="00C47E11"/>
    <w:rsid w:val="00C50F16"/>
    <w:rsid w:val="00C51FE3"/>
    <w:rsid w:val="00C529C8"/>
    <w:rsid w:val="00C53446"/>
    <w:rsid w:val="00C54F95"/>
    <w:rsid w:val="00C55198"/>
    <w:rsid w:val="00C611FA"/>
    <w:rsid w:val="00C63055"/>
    <w:rsid w:val="00C6388E"/>
    <w:rsid w:val="00C711C4"/>
    <w:rsid w:val="00C71506"/>
    <w:rsid w:val="00C72B6F"/>
    <w:rsid w:val="00C74504"/>
    <w:rsid w:val="00C7450B"/>
    <w:rsid w:val="00C7766E"/>
    <w:rsid w:val="00C77E6B"/>
    <w:rsid w:val="00C81E9A"/>
    <w:rsid w:val="00C835A5"/>
    <w:rsid w:val="00C83C3D"/>
    <w:rsid w:val="00C84FB2"/>
    <w:rsid w:val="00C90B2F"/>
    <w:rsid w:val="00C9207E"/>
    <w:rsid w:val="00C95DBA"/>
    <w:rsid w:val="00C95FE8"/>
    <w:rsid w:val="00C9648E"/>
    <w:rsid w:val="00CA06BC"/>
    <w:rsid w:val="00CA2FC2"/>
    <w:rsid w:val="00CA4C5F"/>
    <w:rsid w:val="00CA4EFD"/>
    <w:rsid w:val="00CA639C"/>
    <w:rsid w:val="00CA6F43"/>
    <w:rsid w:val="00CC4ED3"/>
    <w:rsid w:val="00CC78BB"/>
    <w:rsid w:val="00CD0F1D"/>
    <w:rsid w:val="00CD2174"/>
    <w:rsid w:val="00CD27FF"/>
    <w:rsid w:val="00CD2C50"/>
    <w:rsid w:val="00CD3950"/>
    <w:rsid w:val="00CD4F9E"/>
    <w:rsid w:val="00CD51CA"/>
    <w:rsid w:val="00CD65A1"/>
    <w:rsid w:val="00CD6695"/>
    <w:rsid w:val="00CD6E6C"/>
    <w:rsid w:val="00CD7B33"/>
    <w:rsid w:val="00CE0E7E"/>
    <w:rsid w:val="00CE1597"/>
    <w:rsid w:val="00CE195A"/>
    <w:rsid w:val="00CE1A4D"/>
    <w:rsid w:val="00CE1E68"/>
    <w:rsid w:val="00CE2010"/>
    <w:rsid w:val="00CE2246"/>
    <w:rsid w:val="00CE2A25"/>
    <w:rsid w:val="00CE3257"/>
    <w:rsid w:val="00CE34C2"/>
    <w:rsid w:val="00CF0399"/>
    <w:rsid w:val="00CF0E96"/>
    <w:rsid w:val="00CF227F"/>
    <w:rsid w:val="00CF2F3A"/>
    <w:rsid w:val="00CF4D47"/>
    <w:rsid w:val="00CF7C94"/>
    <w:rsid w:val="00D0102E"/>
    <w:rsid w:val="00D01179"/>
    <w:rsid w:val="00D01A7D"/>
    <w:rsid w:val="00D02A91"/>
    <w:rsid w:val="00D0346C"/>
    <w:rsid w:val="00D05E85"/>
    <w:rsid w:val="00D10098"/>
    <w:rsid w:val="00D121BE"/>
    <w:rsid w:val="00D13928"/>
    <w:rsid w:val="00D1481C"/>
    <w:rsid w:val="00D14C82"/>
    <w:rsid w:val="00D15FF9"/>
    <w:rsid w:val="00D16A35"/>
    <w:rsid w:val="00D231C8"/>
    <w:rsid w:val="00D260E2"/>
    <w:rsid w:val="00D2746D"/>
    <w:rsid w:val="00D3093B"/>
    <w:rsid w:val="00D316EB"/>
    <w:rsid w:val="00D32411"/>
    <w:rsid w:val="00D3300D"/>
    <w:rsid w:val="00D33A8D"/>
    <w:rsid w:val="00D35140"/>
    <w:rsid w:val="00D35648"/>
    <w:rsid w:val="00D3780C"/>
    <w:rsid w:val="00D422EC"/>
    <w:rsid w:val="00D4247B"/>
    <w:rsid w:val="00D43010"/>
    <w:rsid w:val="00D44C81"/>
    <w:rsid w:val="00D4672C"/>
    <w:rsid w:val="00D46788"/>
    <w:rsid w:val="00D47B10"/>
    <w:rsid w:val="00D509AF"/>
    <w:rsid w:val="00D50E9B"/>
    <w:rsid w:val="00D5476B"/>
    <w:rsid w:val="00D55DD3"/>
    <w:rsid w:val="00D6114A"/>
    <w:rsid w:val="00D611DD"/>
    <w:rsid w:val="00D62E9E"/>
    <w:rsid w:val="00D63700"/>
    <w:rsid w:val="00D65439"/>
    <w:rsid w:val="00D67EE7"/>
    <w:rsid w:val="00D71369"/>
    <w:rsid w:val="00D72879"/>
    <w:rsid w:val="00D7341C"/>
    <w:rsid w:val="00D73666"/>
    <w:rsid w:val="00D73AF9"/>
    <w:rsid w:val="00D73C35"/>
    <w:rsid w:val="00D752E9"/>
    <w:rsid w:val="00D77DFF"/>
    <w:rsid w:val="00D80024"/>
    <w:rsid w:val="00D80910"/>
    <w:rsid w:val="00D810A8"/>
    <w:rsid w:val="00D81437"/>
    <w:rsid w:val="00D8340B"/>
    <w:rsid w:val="00D84C38"/>
    <w:rsid w:val="00D8533D"/>
    <w:rsid w:val="00D86A81"/>
    <w:rsid w:val="00D905C5"/>
    <w:rsid w:val="00D911FE"/>
    <w:rsid w:val="00D944F7"/>
    <w:rsid w:val="00D95523"/>
    <w:rsid w:val="00D956FD"/>
    <w:rsid w:val="00D9720E"/>
    <w:rsid w:val="00DA08D6"/>
    <w:rsid w:val="00DA22B4"/>
    <w:rsid w:val="00DA3C38"/>
    <w:rsid w:val="00DA4262"/>
    <w:rsid w:val="00DB0E93"/>
    <w:rsid w:val="00DB133A"/>
    <w:rsid w:val="00DB1E87"/>
    <w:rsid w:val="00DB2000"/>
    <w:rsid w:val="00DB214E"/>
    <w:rsid w:val="00DB2347"/>
    <w:rsid w:val="00DB3E5A"/>
    <w:rsid w:val="00DB57B5"/>
    <w:rsid w:val="00DB66A0"/>
    <w:rsid w:val="00DB789F"/>
    <w:rsid w:val="00DC05B0"/>
    <w:rsid w:val="00DC0EDD"/>
    <w:rsid w:val="00DC4898"/>
    <w:rsid w:val="00DC4A32"/>
    <w:rsid w:val="00DD0CF6"/>
    <w:rsid w:val="00DD13DE"/>
    <w:rsid w:val="00DD48DF"/>
    <w:rsid w:val="00DD5370"/>
    <w:rsid w:val="00DD5C15"/>
    <w:rsid w:val="00DD62CC"/>
    <w:rsid w:val="00DE16E7"/>
    <w:rsid w:val="00DE420D"/>
    <w:rsid w:val="00DE4773"/>
    <w:rsid w:val="00DE781C"/>
    <w:rsid w:val="00DF0FE3"/>
    <w:rsid w:val="00DF25FA"/>
    <w:rsid w:val="00DF6B84"/>
    <w:rsid w:val="00DF73D7"/>
    <w:rsid w:val="00DF79A5"/>
    <w:rsid w:val="00DF7F35"/>
    <w:rsid w:val="00E022ED"/>
    <w:rsid w:val="00E030EA"/>
    <w:rsid w:val="00E060A9"/>
    <w:rsid w:val="00E06A38"/>
    <w:rsid w:val="00E0735D"/>
    <w:rsid w:val="00E10023"/>
    <w:rsid w:val="00E101E6"/>
    <w:rsid w:val="00E10C00"/>
    <w:rsid w:val="00E10F7E"/>
    <w:rsid w:val="00E1506A"/>
    <w:rsid w:val="00E17204"/>
    <w:rsid w:val="00E177B2"/>
    <w:rsid w:val="00E2063B"/>
    <w:rsid w:val="00E22521"/>
    <w:rsid w:val="00E22CF7"/>
    <w:rsid w:val="00E2317E"/>
    <w:rsid w:val="00E23962"/>
    <w:rsid w:val="00E23FC9"/>
    <w:rsid w:val="00E240E8"/>
    <w:rsid w:val="00E25054"/>
    <w:rsid w:val="00E26A91"/>
    <w:rsid w:val="00E30400"/>
    <w:rsid w:val="00E30824"/>
    <w:rsid w:val="00E3227C"/>
    <w:rsid w:val="00E34D7F"/>
    <w:rsid w:val="00E363F1"/>
    <w:rsid w:val="00E41409"/>
    <w:rsid w:val="00E4656B"/>
    <w:rsid w:val="00E50758"/>
    <w:rsid w:val="00E50908"/>
    <w:rsid w:val="00E512C7"/>
    <w:rsid w:val="00E528D0"/>
    <w:rsid w:val="00E529A2"/>
    <w:rsid w:val="00E52DF1"/>
    <w:rsid w:val="00E55007"/>
    <w:rsid w:val="00E56026"/>
    <w:rsid w:val="00E56CFA"/>
    <w:rsid w:val="00E62675"/>
    <w:rsid w:val="00E62C1D"/>
    <w:rsid w:val="00E64E16"/>
    <w:rsid w:val="00E6572F"/>
    <w:rsid w:val="00E65803"/>
    <w:rsid w:val="00E6610E"/>
    <w:rsid w:val="00E66D49"/>
    <w:rsid w:val="00E7062E"/>
    <w:rsid w:val="00E72340"/>
    <w:rsid w:val="00E762BF"/>
    <w:rsid w:val="00E80335"/>
    <w:rsid w:val="00E83258"/>
    <w:rsid w:val="00E84120"/>
    <w:rsid w:val="00E8506E"/>
    <w:rsid w:val="00E875F3"/>
    <w:rsid w:val="00E93EBD"/>
    <w:rsid w:val="00E94332"/>
    <w:rsid w:val="00E95189"/>
    <w:rsid w:val="00E965FA"/>
    <w:rsid w:val="00E975A2"/>
    <w:rsid w:val="00EA065B"/>
    <w:rsid w:val="00EA22D3"/>
    <w:rsid w:val="00EA3486"/>
    <w:rsid w:val="00EA3A81"/>
    <w:rsid w:val="00EA3BDC"/>
    <w:rsid w:val="00EA3CDA"/>
    <w:rsid w:val="00EA4DA5"/>
    <w:rsid w:val="00EA5AF3"/>
    <w:rsid w:val="00EB0D3C"/>
    <w:rsid w:val="00EB282B"/>
    <w:rsid w:val="00EB3E1F"/>
    <w:rsid w:val="00EB48FF"/>
    <w:rsid w:val="00EB6C4C"/>
    <w:rsid w:val="00EC1101"/>
    <w:rsid w:val="00EC1320"/>
    <w:rsid w:val="00EC3266"/>
    <w:rsid w:val="00EC4FB7"/>
    <w:rsid w:val="00EC5524"/>
    <w:rsid w:val="00EC5A99"/>
    <w:rsid w:val="00ED18EE"/>
    <w:rsid w:val="00ED4ACE"/>
    <w:rsid w:val="00ED69E0"/>
    <w:rsid w:val="00ED6DC4"/>
    <w:rsid w:val="00EE0667"/>
    <w:rsid w:val="00EE190B"/>
    <w:rsid w:val="00EE2F38"/>
    <w:rsid w:val="00EE5035"/>
    <w:rsid w:val="00EE66FE"/>
    <w:rsid w:val="00EE7A80"/>
    <w:rsid w:val="00EF3D6E"/>
    <w:rsid w:val="00EF5AF4"/>
    <w:rsid w:val="00EF6710"/>
    <w:rsid w:val="00EF79F4"/>
    <w:rsid w:val="00F00125"/>
    <w:rsid w:val="00F03D5C"/>
    <w:rsid w:val="00F04FE9"/>
    <w:rsid w:val="00F075B0"/>
    <w:rsid w:val="00F10B91"/>
    <w:rsid w:val="00F12FE8"/>
    <w:rsid w:val="00F14918"/>
    <w:rsid w:val="00F170CD"/>
    <w:rsid w:val="00F17AE5"/>
    <w:rsid w:val="00F20743"/>
    <w:rsid w:val="00F20C7A"/>
    <w:rsid w:val="00F30209"/>
    <w:rsid w:val="00F32744"/>
    <w:rsid w:val="00F37041"/>
    <w:rsid w:val="00F40010"/>
    <w:rsid w:val="00F40380"/>
    <w:rsid w:val="00F4185E"/>
    <w:rsid w:val="00F422D0"/>
    <w:rsid w:val="00F43350"/>
    <w:rsid w:val="00F46165"/>
    <w:rsid w:val="00F472F7"/>
    <w:rsid w:val="00F4769A"/>
    <w:rsid w:val="00F47B14"/>
    <w:rsid w:val="00F47BBF"/>
    <w:rsid w:val="00F518D6"/>
    <w:rsid w:val="00F54201"/>
    <w:rsid w:val="00F54405"/>
    <w:rsid w:val="00F555EF"/>
    <w:rsid w:val="00F55742"/>
    <w:rsid w:val="00F558B0"/>
    <w:rsid w:val="00F55BB8"/>
    <w:rsid w:val="00F56F5F"/>
    <w:rsid w:val="00F62220"/>
    <w:rsid w:val="00F63C3A"/>
    <w:rsid w:val="00F647F1"/>
    <w:rsid w:val="00F6701E"/>
    <w:rsid w:val="00F67C90"/>
    <w:rsid w:val="00F7090D"/>
    <w:rsid w:val="00F73075"/>
    <w:rsid w:val="00F74500"/>
    <w:rsid w:val="00F75138"/>
    <w:rsid w:val="00F77074"/>
    <w:rsid w:val="00F771DE"/>
    <w:rsid w:val="00F8072E"/>
    <w:rsid w:val="00F81A65"/>
    <w:rsid w:val="00F84DC1"/>
    <w:rsid w:val="00F91007"/>
    <w:rsid w:val="00F940EB"/>
    <w:rsid w:val="00F947EF"/>
    <w:rsid w:val="00FA026E"/>
    <w:rsid w:val="00FA1929"/>
    <w:rsid w:val="00FA4461"/>
    <w:rsid w:val="00FA5FD9"/>
    <w:rsid w:val="00FA72BA"/>
    <w:rsid w:val="00FB0049"/>
    <w:rsid w:val="00FB3075"/>
    <w:rsid w:val="00FB448A"/>
    <w:rsid w:val="00FB48A4"/>
    <w:rsid w:val="00FB5848"/>
    <w:rsid w:val="00FB5B6E"/>
    <w:rsid w:val="00FB7324"/>
    <w:rsid w:val="00FC0047"/>
    <w:rsid w:val="00FC2796"/>
    <w:rsid w:val="00FC36E4"/>
    <w:rsid w:val="00FC71A3"/>
    <w:rsid w:val="00FD09B5"/>
    <w:rsid w:val="00FD1873"/>
    <w:rsid w:val="00FD2F95"/>
    <w:rsid w:val="00FD4827"/>
    <w:rsid w:val="00FD78E8"/>
    <w:rsid w:val="00FE5922"/>
    <w:rsid w:val="00FE5E88"/>
    <w:rsid w:val="00FE5FD5"/>
    <w:rsid w:val="00FE6F83"/>
    <w:rsid w:val="00FE79AE"/>
    <w:rsid w:val="00FE7B64"/>
    <w:rsid w:val="00FF060E"/>
    <w:rsid w:val="00FF1220"/>
    <w:rsid w:val="00FF29D6"/>
    <w:rsid w:val="00FF2BD0"/>
    <w:rsid w:val="00FF37A2"/>
    <w:rsid w:val="00FF4B8E"/>
    <w:rsid w:val="00FF5604"/>
    <w:rsid w:val="00FF66CC"/>
    <w:rsid w:val="00FF7BF5"/>
    <w:rsid w:val="028B3140"/>
    <w:rsid w:val="03E9C929"/>
    <w:rsid w:val="0678FAAB"/>
    <w:rsid w:val="07F57F63"/>
    <w:rsid w:val="08E0EE3B"/>
    <w:rsid w:val="0B3FBB23"/>
    <w:rsid w:val="0D0E108A"/>
    <w:rsid w:val="0E053618"/>
    <w:rsid w:val="10E4C2CB"/>
    <w:rsid w:val="11FAB7B0"/>
    <w:rsid w:val="12CCF46E"/>
    <w:rsid w:val="14DB0246"/>
    <w:rsid w:val="14F0DCDF"/>
    <w:rsid w:val="1603691A"/>
    <w:rsid w:val="161BB17A"/>
    <w:rsid w:val="1623F05F"/>
    <w:rsid w:val="1701B68C"/>
    <w:rsid w:val="1702A2D1"/>
    <w:rsid w:val="18D5403F"/>
    <w:rsid w:val="1A2E018F"/>
    <w:rsid w:val="1B3806CB"/>
    <w:rsid w:val="1D02706F"/>
    <w:rsid w:val="1F9D910E"/>
    <w:rsid w:val="239DDA83"/>
    <w:rsid w:val="2786FCBE"/>
    <w:rsid w:val="27AEEC4E"/>
    <w:rsid w:val="27B07E79"/>
    <w:rsid w:val="29A5615B"/>
    <w:rsid w:val="2A5FCF5E"/>
    <w:rsid w:val="2AE7254C"/>
    <w:rsid w:val="2B00963F"/>
    <w:rsid w:val="2C98C5F4"/>
    <w:rsid w:val="2D1D76A2"/>
    <w:rsid w:val="2D923E47"/>
    <w:rsid w:val="2F436650"/>
    <w:rsid w:val="2FE4CD0F"/>
    <w:rsid w:val="30CC59F1"/>
    <w:rsid w:val="30D038F8"/>
    <w:rsid w:val="31BA686B"/>
    <w:rsid w:val="31BDC8F3"/>
    <w:rsid w:val="34208221"/>
    <w:rsid w:val="353A0513"/>
    <w:rsid w:val="38FF320C"/>
    <w:rsid w:val="3BE09D5D"/>
    <w:rsid w:val="3D03AD04"/>
    <w:rsid w:val="3FB3FEBF"/>
    <w:rsid w:val="4068B122"/>
    <w:rsid w:val="41BCFED6"/>
    <w:rsid w:val="41C553EB"/>
    <w:rsid w:val="41CF665C"/>
    <w:rsid w:val="42A44776"/>
    <w:rsid w:val="42DBA67E"/>
    <w:rsid w:val="4526F439"/>
    <w:rsid w:val="45A6A059"/>
    <w:rsid w:val="463275E1"/>
    <w:rsid w:val="46D6269C"/>
    <w:rsid w:val="47394367"/>
    <w:rsid w:val="48C1B069"/>
    <w:rsid w:val="48F67191"/>
    <w:rsid w:val="4D58567F"/>
    <w:rsid w:val="4D6DF956"/>
    <w:rsid w:val="4F22C998"/>
    <w:rsid w:val="4FF98084"/>
    <w:rsid w:val="520B067E"/>
    <w:rsid w:val="538A663F"/>
    <w:rsid w:val="57518740"/>
    <w:rsid w:val="5B1798DA"/>
    <w:rsid w:val="61DFC0C9"/>
    <w:rsid w:val="6426C402"/>
    <w:rsid w:val="650F4886"/>
    <w:rsid w:val="651EF0CC"/>
    <w:rsid w:val="65FDB49B"/>
    <w:rsid w:val="67159F28"/>
    <w:rsid w:val="678998B6"/>
    <w:rsid w:val="69D092C1"/>
    <w:rsid w:val="6AC48AE6"/>
    <w:rsid w:val="6D8F1E28"/>
    <w:rsid w:val="6DBBB48E"/>
    <w:rsid w:val="70118A54"/>
    <w:rsid w:val="70129C98"/>
    <w:rsid w:val="71DF9AF0"/>
    <w:rsid w:val="72AC45AD"/>
    <w:rsid w:val="72BA95D2"/>
    <w:rsid w:val="74695698"/>
    <w:rsid w:val="75311B93"/>
    <w:rsid w:val="75F49887"/>
    <w:rsid w:val="766BAADB"/>
    <w:rsid w:val="767AE2E9"/>
    <w:rsid w:val="7853075D"/>
    <w:rsid w:val="79654305"/>
    <w:rsid w:val="7A4B5CC5"/>
    <w:rsid w:val="7AE1A897"/>
    <w:rsid w:val="7BD84332"/>
    <w:rsid w:val="7D5B10BD"/>
    <w:rsid w:val="7DA8122A"/>
    <w:rsid w:val="7E5DCD8B"/>
    <w:rsid w:val="7E69031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90DFAC"/>
  <w15:docId w15:val="{F71FDF93-3907-458D-AF37-6FA83DAE3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793"/>
    <w:rPr>
      <w:rFonts w:ascii="Avenir Next LT Pro" w:hAnsi="Avenir Next LT Pro"/>
      <w:color w:val="000000" w:themeColor="text1"/>
      <w:sz w:val="20"/>
      <w:szCs w:val="20"/>
    </w:rPr>
  </w:style>
  <w:style w:type="paragraph" w:styleId="Heading1">
    <w:name w:val="heading 1"/>
    <w:basedOn w:val="Heading2"/>
    <w:next w:val="Normal"/>
    <w:uiPriority w:val="9"/>
    <w:qFormat/>
    <w:rsid w:val="00185793"/>
    <w:pPr>
      <w:spacing w:line="240" w:lineRule="auto"/>
      <w:outlineLvl w:val="0"/>
    </w:pPr>
    <w:rPr>
      <w:b/>
      <w:color w:val="auto"/>
      <w:sz w:val="44"/>
      <w:szCs w:val="44"/>
    </w:rPr>
  </w:style>
  <w:style w:type="paragraph" w:styleId="Heading2">
    <w:name w:val="heading 2"/>
    <w:basedOn w:val="Normal"/>
    <w:next w:val="Normal"/>
    <w:link w:val="Heading2Char"/>
    <w:uiPriority w:val="9"/>
    <w:unhideWhenUsed/>
    <w:qFormat/>
    <w:rsid w:val="00185793"/>
    <w:pPr>
      <w:spacing w:before="240" w:after="120"/>
      <w:outlineLvl w:val="1"/>
    </w:pPr>
    <w:rPr>
      <w:bCs/>
      <w:color w:val="6D1E49" w:themeColor="background2"/>
      <w:sz w:val="28"/>
      <w:szCs w:val="28"/>
    </w:rPr>
  </w:style>
  <w:style w:type="paragraph" w:styleId="Heading3">
    <w:name w:val="heading 3"/>
    <w:basedOn w:val="Heading2"/>
    <w:next w:val="Normal"/>
    <w:uiPriority w:val="9"/>
    <w:unhideWhenUsed/>
    <w:qFormat/>
    <w:rsid w:val="00185793"/>
    <w:pPr>
      <w:outlineLvl w:val="2"/>
    </w:pPr>
    <w:rPr>
      <w:sz w:val="24"/>
      <w:szCs w:val="24"/>
    </w:rPr>
  </w:style>
  <w:style w:type="paragraph" w:styleId="Heading4">
    <w:name w:val="heading 4"/>
    <w:basedOn w:val="Heading3"/>
    <w:next w:val="Normal"/>
    <w:uiPriority w:val="9"/>
    <w:unhideWhenUsed/>
    <w:qFormat/>
    <w:rsid w:val="00185793"/>
    <w:pPr>
      <w:outlineLvl w:val="3"/>
    </w:pPr>
  </w:style>
  <w:style w:type="paragraph" w:styleId="Heading5">
    <w:name w:val="heading 5"/>
    <w:basedOn w:val="Normal"/>
    <w:next w:val="Normal"/>
    <w:uiPriority w:val="9"/>
    <w:unhideWhenUsed/>
    <w:qFormat/>
    <w:rsid w:val="00185793"/>
    <w:pPr>
      <w:keepNext/>
      <w:keepLines/>
      <w:spacing w:before="240" w:after="80"/>
      <w:outlineLvl w:val="4"/>
    </w:pPr>
    <w:rPr>
      <w:color w:val="666666"/>
    </w:rPr>
  </w:style>
  <w:style w:type="paragraph" w:styleId="Heading6">
    <w:name w:val="heading 6"/>
    <w:basedOn w:val="Normal"/>
    <w:next w:val="Normal"/>
    <w:uiPriority w:val="9"/>
    <w:semiHidden/>
    <w:unhideWhenUsed/>
    <w:qFormat/>
    <w:rsid w:val="00185793"/>
    <w:pPr>
      <w:keepNext/>
      <w:keepLines/>
      <w:spacing w:before="240" w:after="80"/>
      <w:outlineLvl w:val="5"/>
    </w:pPr>
    <w:rPr>
      <w:i/>
      <w:color w:val="666666"/>
    </w:rPr>
  </w:style>
  <w:style w:type="character" w:default="1" w:styleId="DefaultParagraphFont">
    <w:name w:val="Default Paragraph Font"/>
    <w:uiPriority w:val="1"/>
    <w:semiHidden/>
    <w:unhideWhenUsed/>
    <w:rsid w:val="001857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5793"/>
  </w:style>
  <w:style w:type="paragraph" w:styleId="Title">
    <w:name w:val="Title"/>
    <w:basedOn w:val="Heading4"/>
    <w:next w:val="Normal"/>
    <w:uiPriority w:val="10"/>
    <w:qFormat/>
    <w:rsid w:val="00185793"/>
    <w:pPr>
      <w:spacing w:line="240" w:lineRule="auto"/>
    </w:pPr>
    <w:rPr>
      <w:rFonts w:ascii="Garamond" w:hAnsi="Garamond"/>
      <w:color w:val="000000" w:themeColor="text1"/>
      <w:sz w:val="84"/>
      <w:szCs w:val="84"/>
    </w:rPr>
  </w:style>
  <w:style w:type="paragraph" w:styleId="Subtitle">
    <w:name w:val="Subtitle"/>
    <w:basedOn w:val="Normal"/>
    <w:next w:val="Normal"/>
    <w:uiPriority w:val="11"/>
    <w:qFormat/>
    <w:rsid w:val="00185793"/>
    <w:rPr>
      <w:i/>
      <w:iCs/>
      <w:sz w:val="30"/>
      <w:szCs w:val="30"/>
      <w:lang w:val="en-US"/>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85793"/>
    <w:pPr>
      <w:tabs>
        <w:tab w:val="center" w:pos="4680"/>
        <w:tab w:val="right" w:pos="9360"/>
      </w:tabs>
      <w:spacing w:line="240" w:lineRule="auto"/>
    </w:pPr>
  </w:style>
  <w:style w:type="character" w:customStyle="1" w:styleId="HeaderChar">
    <w:name w:val="Header Char"/>
    <w:basedOn w:val="DefaultParagraphFont"/>
    <w:link w:val="Header"/>
    <w:uiPriority w:val="99"/>
    <w:rsid w:val="00185793"/>
    <w:rPr>
      <w:rFonts w:ascii="Avenir Next LT Pro" w:hAnsi="Avenir Next LT Pro"/>
      <w:color w:val="000000" w:themeColor="text1"/>
      <w:sz w:val="20"/>
      <w:szCs w:val="20"/>
    </w:rPr>
  </w:style>
  <w:style w:type="paragraph" w:styleId="Footer">
    <w:name w:val="footer"/>
    <w:basedOn w:val="Normal"/>
    <w:link w:val="FooterChar"/>
    <w:uiPriority w:val="99"/>
    <w:unhideWhenUsed/>
    <w:rsid w:val="00185793"/>
    <w:pPr>
      <w:tabs>
        <w:tab w:val="center" w:pos="4680"/>
        <w:tab w:val="right" w:pos="9360"/>
      </w:tabs>
      <w:spacing w:line="240" w:lineRule="auto"/>
    </w:pPr>
  </w:style>
  <w:style w:type="character" w:customStyle="1" w:styleId="FooterChar">
    <w:name w:val="Footer Char"/>
    <w:basedOn w:val="DefaultParagraphFont"/>
    <w:link w:val="Footer"/>
    <w:uiPriority w:val="99"/>
    <w:rsid w:val="00185793"/>
    <w:rPr>
      <w:rFonts w:ascii="Avenir Next LT Pro" w:hAnsi="Avenir Next LT Pro"/>
      <w:color w:val="000000" w:themeColor="text1"/>
      <w:sz w:val="20"/>
      <w:szCs w:val="20"/>
    </w:rPr>
  </w:style>
  <w:style w:type="character" w:styleId="SubtleEmphasis">
    <w:name w:val="Subtle Emphasis"/>
    <w:basedOn w:val="DefaultParagraphFont"/>
    <w:uiPriority w:val="19"/>
    <w:qFormat/>
    <w:rsid w:val="00185793"/>
    <w:rPr>
      <w:rFonts w:ascii="Avenir Next LT Pro" w:hAnsi="Avenir Next LT Pro"/>
      <w:b w:val="0"/>
      <w:i/>
      <w:iCs/>
      <w:color w:val="007786" w:themeColor="text2"/>
    </w:rPr>
  </w:style>
  <w:style w:type="character" w:styleId="Emphasis">
    <w:name w:val="Emphasis"/>
    <w:basedOn w:val="DefaultParagraphFont"/>
    <w:uiPriority w:val="20"/>
    <w:qFormat/>
    <w:rsid w:val="00185793"/>
    <w:rPr>
      <w:rFonts w:ascii="Avenir Next LT Pro" w:hAnsi="Avenir Next LT Pro"/>
      <w:i/>
      <w:iCs/>
    </w:rPr>
  </w:style>
  <w:style w:type="paragraph" w:styleId="NoSpacing">
    <w:name w:val="No Spacing"/>
    <w:uiPriority w:val="1"/>
    <w:qFormat/>
    <w:rsid w:val="00185793"/>
    <w:pPr>
      <w:spacing w:line="240" w:lineRule="auto"/>
    </w:pPr>
    <w:rPr>
      <w:rFonts w:ascii="Avenir Next LT Pro" w:hAnsi="Avenir Next LT Pro"/>
      <w:sz w:val="20"/>
      <w:szCs w:val="20"/>
    </w:rPr>
  </w:style>
  <w:style w:type="paragraph" w:styleId="ListParagraph">
    <w:name w:val="List Paragraph"/>
    <w:basedOn w:val="Normal"/>
    <w:uiPriority w:val="34"/>
    <w:qFormat/>
    <w:rsid w:val="00185793"/>
    <w:pPr>
      <w:ind w:left="720"/>
      <w:contextualSpacing/>
    </w:pPr>
  </w:style>
  <w:style w:type="character" w:styleId="IntenseEmphasis">
    <w:name w:val="Intense Emphasis"/>
    <w:basedOn w:val="DefaultParagraphFont"/>
    <w:uiPriority w:val="21"/>
    <w:qFormat/>
    <w:rsid w:val="00185793"/>
    <w:rPr>
      <w:rFonts w:ascii="Avenir Next LT Pro" w:hAnsi="Avenir Next LT Pro"/>
      <w:b/>
      <w:i/>
      <w:iCs/>
      <w:color w:val="000000"/>
      <w:sz w:val="22"/>
    </w:rPr>
  </w:style>
  <w:style w:type="character" w:styleId="Strong">
    <w:name w:val="Strong"/>
    <w:basedOn w:val="DefaultParagraphFont"/>
    <w:uiPriority w:val="22"/>
    <w:qFormat/>
    <w:rsid w:val="00185793"/>
    <w:rPr>
      <w:rFonts w:ascii="Avenir Next LT Pro" w:hAnsi="Avenir Next LT Pro"/>
      <w:b/>
      <w:bCs/>
    </w:rPr>
  </w:style>
  <w:style w:type="paragraph" w:styleId="Quote">
    <w:name w:val="Quote"/>
    <w:basedOn w:val="Normal"/>
    <w:next w:val="Normal"/>
    <w:link w:val="QuoteChar"/>
    <w:uiPriority w:val="29"/>
    <w:qFormat/>
    <w:rsid w:val="00185793"/>
    <w:pPr>
      <w:spacing w:before="200" w:after="160"/>
      <w:ind w:right="864"/>
      <w:jc w:val="center"/>
    </w:pPr>
    <w:rPr>
      <w:i/>
      <w:iCs/>
      <w:color w:val="007786" w:themeColor="text2"/>
      <w:sz w:val="28"/>
    </w:rPr>
  </w:style>
  <w:style w:type="character" w:customStyle="1" w:styleId="QuoteChar">
    <w:name w:val="Quote Char"/>
    <w:basedOn w:val="DefaultParagraphFont"/>
    <w:link w:val="Quote"/>
    <w:uiPriority w:val="29"/>
    <w:rsid w:val="00185793"/>
    <w:rPr>
      <w:rFonts w:ascii="Avenir Next LT Pro" w:hAnsi="Avenir Next LT Pro"/>
      <w:i/>
      <w:iCs/>
      <w:color w:val="007786" w:themeColor="text2"/>
      <w:sz w:val="28"/>
      <w:szCs w:val="20"/>
    </w:rPr>
  </w:style>
  <w:style w:type="paragraph" w:styleId="IntenseQuote">
    <w:name w:val="Intense Quote"/>
    <w:basedOn w:val="Normal"/>
    <w:next w:val="Normal"/>
    <w:link w:val="IntenseQuoteChar"/>
    <w:uiPriority w:val="30"/>
    <w:qFormat/>
    <w:rsid w:val="00185793"/>
    <w:pPr>
      <w:pBdr>
        <w:top w:val="single" w:sz="4" w:space="10" w:color="BEC6CE" w:themeColor="accent1"/>
        <w:bottom w:val="single" w:sz="4" w:space="10" w:color="BEC6CE" w:themeColor="accent1"/>
      </w:pBdr>
      <w:spacing w:before="360" w:after="360"/>
      <w:ind w:left="864" w:right="864"/>
      <w:jc w:val="center"/>
    </w:pPr>
    <w:rPr>
      <w:i/>
      <w:iCs/>
      <w:color w:val="007786" w:themeColor="text2"/>
      <w:sz w:val="28"/>
    </w:rPr>
  </w:style>
  <w:style w:type="character" w:customStyle="1" w:styleId="IntenseQuoteChar">
    <w:name w:val="Intense Quote Char"/>
    <w:basedOn w:val="DefaultParagraphFont"/>
    <w:link w:val="IntenseQuote"/>
    <w:uiPriority w:val="30"/>
    <w:rsid w:val="00185793"/>
    <w:rPr>
      <w:rFonts w:ascii="Avenir Next LT Pro" w:hAnsi="Avenir Next LT Pro"/>
      <w:i/>
      <w:iCs/>
      <w:color w:val="007786" w:themeColor="text2"/>
      <w:sz w:val="28"/>
      <w:szCs w:val="20"/>
    </w:rPr>
  </w:style>
  <w:style w:type="character" w:styleId="SubtleReference">
    <w:name w:val="Subtle Reference"/>
    <w:basedOn w:val="DefaultParagraphFont"/>
    <w:uiPriority w:val="31"/>
    <w:qFormat/>
    <w:rsid w:val="00185793"/>
    <w:rPr>
      <w:rFonts w:ascii="Avenir Next LT Pro" w:hAnsi="Avenir Next LT Pro"/>
      <w:smallCaps/>
      <w:color w:val="007786" w:themeColor="text2"/>
    </w:rPr>
  </w:style>
  <w:style w:type="character" w:styleId="IntenseReference">
    <w:name w:val="Intense Reference"/>
    <w:basedOn w:val="DefaultParagraphFont"/>
    <w:uiPriority w:val="32"/>
    <w:qFormat/>
    <w:rsid w:val="00185793"/>
    <w:rPr>
      <w:rFonts w:ascii="Avenir Next LT Pro" w:hAnsi="Avenir Next LT Pro"/>
      <w:b/>
      <w:bCs/>
      <w:smallCaps/>
      <w:color w:val="000000"/>
      <w:spacing w:val="5"/>
    </w:rPr>
  </w:style>
  <w:style w:type="character" w:styleId="BookTitle">
    <w:name w:val="Book Title"/>
    <w:basedOn w:val="DefaultParagraphFont"/>
    <w:uiPriority w:val="33"/>
    <w:qFormat/>
    <w:rsid w:val="00185793"/>
    <w:rPr>
      <w:rFonts w:ascii="Avenir Next LT Pro" w:hAnsi="Avenir Next LT Pro"/>
      <w:b/>
      <w:bCs/>
      <w:i/>
      <w:iCs/>
      <w:spacing w:val="5"/>
    </w:rPr>
  </w:style>
  <w:style w:type="character" w:styleId="Hyperlink">
    <w:name w:val="Hyperlink"/>
    <w:basedOn w:val="DefaultParagraphFont"/>
    <w:uiPriority w:val="99"/>
    <w:unhideWhenUsed/>
    <w:rsid w:val="00185793"/>
    <w:rPr>
      <w:color w:val="6D1E49" w:themeColor="hyperlink"/>
      <w:u w:val="single"/>
    </w:rPr>
  </w:style>
  <w:style w:type="character" w:styleId="UnresolvedMention">
    <w:name w:val="Unresolved Mention"/>
    <w:basedOn w:val="DefaultParagraphFont"/>
    <w:uiPriority w:val="99"/>
    <w:semiHidden/>
    <w:unhideWhenUsed/>
    <w:rsid w:val="00185793"/>
    <w:rPr>
      <w:color w:val="605E5C"/>
      <w:shd w:val="clear" w:color="auto" w:fill="E1DFDD"/>
    </w:rPr>
  </w:style>
  <w:style w:type="character" w:styleId="PageNumber">
    <w:name w:val="page number"/>
    <w:basedOn w:val="DefaultParagraphFont"/>
    <w:uiPriority w:val="99"/>
    <w:semiHidden/>
    <w:unhideWhenUsed/>
    <w:rsid w:val="00185793"/>
  </w:style>
  <w:style w:type="paragraph" w:styleId="TOCHeading">
    <w:name w:val="TOC Heading"/>
    <w:basedOn w:val="Heading1"/>
    <w:next w:val="Normal"/>
    <w:uiPriority w:val="39"/>
    <w:unhideWhenUsed/>
    <w:qFormat/>
    <w:rsid w:val="00185793"/>
    <w:pPr>
      <w:keepNext/>
      <w:keepLines/>
      <w:spacing w:before="480"/>
      <w:outlineLvl w:val="9"/>
    </w:pPr>
    <w:rPr>
      <w:rFonts w:eastAsiaTheme="majorEastAsia" w:cstheme="majorBidi"/>
      <w:lang w:val="en-US"/>
    </w:rPr>
  </w:style>
  <w:style w:type="paragraph" w:styleId="TOC1">
    <w:name w:val="toc 1"/>
    <w:basedOn w:val="Normal"/>
    <w:next w:val="Normal"/>
    <w:autoRedefine/>
    <w:uiPriority w:val="39"/>
    <w:unhideWhenUsed/>
    <w:qFormat/>
    <w:rsid w:val="00185793"/>
    <w:pPr>
      <w:tabs>
        <w:tab w:val="right" w:leader="dot" w:pos="10070"/>
      </w:tabs>
      <w:spacing w:before="120"/>
    </w:pPr>
    <w:rPr>
      <w:bCs/>
      <w:iCs/>
      <w:noProof/>
      <w:sz w:val="28"/>
      <w:szCs w:val="24"/>
    </w:rPr>
  </w:style>
  <w:style w:type="paragraph" w:styleId="TOC2">
    <w:name w:val="toc 2"/>
    <w:basedOn w:val="Normal"/>
    <w:next w:val="Normal"/>
    <w:autoRedefine/>
    <w:uiPriority w:val="39"/>
    <w:unhideWhenUsed/>
    <w:qFormat/>
    <w:rsid w:val="00185793"/>
    <w:pPr>
      <w:tabs>
        <w:tab w:val="right" w:leader="dot" w:pos="10070"/>
      </w:tabs>
      <w:spacing w:before="120"/>
      <w:ind w:left="200"/>
    </w:pPr>
    <w:rPr>
      <w:bCs/>
      <w:noProof/>
      <w:sz w:val="24"/>
      <w:szCs w:val="22"/>
    </w:rPr>
  </w:style>
  <w:style w:type="paragraph" w:styleId="TOC3">
    <w:name w:val="toc 3"/>
    <w:basedOn w:val="Normal"/>
    <w:next w:val="Normal"/>
    <w:autoRedefine/>
    <w:uiPriority w:val="39"/>
    <w:semiHidden/>
    <w:unhideWhenUsed/>
    <w:qFormat/>
    <w:rsid w:val="00185793"/>
    <w:pPr>
      <w:ind w:left="400"/>
    </w:pPr>
  </w:style>
  <w:style w:type="paragraph" w:styleId="TOC4">
    <w:name w:val="toc 4"/>
    <w:basedOn w:val="Normal"/>
    <w:next w:val="Normal"/>
    <w:autoRedefine/>
    <w:uiPriority w:val="39"/>
    <w:semiHidden/>
    <w:unhideWhenUsed/>
    <w:rsid w:val="00185793"/>
    <w:pPr>
      <w:ind w:left="600"/>
    </w:pPr>
    <w:rPr>
      <w:rFonts w:asciiTheme="minorHAnsi" w:hAnsiTheme="minorHAnsi"/>
    </w:rPr>
  </w:style>
  <w:style w:type="paragraph" w:styleId="TOC5">
    <w:name w:val="toc 5"/>
    <w:basedOn w:val="Normal"/>
    <w:next w:val="Normal"/>
    <w:autoRedefine/>
    <w:uiPriority w:val="39"/>
    <w:semiHidden/>
    <w:unhideWhenUsed/>
    <w:rsid w:val="00185793"/>
    <w:pPr>
      <w:ind w:left="800"/>
    </w:pPr>
    <w:rPr>
      <w:rFonts w:asciiTheme="minorHAnsi" w:hAnsiTheme="minorHAnsi"/>
    </w:rPr>
  </w:style>
  <w:style w:type="paragraph" w:styleId="TOC6">
    <w:name w:val="toc 6"/>
    <w:basedOn w:val="Normal"/>
    <w:next w:val="Normal"/>
    <w:autoRedefine/>
    <w:uiPriority w:val="39"/>
    <w:semiHidden/>
    <w:unhideWhenUsed/>
    <w:rsid w:val="00185793"/>
    <w:pPr>
      <w:ind w:left="1000"/>
    </w:pPr>
    <w:rPr>
      <w:rFonts w:asciiTheme="minorHAnsi" w:hAnsiTheme="minorHAnsi"/>
    </w:rPr>
  </w:style>
  <w:style w:type="paragraph" w:styleId="TOC7">
    <w:name w:val="toc 7"/>
    <w:basedOn w:val="Normal"/>
    <w:next w:val="Normal"/>
    <w:autoRedefine/>
    <w:uiPriority w:val="39"/>
    <w:semiHidden/>
    <w:unhideWhenUsed/>
    <w:rsid w:val="00185793"/>
    <w:pPr>
      <w:ind w:left="1200"/>
    </w:pPr>
    <w:rPr>
      <w:rFonts w:asciiTheme="minorHAnsi" w:hAnsiTheme="minorHAnsi"/>
    </w:rPr>
  </w:style>
  <w:style w:type="paragraph" w:styleId="TOC8">
    <w:name w:val="toc 8"/>
    <w:basedOn w:val="Normal"/>
    <w:next w:val="Normal"/>
    <w:autoRedefine/>
    <w:uiPriority w:val="39"/>
    <w:semiHidden/>
    <w:unhideWhenUsed/>
    <w:rsid w:val="00185793"/>
    <w:pPr>
      <w:ind w:left="1400"/>
    </w:pPr>
    <w:rPr>
      <w:rFonts w:asciiTheme="minorHAnsi" w:hAnsiTheme="minorHAnsi"/>
    </w:rPr>
  </w:style>
  <w:style w:type="paragraph" w:styleId="TOC9">
    <w:name w:val="toc 9"/>
    <w:basedOn w:val="Normal"/>
    <w:next w:val="Normal"/>
    <w:autoRedefine/>
    <w:uiPriority w:val="39"/>
    <w:semiHidden/>
    <w:unhideWhenUsed/>
    <w:rsid w:val="00185793"/>
    <w:pPr>
      <w:ind w:left="1600"/>
    </w:pPr>
    <w:rPr>
      <w:rFonts w:asciiTheme="minorHAnsi" w:hAnsiTheme="minorHAnsi"/>
    </w:rPr>
  </w:style>
  <w:style w:type="table" w:styleId="TableGrid">
    <w:name w:val="Table Grid"/>
    <w:basedOn w:val="TableNormal"/>
    <w:uiPriority w:val="39"/>
    <w:rsid w:val="0018579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85793"/>
    <w:rPr>
      <w:color w:val="954F72" w:themeColor="followedHyperlink"/>
      <w:u w:val="single"/>
    </w:rPr>
  </w:style>
  <w:style w:type="paragraph" w:styleId="EndnoteText">
    <w:name w:val="endnote text"/>
    <w:basedOn w:val="Normal"/>
    <w:link w:val="EndnoteTextChar"/>
    <w:uiPriority w:val="99"/>
    <w:unhideWhenUsed/>
    <w:rsid w:val="00185793"/>
    <w:pPr>
      <w:spacing w:before="120" w:after="120" w:line="240" w:lineRule="auto"/>
    </w:pPr>
  </w:style>
  <w:style w:type="character" w:customStyle="1" w:styleId="EndnoteTextChar">
    <w:name w:val="Endnote Text Char"/>
    <w:basedOn w:val="DefaultParagraphFont"/>
    <w:link w:val="EndnoteText"/>
    <w:uiPriority w:val="99"/>
    <w:rsid w:val="00185793"/>
    <w:rPr>
      <w:rFonts w:ascii="Avenir Next LT Pro" w:hAnsi="Avenir Next LT Pro"/>
      <w:color w:val="000000" w:themeColor="text1"/>
      <w:sz w:val="20"/>
      <w:szCs w:val="20"/>
    </w:rPr>
  </w:style>
  <w:style w:type="character" w:styleId="EndnoteReference">
    <w:name w:val="endnote reference"/>
    <w:basedOn w:val="DefaultParagraphFont"/>
    <w:uiPriority w:val="99"/>
    <w:semiHidden/>
    <w:unhideWhenUsed/>
    <w:rsid w:val="00185793"/>
    <w:rPr>
      <w:vertAlign w:val="superscript"/>
    </w:rPr>
  </w:style>
  <w:style w:type="paragraph" w:styleId="FootnoteText">
    <w:name w:val="footnote text"/>
    <w:basedOn w:val="Normal"/>
    <w:link w:val="FootnoteTextChar"/>
    <w:uiPriority w:val="99"/>
    <w:semiHidden/>
    <w:unhideWhenUsed/>
    <w:rsid w:val="00185793"/>
    <w:pPr>
      <w:spacing w:line="240" w:lineRule="auto"/>
    </w:pPr>
  </w:style>
  <w:style w:type="character" w:customStyle="1" w:styleId="FootnoteTextChar">
    <w:name w:val="Footnote Text Char"/>
    <w:basedOn w:val="DefaultParagraphFont"/>
    <w:link w:val="FootnoteText"/>
    <w:uiPriority w:val="99"/>
    <w:semiHidden/>
    <w:rsid w:val="00185793"/>
    <w:rPr>
      <w:rFonts w:ascii="Avenir Next LT Pro" w:hAnsi="Avenir Next LT Pro"/>
      <w:color w:val="000000" w:themeColor="text1"/>
      <w:sz w:val="20"/>
      <w:szCs w:val="20"/>
    </w:rPr>
  </w:style>
  <w:style w:type="character" w:styleId="FootnoteReference">
    <w:name w:val="footnote reference"/>
    <w:basedOn w:val="DefaultParagraphFont"/>
    <w:uiPriority w:val="99"/>
    <w:semiHidden/>
    <w:unhideWhenUsed/>
    <w:rsid w:val="00185793"/>
    <w:rPr>
      <w:vertAlign w:val="superscript"/>
    </w:rPr>
  </w:style>
  <w:style w:type="character" w:styleId="CommentReference">
    <w:name w:val="annotation reference"/>
    <w:basedOn w:val="DefaultParagraphFont"/>
    <w:uiPriority w:val="99"/>
    <w:semiHidden/>
    <w:unhideWhenUsed/>
    <w:rsid w:val="002F2C99"/>
    <w:rPr>
      <w:sz w:val="16"/>
      <w:szCs w:val="16"/>
    </w:rPr>
  </w:style>
  <w:style w:type="paragraph" w:styleId="CommentText">
    <w:name w:val="annotation text"/>
    <w:basedOn w:val="Normal"/>
    <w:link w:val="CommentTextChar"/>
    <w:uiPriority w:val="99"/>
    <w:unhideWhenUsed/>
    <w:rsid w:val="002F2C99"/>
    <w:pPr>
      <w:spacing w:line="240" w:lineRule="auto"/>
    </w:pPr>
  </w:style>
  <w:style w:type="character" w:customStyle="1" w:styleId="CommentTextChar">
    <w:name w:val="Comment Text Char"/>
    <w:basedOn w:val="DefaultParagraphFont"/>
    <w:link w:val="CommentText"/>
    <w:uiPriority w:val="99"/>
    <w:rsid w:val="002F2C99"/>
    <w:rPr>
      <w:rFonts w:ascii="Avenir Next LT Pro" w:hAnsi="Avenir Next LT Pro"/>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2F2C99"/>
    <w:rPr>
      <w:b/>
      <w:bCs/>
    </w:rPr>
  </w:style>
  <w:style w:type="character" w:customStyle="1" w:styleId="CommentSubjectChar">
    <w:name w:val="Comment Subject Char"/>
    <w:basedOn w:val="CommentTextChar"/>
    <w:link w:val="CommentSubject"/>
    <w:uiPriority w:val="99"/>
    <w:semiHidden/>
    <w:rsid w:val="002F2C99"/>
    <w:rPr>
      <w:rFonts w:ascii="Avenir Next LT Pro" w:hAnsi="Avenir Next LT Pro"/>
      <w:b/>
      <w:bCs/>
      <w:color w:val="000000" w:themeColor="text1"/>
      <w:sz w:val="20"/>
      <w:szCs w:val="20"/>
    </w:rPr>
  </w:style>
  <w:style w:type="paragraph" w:styleId="Revision">
    <w:name w:val="Revision"/>
    <w:hidden/>
    <w:uiPriority w:val="99"/>
    <w:semiHidden/>
    <w:rsid w:val="00A21AD2"/>
    <w:pPr>
      <w:spacing w:line="240" w:lineRule="auto"/>
    </w:pPr>
    <w:rPr>
      <w:rFonts w:ascii="Avenir Next LT Pro" w:hAnsi="Avenir Next LT Pro"/>
      <w:color w:val="000000" w:themeColor="text1"/>
      <w:sz w:val="20"/>
      <w:szCs w:val="20"/>
    </w:rPr>
  </w:style>
  <w:style w:type="character" w:customStyle="1" w:styleId="Heading2Char">
    <w:name w:val="Heading 2 Char"/>
    <w:basedOn w:val="DefaultParagraphFont"/>
    <w:link w:val="Heading2"/>
    <w:uiPriority w:val="9"/>
    <w:rsid w:val="00185689"/>
    <w:rPr>
      <w:rFonts w:ascii="Avenir Next LT Pro" w:hAnsi="Avenir Next LT Pro"/>
      <w:bCs/>
      <w:color w:val="6D1E49" w:themeColor="background2"/>
      <w:sz w:val="28"/>
      <w:szCs w:val="28"/>
    </w:rPr>
  </w:style>
  <w:style w:type="character" w:styleId="Mention">
    <w:name w:val="Mention"/>
    <w:basedOn w:val="DefaultParagraphFont"/>
    <w:uiPriority w:val="99"/>
    <w:unhideWhenUsed/>
    <w:rsid w:val="00282DD2"/>
    <w:rPr>
      <w:color w:val="2B579A"/>
      <w:shd w:val="clear" w:color="auto" w:fill="E1DFDD"/>
    </w:rPr>
  </w:style>
  <w:style w:type="table" w:customStyle="1" w:styleId="1">
    <w:name w:val="1"/>
    <w:basedOn w:val="TableNormal"/>
    <w:rsid w:val="006279B4"/>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microsoft.com/office/2011/relationships/people" Target="people.xml"/></Relationships>
</file>

<file path=word/_rels/endnotes.xml.rels><?xml version="1.0" encoding="UTF-8" standalone="yes"?>
<Relationships xmlns="http://schemas.openxmlformats.org/package/2006/relationships"><Relationship Id="rId13" Type="http://schemas.openxmlformats.org/officeDocument/2006/relationships/hyperlink" Target="https://www.ncsl.org/education/innovative-postsecondary-funding-strategies" TargetMode="External"/><Relationship Id="rId18" Type="http://schemas.openxmlformats.org/officeDocument/2006/relationships/hyperlink" Target="https://cpe.ky.gov/ourwork/performancefunding.html" TargetMode="External"/><Relationship Id="rId26" Type="http://schemas.openxmlformats.org/officeDocument/2006/relationships/hyperlink" Target="https://www.luminafoundation.org/wp-content/uploads/2019/03/measuring-the-effects-of-obf.pdf" TargetMode="External"/><Relationship Id="rId39" Type="http://schemas.openxmlformats.org/officeDocument/2006/relationships/hyperlink" Target="https://sk.sagepub.com/ency/edvol/the-sage-encyclopedia-of-leadership-studies/chpt/educational-attainment" TargetMode="External"/><Relationship Id="rId21" Type="http://schemas.openxmlformats.org/officeDocument/2006/relationships/hyperlink" Target="https://adhe.edu/File/Productivity_Funding_Formula_Specifications_-_Year_9.pdf" TargetMode="External"/><Relationship Id="rId34" Type="http://schemas.openxmlformats.org/officeDocument/2006/relationships/hyperlink" Target="https://www.highered.texas.gov/community-college-finance/formula-funding/" TargetMode="External"/><Relationship Id="rId42" Type="http://schemas.openxmlformats.org/officeDocument/2006/relationships/hyperlink" Target="https://research.collegeboard.org/media/pdf/education-pays-2019-full-report.pdf" TargetMode="External"/><Relationship Id="rId47" Type="http://schemas.openxmlformats.org/officeDocument/2006/relationships/hyperlink" Target="https://udrc.ushe.edu/research/documents/BritneeJohnstonUtahSNAPEducationalAttainment.pdf" TargetMode="External"/><Relationship Id="rId50" Type="http://schemas.openxmlformats.org/officeDocument/2006/relationships/hyperlink" Target="https://legislature.mi.gov/Laws/MCL?objectName=MCL-388-1830" TargetMode="External"/><Relationship Id="rId7" Type="http://schemas.openxmlformats.org/officeDocument/2006/relationships/hyperlink" Target="https://www.insidehighered.com/news/institutions/community-colleges/2023/06/15/new-performance-based-funding-formulas-community" TargetMode="External"/><Relationship Id="rId2" Type="http://schemas.openxmlformats.org/officeDocument/2006/relationships/hyperlink" Target="https://www.thirdway.org/report/voters-want-less-talk-and-more-action-on-higher-ed-value" TargetMode="External"/><Relationship Id="rId16" Type="http://schemas.openxmlformats.org/officeDocument/2006/relationships/hyperlink" Target="https://www.house.mi.gov/hfa/PDF/Alpha/Fiscal_Brief_CC_Performance%20Funding_Formula_FY25_Oct15.pdf." TargetMode="External"/><Relationship Id="rId29" Type="http://schemas.openxmlformats.org/officeDocument/2006/relationships/hyperlink" Target="https://doi.org/10.1177/0258042X13484848" TargetMode="External"/><Relationship Id="rId11" Type="http://schemas.openxmlformats.org/officeDocument/2006/relationships/hyperlink" Target="https://www.newamerica.org/education-policy/briefs/equity-before-adequacy-in-higher-education-funding/" TargetMode="External"/><Relationship Id="rId24" Type="http://schemas.openxmlformats.org/officeDocument/2006/relationships/hyperlink" Target="https://tcf.org/content/report/why-performance-based-college-funding-doesnt-work/" TargetMode="External"/><Relationship Id="rId32" Type="http://schemas.openxmlformats.org/officeDocument/2006/relationships/hyperlink" Target="https://bellwether.org/wp-content/uploads/2023/04/DollarsAndSense_BetaByBellwether_April2023_Final.pdf" TargetMode="External"/><Relationship Id="rId37" Type="http://schemas.openxmlformats.org/officeDocument/2006/relationships/hyperlink" Target="https://www.bls.gov/news.release/pdf/volun.pdf" TargetMode="External"/><Relationship Id="rId40" Type="http://schemas.openxmlformats.org/officeDocument/2006/relationships/hyperlink" Target="https://fordhaminstitute.org/national/research/whos-board-school-boards-and-political-representation-age-conflict" TargetMode="External"/><Relationship Id="rId45" Type="http://schemas.openxmlformats.org/officeDocument/2006/relationships/hyperlink" Target="https://www.census.gov/library/stories/2021/05/more-than-one-in-seven-social-safety-net-recipients-in-2017-were-college-graduates.html" TargetMode="External"/><Relationship Id="rId53" Type="http://schemas.openxmlformats.org/officeDocument/2006/relationships/hyperlink" Target="https://www.oregon.gov/highered/public-engagement/Documents/Commission/Full-Commission/2023/4-June-8/11.2b%20Docket%20Item%20-%20CCSF%20Review%2c%20Final%20Report.pdf" TargetMode="External"/><Relationship Id="rId5" Type="http://schemas.openxmlformats.org/officeDocument/2006/relationships/hyperlink" Target="https://www.mdrc.org/work/publications/four-lessons-using-outcomes-based-funding-improve-college-completion-rates" TargetMode="External"/><Relationship Id="rId10" Type="http://schemas.openxmlformats.org/officeDocument/2006/relationships/hyperlink" Target="https://www.newamerica.org/education-policy/briefs/higher-education-needs-funding-formulas/" TargetMode="External"/><Relationship Id="rId19" Type="http://schemas.openxmlformats.org/officeDocument/2006/relationships/hyperlink" Target="https://comptroller.tn.gov/content/dam/cot/orea/advanced-search/2020/OBFprimer.pdf" TargetMode="External"/><Relationship Id="rId31" Type="http://schemas.openxmlformats.org/officeDocument/2006/relationships/hyperlink" Target="https://hcmstrategists.com/investing-in-value-roi" TargetMode="External"/><Relationship Id="rId44" Type="http://schemas.openxmlformats.org/officeDocument/2006/relationships/hyperlink" Target="https://doi.org/10.1080/13636820.2024.2427772" TargetMode="External"/><Relationship Id="rId52" Type="http://schemas.openxmlformats.org/officeDocument/2006/relationships/hyperlink" Target="https://apps.legislature.ky.gov/law/statutes/statute.aspx?id=54625" TargetMode="External"/><Relationship Id="rId4" Type="http://schemas.openxmlformats.org/officeDocument/2006/relationships/hyperlink" Target="https://www.cbpp.org/research/state-budget-and-tax/roundup-state-budgets-increasingly-strained-as-house-senate" TargetMode="External"/><Relationship Id="rId9" Type="http://schemas.openxmlformats.org/officeDocument/2006/relationships/hyperlink" Target="https://nchems.org/wp-content/uploads/SHEEO_NCHEMS_2022_StateApproaches_BaseFunding.pdf?utm_source=chatgpt.com" TargetMode="External"/><Relationship Id="rId14" Type="http://schemas.openxmlformats.org/officeDocument/2006/relationships/hyperlink" Target="https://www.ecs.org/50-state-comparison-postsecondary-education-funding-2025/" TargetMode="External"/><Relationship Id="rId22" Type="http://schemas.openxmlformats.org/officeDocument/2006/relationships/hyperlink" Target="https://apps.legislature.ky.gov/law/kar/titles/013/002/130/" TargetMode="External"/><Relationship Id="rId27" Type="http://schemas.openxmlformats.org/officeDocument/2006/relationships/hyperlink" Target="https://www.insidehighered.com/news/institutions/community-colleges/2024/07/15/hopeful-first-year-new-texas-funding-model" TargetMode="External"/><Relationship Id="rId30" Type="http://schemas.openxmlformats.org/officeDocument/2006/relationships/hyperlink" Target="https://doi.org/10.3102/0162373720953128" TargetMode="External"/><Relationship Id="rId35" Type="http://schemas.openxmlformats.org/officeDocument/2006/relationships/hyperlink" Target="https://www.tn.gov/content/dam/tn/thec/bureau/aa/academic-programs/qaf/THEC_2020-25%20Quality%20Assurance%20Funding_Guidebook_Dec%209%202021.pdf" TargetMode="External"/><Relationship Id="rId43" Type="http://schemas.openxmlformats.org/officeDocument/2006/relationships/hyperlink" Target="https://doi.org/10.1007/978-3-319-26829-3_8" TargetMode="External"/><Relationship Id="rId48" Type="http://schemas.openxmlformats.org/officeDocument/2006/relationships/hyperlink" Target="https://www.luminafoundation.org/files/resources/its-not-just-the-money.pdf" TargetMode="External"/><Relationship Id="rId8" Type="http://schemas.openxmlformats.org/officeDocument/2006/relationships/hyperlink" Target="https://bellwether.org/publications/dollars-and-degrees/" TargetMode="External"/><Relationship Id="rId51" Type="http://schemas.openxmlformats.org/officeDocument/2006/relationships/hyperlink" Target="https://highered.ohio.gov/data-reports/hei-system/hei-data-submission/area-resource-analysis/hei-ra-specs" TargetMode="External"/><Relationship Id="rId3" Type="http://schemas.openxmlformats.org/officeDocument/2006/relationships/hyperlink" Target="https://bellwether.org/publications/federal-higher-education-policy/?activeTab=2" TargetMode="External"/><Relationship Id="rId12" Type="http://schemas.openxmlformats.org/officeDocument/2006/relationships/hyperlink" Target="https://shef.sheeo.org/report-2/" TargetMode="External"/><Relationship Id="rId17" Type="http://schemas.openxmlformats.org/officeDocument/2006/relationships/hyperlink" Target="https://www.leg.state.fl.us/statutes/index.cfm?App_mode=Display_Statute&amp;Search_String=&amp;URL=1000-1099/1011/Sections/1011.84.html" TargetMode="External"/><Relationship Id="rId25" Type="http://schemas.openxmlformats.org/officeDocument/2006/relationships/hyperlink" Target="https://static1.squarespace.com/static/5d9f9fae6a122515ee074363/t/61f42ff33d2a6053c9889514/1643393013933/InformedStates_Paper_UnequalImpactsofPBFinResources.pdf" TargetMode="External"/><Relationship Id="rId33" Type="http://schemas.openxmlformats.org/officeDocument/2006/relationships/hyperlink" Target="https://www.postsecondaryvalue.org/reports/" TargetMode="External"/><Relationship Id="rId38" Type="http://schemas.openxmlformats.org/officeDocument/2006/relationships/hyperlink" Target="https://research.collegeboard.org/media/pdf/education-pays-2019-full-report.pdf" TargetMode="External"/><Relationship Id="rId46" Type="http://schemas.openxmlformats.org/officeDocument/2006/relationships/hyperlink" Target="https://udrc.ushe.edu/research/documents/BritneeJohnstonUtahSNAPEducationalAttainment.pdf" TargetMode="External"/><Relationship Id="rId20" Type="http://schemas.openxmlformats.org/officeDocument/2006/relationships/hyperlink" Target="https://cdhe.colorado.gov/sites/highered/files/CDHE_Funding_Formula_Overview_General.pptx" TargetMode="External"/><Relationship Id="rId41" Type="http://schemas.openxmlformats.org/officeDocument/2006/relationships/hyperlink" Target="https://doi.org/10.1787/ec0624a6-en" TargetMode="External"/><Relationship Id="rId54" Type="http://schemas.openxmlformats.org/officeDocument/2006/relationships/hyperlink" Target="https://www.oregon.gov/highered/about/postsecondary-finance-capital/Documents/public-university-funding/2023-25-state-funding-and-formula-summary.pdf" TargetMode="External"/><Relationship Id="rId1" Type="http://schemas.openxmlformats.org/officeDocument/2006/relationships/hyperlink" Target="https://shef.sheeo.org/report/?report_page=sources-and-uses-of-state-funding" TargetMode="External"/><Relationship Id="rId6" Type="http://schemas.openxmlformats.org/officeDocument/2006/relationships/hyperlink" Target="https://www.ncsl.org/education/innovative-postsecondary-funding-strategies" TargetMode="External"/><Relationship Id="rId15" Type="http://schemas.openxmlformats.org/officeDocument/2006/relationships/hyperlink" Target="https://www.in.gov/gwc/files/Higher-Education-Funding-GWC-Memo-6.27.24.pdf" TargetMode="External"/><Relationship Id="rId23" Type="http://schemas.openxmlformats.org/officeDocument/2006/relationships/hyperlink" Target="https://bellwether.org/blog/dollars-and-degrees-perspectives-from-the-field-spotlight-on-illinois/" TargetMode="External"/><Relationship Id="rId28" Type="http://schemas.openxmlformats.org/officeDocument/2006/relationships/hyperlink" Target="https://www.thirdway.org/report/lessons-learned-a-case-study-of-performance-funding-in-higher-education" TargetMode="External"/><Relationship Id="rId36" Type="http://schemas.openxmlformats.org/officeDocument/2006/relationships/hyperlink" Target="https://comptroller.tn.gov/content/dam/cot/orea/advanced-search/2017/2017_OREA_OutcomesBasedFund.pdf" TargetMode="External"/><Relationship Id="rId49" Type="http://schemas.openxmlformats.org/officeDocument/2006/relationships/hyperlink" Target="https://legislature.mi.gov/Laws/MCL?objectName=MCL-388-18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sa%20Mission\OneDrive%20-%20BW\Documents\Custom%20Office%20Templates\2025%20Publication%20Template.dotx" TargetMode="External"/></Relationships>
</file>

<file path=word/theme/theme1.xml><?xml version="1.0" encoding="utf-8"?>
<a:theme xmlns:a="http://schemas.openxmlformats.org/drawingml/2006/main" name="Office Theme">
  <a:themeElements>
    <a:clrScheme name="Bellwether 2023">
      <a:dk1>
        <a:srgbClr val="000000"/>
      </a:dk1>
      <a:lt1>
        <a:srgbClr val="FFFFFF"/>
      </a:lt1>
      <a:dk2>
        <a:srgbClr val="007786"/>
      </a:dk2>
      <a:lt2>
        <a:srgbClr val="6D1E49"/>
      </a:lt2>
      <a:accent1>
        <a:srgbClr val="BEC6CE"/>
      </a:accent1>
      <a:accent2>
        <a:srgbClr val="202B46"/>
      </a:accent2>
      <a:accent3>
        <a:srgbClr val="F0DEC1"/>
      </a:accent3>
      <a:accent4>
        <a:srgbClr val="0D5159"/>
      </a:accent4>
      <a:accent5>
        <a:srgbClr val="7EA2D1"/>
      </a:accent5>
      <a:accent6>
        <a:srgbClr val="CAD3FB"/>
      </a:accent6>
      <a:hlink>
        <a:srgbClr val="6D1E49"/>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DF931F073877488F11BD7F649EE9A9" ma:contentTypeVersion="21" ma:contentTypeDescription="Create a new document." ma:contentTypeScope="" ma:versionID="39dfa091e8c0bf0977be0574955e6ce5">
  <xsd:schema xmlns:xsd="http://www.w3.org/2001/XMLSchema" xmlns:xs="http://www.w3.org/2001/XMLSchema" xmlns:p="http://schemas.microsoft.com/office/2006/metadata/properties" xmlns:ns2="3fbfb314-0bc7-4503-9641-f7e08bbd5e5c" xmlns:ns3="c348ad9a-7b72-4dc4-9bb8-7ecd5f6467a7" targetNamespace="http://schemas.microsoft.com/office/2006/metadata/properties" ma:root="true" ma:fieldsID="496ca98b73ee4aed79082e9480a33330" ns2:_="" ns3:_="">
    <xsd:import namespace="3fbfb314-0bc7-4503-9641-f7e08bbd5e5c"/>
    <xsd:import namespace="c348ad9a-7b72-4dc4-9bb8-7ecd5f6467a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bfb314-0bc7-4503-9641-f7e08bbd5e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cf920cc-5ea2-406a-9658-c33626b07c83"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48ad9a-7b72-4dc4-9bb8-7ecd5f6467a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88f23a6-d17c-48ef-a428-009313a0115b}" ma:internalName="TaxCatchAll" ma:showField="CatchAllData" ma:web="c348ad9a-7b72-4dc4-9bb8-7ecd5f6467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fbfb314-0bc7-4503-9641-f7e08bbd5e5c">
      <Terms xmlns="http://schemas.microsoft.com/office/infopath/2007/PartnerControls"/>
    </lcf76f155ced4ddcb4097134ff3c332f>
    <TaxCatchAll xmlns="c348ad9a-7b72-4dc4-9bb8-7ecd5f6467a7" xsi:nil="true"/>
    <_Flow_SignoffStatus xmlns="3fbfb314-0bc7-4503-9641-f7e08bbd5e5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FB3E5-EB44-41F9-A266-83E826C8A8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bfb314-0bc7-4503-9641-f7e08bbd5e5c"/>
    <ds:schemaRef ds:uri="c348ad9a-7b72-4dc4-9bb8-7ecd5f6467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96CDC1-AF55-4A73-8546-CCE7CDEB3E6E}">
  <ds:schemaRefs>
    <ds:schemaRef ds:uri="http://schemas.microsoft.com/office/2006/metadata/properties"/>
    <ds:schemaRef ds:uri="http://schemas.microsoft.com/office/infopath/2007/PartnerControls"/>
    <ds:schemaRef ds:uri="3fbfb314-0bc7-4503-9641-f7e08bbd5e5c"/>
    <ds:schemaRef ds:uri="c348ad9a-7b72-4dc4-9bb8-7ecd5f6467a7"/>
  </ds:schemaRefs>
</ds:datastoreItem>
</file>

<file path=customXml/itemProps3.xml><?xml version="1.0" encoding="utf-8"?>
<ds:datastoreItem xmlns:ds="http://schemas.openxmlformats.org/officeDocument/2006/customXml" ds:itemID="{9A5C35E2-37F7-46E3-8AA6-8ADE01494262}">
  <ds:schemaRefs>
    <ds:schemaRef ds:uri="http://schemas.microsoft.com/sharepoint/v3/contenttype/forms"/>
  </ds:schemaRefs>
</ds:datastoreItem>
</file>

<file path=customXml/itemProps4.xml><?xml version="1.0" encoding="utf-8"?>
<ds:datastoreItem xmlns:ds="http://schemas.openxmlformats.org/officeDocument/2006/customXml" ds:itemID="{74D6AD37-7C2C-4B47-9F44-67C67CA4E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2025 Publication Template</Template>
  <TotalTime>587</TotalTime>
  <Pages>20</Pages>
  <Words>6445</Words>
  <Characters>36741</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Marisa Mission</dc:creator>
  <cp:keywords/>
  <cp:lastModifiedBy>Marisa Mission</cp:lastModifiedBy>
  <cp:revision>43</cp:revision>
  <cp:lastPrinted>2025-11-17T19:29:00Z</cp:lastPrinted>
  <dcterms:created xsi:type="dcterms:W3CDTF">2025-11-17T19:25:00Z</dcterms:created>
  <dcterms:modified xsi:type="dcterms:W3CDTF">2025-11-20T21:36:00Z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0x010100FBDF931F073877488F11BD7F649EE9A9</vt:lpwstr>
  </property>
  <property fmtid="{D5CDD505-2E9C-101B-9397-08002B2CF9AE}" pid="3" name="MediaServiceImageTags">
    <vt:lpwstr/>
  </property>
  <property fmtid="{D5CDD505-2E9C-101B-9397-08002B2CF9AE}" pid="4" name="GrammarlyDocumentId">
    <vt:lpwstr>17a35493-1f96-45fd-988b-b2030b750a33</vt:lpwstr>
  </property>
</Properties>
</file>